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tbl>
      <w:tblPr>
        <w:tblW w:w="9640" w:type="dxa"/>
        <w:tblInd w:w="-142" w:type="dxa"/>
        <w:tblLayout w:type="fixed"/>
        <w:tblCellMar>
          <w:left w:w="0" w:type="dxa"/>
          <w:right w:w="0" w:type="dxa"/>
        </w:tblCellMar>
        <w:tblLook w:val="01E0" w:firstRow="1" w:lastRow="1" w:firstColumn="1" w:lastColumn="1" w:noHBand="0" w:noVBand="0"/>
      </w:tblPr>
      <w:tblGrid>
        <w:gridCol w:w="4962"/>
        <w:gridCol w:w="4678"/>
      </w:tblGrid>
      <w:tr xmlns:wp14="http://schemas.microsoft.com/office/word/2010/wordml" w:rsidR="00C94493" w:rsidTr="76332537" w14:paraId="672A6659" wp14:textId="77777777">
        <w:trPr>
          <w:trHeight w:val="3260" w:hRule="exact"/>
        </w:trPr>
        <w:tc>
          <w:tcPr>
            <w:tcW w:w="9640" w:type="dxa"/>
            <w:gridSpan w:val="2"/>
            <w:tcMar/>
          </w:tcPr>
          <w:p w:rsidR="00C94493" w:rsidP="004C1DC7" w:rsidRDefault="003E0B49" w14:paraId="0A37501D" wp14:textId="77777777">
            <w:pPr>
              <w:pStyle w:val="Rovnice"/>
              <w:tabs>
                <w:tab w:val="clear" w:pos="4253"/>
                <w:tab w:val="clear" w:pos="8505"/>
              </w:tabs>
              <w:suppressAutoHyphens/>
              <w:spacing w:after="0" w:line="240" w:lineRule="auto"/>
              <w:rPr>
                <w:rFonts w:ascii="Arial Narrow" w:hAnsi="Arial Narrow" w:cs="Arial Narrow"/>
                <w:bCs w:val="0"/>
                <w:iCs w:val="0"/>
              </w:rPr>
            </w:pPr>
            <w:r w:rsidR="003E0B49">
              <w:drawing>
                <wp:inline xmlns:wp14="http://schemas.microsoft.com/office/word/2010/wordprocessingDrawing" wp14:editId="4845D27F" wp14:anchorId="3B3C7A4A">
                  <wp:extent cx="6151246" cy="570230"/>
                  <wp:effectExtent l="0" t="0" r="1905" b="1270"/>
                  <wp:docPr id="130" name="obrázek 130" title=""/>
                  <wp:cNvGraphicFramePr>
                    <a:graphicFrameLocks noChangeAspect="1"/>
                  </wp:cNvGraphicFramePr>
                  <a:graphic>
                    <a:graphicData uri="http://schemas.openxmlformats.org/drawingml/2006/picture">
                      <pic:pic>
                        <pic:nvPicPr>
                          <pic:cNvPr id="0" name="obrázek 130"/>
                          <pic:cNvPicPr/>
                        </pic:nvPicPr>
                        <pic:blipFill>
                          <a:blip r:embed="Refddd25420dc4d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51246" cy="570230"/>
                          </a:xfrm>
                          <a:prstGeom prst="rect">
                            <a:avLst/>
                          </a:prstGeom>
                        </pic:spPr>
                      </pic:pic>
                    </a:graphicData>
                  </a:graphic>
                </wp:inline>
              </w:drawing>
            </w:r>
          </w:p>
        </w:tc>
      </w:tr>
      <w:tr xmlns:wp14="http://schemas.microsoft.com/office/word/2010/wordml" w:rsidR="00C94493" w:rsidTr="76332537" w14:paraId="5F315987" wp14:textId="77777777">
        <w:trPr>
          <w:trHeight w:val="2835" w:hRule="exact"/>
        </w:trPr>
        <w:tc>
          <w:tcPr>
            <w:tcW w:w="9640" w:type="dxa"/>
            <w:gridSpan w:val="2"/>
            <w:tcMar/>
            <w:vAlign w:val="center"/>
          </w:tcPr>
          <w:p w:rsidR="005536E4" w:rsidP="004C1DC7" w:rsidRDefault="00636DC4" w14:paraId="5CD2505B" wp14:textId="77777777">
            <w:pPr>
              <w:suppressAutoHyphens/>
              <w:spacing w:after="0" w:line="240" w:lineRule="auto"/>
              <w:jc w:val="center"/>
              <w:rPr>
                <w:rFonts w:ascii="Arial Narrow" w:hAnsi="Arial Narrow" w:cs="Arial Narrow"/>
                <w:b/>
                <w:bCs/>
                <w:sz w:val="48"/>
                <w:szCs w:val="48"/>
              </w:rPr>
            </w:pPr>
            <w:r>
              <w:rPr>
                <w:rFonts w:ascii="Arial Narrow" w:hAnsi="Arial Narrow" w:cs="Arial Narrow"/>
                <w:b/>
                <w:bCs/>
                <w:sz w:val="48"/>
                <w:szCs w:val="48"/>
              </w:rPr>
              <w:t>MATURITNÍ PRÁCE</w:t>
            </w:r>
          </w:p>
          <w:p w:rsidR="005536E4" w:rsidP="004C1DC7" w:rsidRDefault="005536E4" w14:paraId="5DAB6C7B" wp14:textId="77777777">
            <w:pPr>
              <w:suppressAutoHyphens/>
              <w:spacing w:after="0" w:line="240" w:lineRule="auto"/>
              <w:jc w:val="center"/>
              <w:rPr>
                <w:rFonts w:ascii="Arial Narrow" w:hAnsi="Arial Narrow" w:cs="Arial Narrow"/>
                <w:b/>
                <w:bCs/>
                <w:sz w:val="48"/>
                <w:szCs w:val="48"/>
              </w:rPr>
            </w:pPr>
          </w:p>
          <w:p w:rsidR="00636DC4" w:rsidP="004C1DC7" w:rsidRDefault="00636DC4" w14:paraId="02EB378F" wp14:textId="77777777">
            <w:pPr>
              <w:suppressAutoHyphens/>
              <w:spacing w:after="0" w:line="240" w:lineRule="auto"/>
              <w:jc w:val="center"/>
              <w:rPr>
                <w:rFonts w:ascii="Arial Narrow" w:hAnsi="Arial Narrow" w:cs="Arial Narrow"/>
                <w:b/>
                <w:bCs/>
                <w:sz w:val="48"/>
                <w:szCs w:val="48"/>
              </w:rPr>
            </w:pPr>
          </w:p>
          <w:p w:rsidR="004C4952" w:rsidP="00122F2C" w:rsidRDefault="00122F2C" w14:paraId="39648CFD" wp14:textId="77777777">
            <w:pPr>
              <w:suppressAutoHyphens/>
              <w:spacing w:after="0" w:line="240" w:lineRule="auto"/>
              <w:jc w:val="center"/>
              <w:rPr>
                <w:rFonts w:ascii="Arial Narrow" w:hAnsi="Arial Narrow" w:cs="Arial Narrow"/>
                <w:b/>
                <w:bCs/>
                <w:sz w:val="48"/>
                <w:szCs w:val="48"/>
              </w:rPr>
            </w:pPr>
            <w:r>
              <w:rPr>
                <w:rFonts w:ascii="Arial Narrow" w:hAnsi="Arial Narrow" w:cs="Arial Narrow"/>
                <w:b/>
                <w:bCs/>
                <w:sz w:val="48"/>
                <w:szCs w:val="48"/>
              </w:rPr>
              <w:t>16bitový procesor ve VHDL</w:t>
            </w:r>
          </w:p>
        </w:tc>
      </w:tr>
      <w:tr xmlns:wp14="http://schemas.microsoft.com/office/word/2010/wordml" w:rsidR="00C94493" w:rsidTr="76332537" w14:paraId="6A05A809" wp14:textId="77777777">
        <w:trPr>
          <w:trHeight w:val="567" w:hRule="exact"/>
        </w:trPr>
        <w:tc>
          <w:tcPr>
            <w:tcW w:w="9640" w:type="dxa"/>
            <w:gridSpan w:val="2"/>
            <w:tcMar/>
          </w:tcPr>
          <w:p w:rsidR="00C94493" w:rsidP="004C1DC7" w:rsidRDefault="00C94493" w14:paraId="5A39BBE3" wp14:textId="77777777">
            <w:pPr>
              <w:suppressAutoHyphens/>
              <w:spacing w:after="0" w:line="240" w:lineRule="auto"/>
              <w:rPr>
                <w:rFonts w:ascii="Arial Narrow" w:hAnsi="Arial Narrow" w:cs="Arial Narrow"/>
              </w:rPr>
            </w:pPr>
          </w:p>
        </w:tc>
      </w:tr>
      <w:tr xmlns:wp14="http://schemas.microsoft.com/office/word/2010/wordml" w:rsidR="00C94493" w:rsidTr="76332537" w14:paraId="1FE0355D" wp14:textId="77777777">
        <w:trPr>
          <w:trHeight w:val="1418" w:hRule="exact"/>
        </w:trPr>
        <w:tc>
          <w:tcPr>
            <w:tcW w:w="9640" w:type="dxa"/>
            <w:gridSpan w:val="2"/>
            <w:tcMar/>
            <w:vAlign w:val="center"/>
          </w:tcPr>
          <w:p w:rsidR="00C94493" w:rsidP="00122F2C" w:rsidRDefault="00122F2C" w14:paraId="13EF8264" wp14:textId="77777777">
            <w:pPr>
              <w:suppressAutoHyphens/>
              <w:spacing w:after="0" w:line="240" w:lineRule="auto"/>
              <w:jc w:val="center"/>
              <w:rPr>
                <w:rFonts w:ascii="Arial Narrow" w:hAnsi="Arial Narrow" w:cs="Arial Narrow"/>
                <w:sz w:val="40"/>
                <w:szCs w:val="40"/>
              </w:rPr>
            </w:pPr>
            <w:r>
              <w:rPr>
                <w:rFonts w:ascii="Arial Narrow" w:hAnsi="Arial Narrow" w:cs="Arial Narrow"/>
                <w:sz w:val="40"/>
                <w:szCs w:val="40"/>
              </w:rPr>
              <w:t>Dominik Salvet</w:t>
            </w:r>
          </w:p>
        </w:tc>
      </w:tr>
      <w:tr xmlns:wp14="http://schemas.microsoft.com/office/word/2010/wordml" w:rsidR="00C94493" w:rsidTr="76332537" w14:paraId="41C8F396" wp14:textId="77777777">
        <w:trPr>
          <w:trHeight w:val="4275" w:hRule="exact"/>
        </w:trPr>
        <w:tc>
          <w:tcPr>
            <w:tcW w:w="9640" w:type="dxa"/>
            <w:gridSpan w:val="2"/>
            <w:tcBorders>
              <w:bottom w:val="single" w:color="auto" w:sz="8" w:space="0"/>
            </w:tcBorders>
            <w:tcMar/>
          </w:tcPr>
          <w:p w:rsidR="00C94493" w:rsidP="004C1DC7" w:rsidRDefault="00C94493" w14:paraId="72A3D3EC" wp14:textId="77777777">
            <w:pPr>
              <w:suppressAutoHyphens/>
              <w:spacing w:after="0" w:line="240" w:lineRule="auto"/>
              <w:rPr>
                <w:rFonts w:ascii="Arial Narrow" w:hAnsi="Arial Narrow" w:cs="Arial Narrow"/>
              </w:rPr>
            </w:pPr>
          </w:p>
        </w:tc>
      </w:tr>
      <w:tr xmlns:wp14="http://schemas.microsoft.com/office/word/2010/wordml" w:rsidR="00C94493" w:rsidTr="76332537" w14:paraId="0D0B940D" wp14:textId="77777777">
        <w:trPr>
          <w:trHeight w:val="108" w:hRule="exact"/>
        </w:trPr>
        <w:tc>
          <w:tcPr>
            <w:tcW w:w="4962" w:type="dxa"/>
            <w:tcBorders>
              <w:top w:val="single" w:color="auto" w:sz="8" w:space="0"/>
            </w:tcBorders>
            <w:tcMar/>
          </w:tcPr>
          <w:p w:rsidR="00C94493" w:rsidP="004C1DC7" w:rsidRDefault="00C94493" w14:paraId="0E27B00A" wp14:textId="77777777">
            <w:pPr>
              <w:suppressAutoHyphens/>
              <w:spacing w:after="0" w:line="240" w:lineRule="auto"/>
              <w:rPr>
                <w:rFonts w:ascii="Arial Narrow" w:hAnsi="Arial Narrow" w:cs="Arial Narrow"/>
              </w:rPr>
            </w:pPr>
          </w:p>
        </w:tc>
        <w:tc>
          <w:tcPr>
            <w:tcW w:w="4678" w:type="dxa"/>
            <w:tcBorders>
              <w:top w:val="single" w:color="auto" w:sz="8" w:space="0"/>
            </w:tcBorders>
            <w:tcMar/>
          </w:tcPr>
          <w:p w:rsidR="00C94493" w:rsidP="004C1DC7" w:rsidRDefault="00C94493" w14:paraId="60061E4C" wp14:textId="77777777">
            <w:pPr>
              <w:suppressAutoHyphens/>
              <w:spacing w:after="0" w:line="240" w:lineRule="auto"/>
              <w:rPr>
                <w:rFonts w:ascii="Arial Narrow" w:hAnsi="Arial Narrow" w:cs="Arial Narrow"/>
              </w:rPr>
            </w:pPr>
          </w:p>
        </w:tc>
      </w:tr>
      <w:tr xmlns:wp14="http://schemas.microsoft.com/office/word/2010/wordml" w:rsidR="00C94493" w:rsidTr="76332537" w14:paraId="5D181CBD" wp14:textId="77777777">
        <w:trPr>
          <w:trHeight w:val="930" w:hRule="exact"/>
        </w:trPr>
        <w:tc>
          <w:tcPr>
            <w:tcW w:w="4962" w:type="dxa"/>
            <w:tcBorders>
              <w:right w:val="single" w:color="auto" w:sz="8" w:space="0"/>
            </w:tcBorders>
            <w:tcMar/>
            <w:vAlign w:val="center"/>
          </w:tcPr>
          <w:p w:rsidRPr="00636DC4" w:rsidR="00C94493" w:rsidP="00636DC4" w:rsidRDefault="00636DC4" w14:paraId="28CB1538" wp14:textId="77777777">
            <w:pPr>
              <w:suppressAutoHyphens/>
              <w:spacing w:after="0" w:line="240" w:lineRule="auto"/>
              <w:ind w:right="284" w:firstLine="426"/>
              <w:rPr>
                <w:rFonts w:ascii="Arial Narrow" w:hAnsi="Arial Narrow" w:cs="Arial Narrow"/>
                <w:sz w:val="32"/>
                <w:szCs w:val="32"/>
              </w:rPr>
            </w:pPr>
            <w:r w:rsidRPr="00636DC4">
              <w:rPr>
                <w:rFonts w:ascii="Arial Narrow" w:hAnsi="Arial Narrow" w:cs="Arial Narrow"/>
                <w:sz w:val="32"/>
                <w:szCs w:val="32"/>
              </w:rPr>
              <w:t>Obor:</w:t>
            </w:r>
            <w:r w:rsidR="00122F2C">
              <w:rPr>
                <w:rFonts w:ascii="Arial Narrow" w:hAnsi="Arial Narrow" w:cs="Arial Narrow"/>
                <w:sz w:val="32"/>
                <w:szCs w:val="32"/>
              </w:rPr>
              <w:t xml:space="preserve">   </w:t>
            </w:r>
            <w:r w:rsidRPr="00122F2C" w:rsidR="00122F2C">
              <w:rPr>
                <w:rFonts w:ascii="Arial Narrow" w:hAnsi="Arial Narrow" w:cs="Arial Narrow"/>
                <w:sz w:val="32"/>
                <w:szCs w:val="32"/>
              </w:rPr>
              <w:t>26-47-M/002</w:t>
            </w:r>
          </w:p>
          <w:p w:rsidR="00C94493" w:rsidP="00636DC4" w:rsidRDefault="00636DC4" w14:paraId="0D4EC67C" wp14:textId="77777777">
            <w:pPr>
              <w:suppressAutoHyphens/>
              <w:spacing w:after="0" w:line="240" w:lineRule="auto"/>
              <w:ind w:right="284" w:firstLine="426"/>
              <w:rPr>
                <w:rFonts w:ascii="Arial Narrow" w:hAnsi="Arial Narrow" w:cs="Arial Narrow"/>
                <w:sz w:val="32"/>
                <w:szCs w:val="32"/>
              </w:rPr>
            </w:pPr>
            <w:r w:rsidRPr="00636DC4">
              <w:rPr>
                <w:rFonts w:ascii="Arial Narrow" w:hAnsi="Arial Narrow" w:cs="Arial Narrow"/>
                <w:sz w:val="32"/>
                <w:szCs w:val="32"/>
              </w:rPr>
              <w:t>Třída:</w:t>
            </w:r>
            <w:r w:rsidR="00122F2C">
              <w:rPr>
                <w:rFonts w:ascii="Arial Narrow" w:hAnsi="Arial Narrow" w:cs="Arial Narrow"/>
                <w:sz w:val="32"/>
                <w:szCs w:val="32"/>
              </w:rPr>
              <w:t xml:space="preserve">   PS4</w:t>
            </w:r>
          </w:p>
        </w:tc>
        <w:tc>
          <w:tcPr>
            <w:tcW w:w="4678" w:type="dxa"/>
            <w:tcBorders>
              <w:left w:val="single" w:color="auto" w:sz="8" w:space="0"/>
            </w:tcBorders>
            <w:tcMar/>
            <w:vAlign w:val="center"/>
          </w:tcPr>
          <w:p w:rsidRPr="00636DC4" w:rsidR="00C94493" w:rsidP="004C1DC7" w:rsidRDefault="00636DC4" w14:paraId="19D7F5E7" wp14:textId="77777777">
            <w:pPr>
              <w:suppressAutoHyphens/>
              <w:spacing w:after="0" w:line="240" w:lineRule="auto"/>
              <w:ind w:left="397" w:right="284"/>
              <w:rPr>
                <w:rFonts w:ascii="Arial Narrow" w:hAnsi="Arial Narrow" w:cs="Arial Narrow"/>
                <w:sz w:val="32"/>
                <w:szCs w:val="32"/>
              </w:rPr>
            </w:pPr>
            <w:r w:rsidRPr="00636DC4">
              <w:rPr>
                <w:rFonts w:ascii="Arial Narrow" w:hAnsi="Arial Narrow" w:cs="Arial Narrow"/>
                <w:sz w:val="32"/>
                <w:szCs w:val="32"/>
              </w:rPr>
              <w:t>Školní rok:</w:t>
            </w:r>
            <w:r w:rsidR="00122F2C">
              <w:rPr>
                <w:rFonts w:ascii="Arial Narrow" w:hAnsi="Arial Narrow" w:cs="Arial Narrow"/>
                <w:sz w:val="32"/>
                <w:szCs w:val="32"/>
              </w:rPr>
              <w:t xml:space="preserve">   2016/2017</w:t>
            </w:r>
          </w:p>
        </w:tc>
      </w:tr>
      <w:tr xmlns:wp14="http://schemas.microsoft.com/office/word/2010/wordml" w:rsidR="00C94493" w:rsidTr="76332537" w14:paraId="44EAFD9C" wp14:textId="77777777">
        <w:trPr>
          <w:trHeight w:val="99" w:hRule="exact"/>
        </w:trPr>
        <w:tc>
          <w:tcPr>
            <w:tcW w:w="4962" w:type="dxa"/>
            <w:tcBorders>
              <w:bottom w:val="single" w:color="auto" w:sz="8" w:space="0"/>
            </w:tcBorders>
            <w:tcMar/>
          </w:tcPr>
          <w:p w:rsidR="00C94493" w:rsidP="004C1DC7" w:rsidRDefault="00C94493" w14:paraId="4B94D5A5" wp14:textId="77777777">
            <w:pPr>
              <w:suppressAutoHyphens/>
              <w:spacing w:after="0" w:line="240" w:lineRule="auto"/>
              <w:rPr>
                <w:rFonts w:ascii="Arial Narrow" w:hAnsi="Arial Narrow" w:cs="Arial Narrow"/>
              </w:rPr>
            </w:pPr>
          </w:p>
        </w:tc>
        <w:tc>
          <w:tcPr>
            <w:tcW w:w="4678" w:type="dxa"/>
            <w:tcBorders>
              <w:bottom w:val="single" w:color="auto" w:sz="8" w:space="0"/>
            </w:tcBorders>
            <w:tcMar/>
          </w:tcPr>
          <w:p w:rsidR="00C94493" w:rsidP="004C1DC7" w:rsidRDefault="00C94493" w14:paraId="3DEEC669" wp14:textId="77777777">
            <w:pPr>
              <w:suppressAutoHyphens/>
              <w:spacing w:after="0" w:line="240" w:lineRule="auto"/>
              <w:rPr>
                <w:rFonts w:ascii="Arial Narrow" w:hAnsi="Arial Narrow" w:cs="Arial Narrow"/>
              </w:rPr>
            </w:pPr>
          </w:p>
        </w:tc>
      </w:tr>
      <w:tr xmlns:wp14="http://schemas.microsoft.com/office/word/2010/wordml" w:rsidR="00C94493" w:rsidTr="76332537" w14:paraId="3656B9AB" wp14:textId="77777777">
        <w:trPr>
          <w:trHeight w:val="320" w:hRule="exact"/>
        </w:trPr>
        <w:tc>
          <w:tcPr>
            <w:tcW w:w="9640" w:type="dxa"/>
            <w:gridSpan w:val="2"/>
            <w:tcBorders>
              <w:top w:val="single" w:color="auto" w:sz="8" w:space="0"/>
            </w:tcBorders>
            <w:tcMar/>
          </w:tcPr>
          <w:p w:rsidR="00C94493" w:rsidP="004C1DC7" w:rsidRDefault="00C94493" w14:paraId="45FB0818" wp14:textId="77777777">
            <w:pPr>
              <w:suppressAutoHyphens/>
              <w:spacing w:after="0" w:line="240" w:lineRule="auto"/>
              <w:rPr>
                <w:rFonts w:ascii="Arial Narrow" w:hAnsi="Arial Narrow" w:cs="Arial Narrow"/>
              </w:rPr>
            </w:pPr>
          </w:p>
        </w:tc>
      </w:tr>
    </w:tbl>
    <w:p xmlns:wp14="http://schemas.microsoft.com/office/word/2010/wordml" w:rsidR="00C94493" w:rsidP="004C1DC7" w:rsidRDefault="00C94493" w14:paraId="049F31CB" wp14:textId="77777777">
      <w:pPr>
        <w:suppressAutoHyphens/>
        <w:sectPr w:rsidR="00C94493" w:rsidSect="004F3D3C">
          <w:pgSz w:w="11907" w:h="16840" w:orient="portrait" w:code="9"/>
          <w:pgMar w:top="1134" w:right="851" w:bottom="851" w:left="1418" w:header="709" w:footer="709" w:gutter="0"/>
          <w:cols w:space="708"/>
          <w:titlePg/>
        </w:sectPr>
      </w:pPr>
    </w:p>
    <w:p xmlns:wp14="http://schemas.microsoft.com/office/word/2010/wordml" w:rsidR="003E0B49" w:rsidP="004C1DC7" w:rsidRDefault="003E0B49" w14:paraId="53128261" wp14:textId="77777777">
      <w:pPr>
        <w:suppressAutoHyphens/>
      </w:pPr>
    </w:p>
    <w:p xmlns:wp14="http://schemas.microsoft.com/office/word/2010/wordml" w:rsidR="008848C2" w:rsidP="00D01660" w:rsidRDefault="00D01660" w14:paraId="62486C05" wp14:textId="50EE2737">
      <w:pPr>
        <w:suppressAutoHyphens/>
        <w:jc w:val="center"/>
      </w:pPr>
      <w:r w:rsidR="65418B50">
        <w:drawing>
          <wp:inline xmlns:wp14="http://schemas.microsoft.com/office/word/2010/wordprocessingDrawing" wp14:editId="3111FA30" wp14:anchorId="28566545">
            <wp:extent cx="6188400" cy="8161200"/>
            <wp:effectExtent l="0" t="0" r="0" b="0"/>
            <wp:docPr id="1318042985" name="" title=""/>
            <wp:cNvGraphicFramePr>
              <a:graphicFrameLocks noChangeAspect="1"/>
            </wp:cNvGraphicFramePr>
            <a:graphic>
              <a:graphicData uri="http://schemas.openxmlformats.org/drawingml/2006/picture">
                <pic:pic>
                  <pic:nvPicPr>
                    <pic:cNvPr id="0" name=""/>
                    <pic:cNvPicPr/>
                  </pic:nvPicPr>
                  <pic:blipFill>
                    <a:blip r:embed="R2b289fe0f3584de2">
                      <a:extLst>
                        <a:ext xmlns:a="http://schemas.openxmlformats.org/drawingml/2006/main" uri="{28A0092B-C50C-407E-A947-70E740481C1C}">
                          <a14:useLocalDpi val="0"/>
                        </a:ext>
                      </a:extLst>
                    </a:blip>
                    <a:stretch>
                      <a:fillRect/>
                    </a:stretch>
                  </pic:blipFill>
                  <pic:spPr>
                    <a:xfrm>
                      <a:off x="0" y="0"/>
                      <a:ext cx="6188400" cy="8161200"/>
                    </a:xfrm>
                    <a:prstGeom prst="rect">
                      <a:avLst/>
                    </a:prstGeom>
                  </pic:spPr>
                </pic:pic>
              </a:graphicData>
            </a:graphic>
          </wp:inline>
        </w:drawing>
      </w:r>
    </w:p>
    <w:p xmlns:wp14="http://schemas.microsoft.com/office/word/2010/wordml" w:rsidR="00636DC4" w:rsidP="004C1DC7" w:rsidRDefault="00636DC4" w14:paraId="4101652C" wp14:textId="77777777">
      <w:pPr>
        <w:suppressAutoHyphens/>
      </w:pPr>
    </w:p>
    <w:p xmlns:wp14="http://schemas.microsoft.com/office/word/2010/wordml" w:rsidR="00D01660" w:rsidP="004C1DC7" w:rsidRDefault="00D01660" w14:paraId="4B99056E" wp14:textId="77777777">
      <w:pPr>
        <w:suppressAutoHyphens/>
        <w:sectPr w:rsidR="00D01660" w:rsidSect="004F3D3C">
          <w:type w:val="continuous"/>
          <w:pgSz w:w="11907" w:h="16840" w:orient="portrait" w:code="9"/>
          <w:pgMar w:top="1701" w:right="1134" w:bottom="1134" w:left="1134" w:header="851" w:footer="709" w:gutter="851"/>
          <w:cols w:space="708"/>
          <w:titlePg/>
        </w:sectPr>
      </w:pPr>
    </w:p>
    <w:p xmlns:wp14="http://schemas.microsoft.com/office/word/2010/wordml" w:rsidR="00C94493" w:rsidP="004C1DC7" w:rsidRDefault="00C94493" w14:paraId="0BFFDB1B" wp14:textId="77777777">
      <w:pPr>
        <w:pStyle w:val="Nzev"/>
        <w:suppressAutoHyphens/>
      </w:pPr>
      <w:bookmarkStart w:name="_Toc37577728" w:id="0"/>
      <w:r>
        <w:lastRenderedPageBreak/>
        <w:t>ABSTRAKT</w:t>
      </w:r>
      <w:bookmarkEnd w:id="0"/>
    </w:p>
    <w:p xmlns:wp14="http://schemas.microsoft.com/office/word/2010/wordml" w:rsidR="001B1DE6" w:rsidP="004C1DC7" w:rsidRDefault="00C65FE8" w14:paraId="164FDE6E" wp14:textId="77777777">
      <w:pPr>
        <w:suppressAutoHyphens/>
      </w:pPr>
      <w:r w:rsidRPr="00C65FE8">
        <w:t xml:space="preserve">Maturitní práce se zabývá logickým návrhem a popisem 16 bitového procesoru, který je popsán v jazyku VHDL. V této práci budou taky okrajově popsány potřebné základy jazyka VHDL a použitý software. Ve hlavní části se bude práce věnovat zprvu shrnutým popisem jednotlivých populárních architektur procesorů a její největší část bude popisovat samotný návrh architektury, instrukční sady a implementace do VHDL jazyka. Celý návrh procesoru je veden v duchu jednoduchosti. Náplní této maturitní práce je taky implementace souboru VHDL s popisem procesoru do fyzického zařízení – hradlové pole, neboli FPGA. K vypracování maturitní práce je použit výukový </w:t>
      </w:r>
      <w:proofErr w:type="spellStart"/>
      <w:r w:rsidRPr="00C65FE8">
        <w:t>kit</w:t>
      </w:r>
      <w:proofErr w:type="spellEnd"/>
      <w:r w:rsidRPr="00C65FE8">
        <w:t xml:space="preserve"> </w:t>
      </w:r>
      <w:proofErr w:type="spellStart"/>
      <w:r w:rsidRPr="00C65FE8">
        <w:t>Basys</w:t>
      </w:r>
      <w:proofErr w:type="spellEnd"/>
      <w:r w:rsidRPr="00C65FE8">
        <w:t xml:space="preserve"> 2 od firmy </w:t>
      </w:r>
      <w:proofErr w:type="spellStart"/>
      <w:r w:rsidRPr="00C65FE8">
        <w:t>Digilent</w:t>
      </w:r>
      <w:proofErr w:type="spellEnd"/>
      <w:r w:rsidRPr="00C65FE8">
        <w:t xml:space="preserve">. Tento </w:t>
      </w:r>
      <w:proofErr w:type="spellStart"/>
      <w:r w:rsidRPr="00C65FE8">
        <w:t>kit</w:t>
      </w:r>
      <w:proofErr w:type="spellEnd"/>
      <w:r w:rsidRPr="00C65FE8">
        <w:t xml:space="preserve"> obsahuje hradlové pole </w:t>
      </w:r>
      <w:proofErr w:type="spellStart"/>
      <w:r w:rsidRPr="00C65FE8">
        <w:t>Spartan</w:t>
      </w:r>
      <w:proofErr w:type="spellEnd"/>
      <w:r w:rsidRPr="00C65FE8">
        <w:t xml:space="preserve"> 3E-100 od firmy </w:t>
      </w:r>
      <w:proofErr w:type="spellStart"/>
      <w:r w:rsidRPr="00C65FE8">
        <w:t>Xilinx</w:t>
      </w:r>
      <w:proofErr w:type="spellEnd"/>
      <w:r w:rsidRPr="00C65FE8">
        <w:t xml:space="preserve">. </w:t>
      </w:r>
      <w:proofErr w:type="spellStart"/>
      <w:r w:rsidRPr="00C65FE8">
        <w:t>Basys</w:t>
      </w:r>
      <w:proofErr w:type="spellEnd"/>
      <w:r w:rsidRPr="00C65FE8">
        <w:t xml:space="preserve"> 2 taky obsahuje osmici </w:t>
      </w:r>
      <w:r w:rsidR="009D634F">
        <w:t>přepínačů</w:t>
      </w:r>
      <w:r w:rsidRPr="00C65FE8">
        <w:t xml:space="preserve"> a LED diod a v neposlední řadě taky čtveřici tlačítek s ošetřením zákmitů.</w:t>
      </w:r>
    </w:p>
    <w:p xmlns:wp14="http://schemas.microsoft.com/office/word/2010/wordml" w:rsidR="00985FA0" w:rsidP="004C1DC7" w:rsidRDefault="00985FA0" w14:paraId="1299C43A" wp14:textId="77777777">
      <w:pPr>
        <w:suppressAutoHyphens/>
      </w:pPr>
    </w:p>
    <w:p xmlns:wp14="http://schemas.microsoft.com/office/word/2010/wordml" w:rsidRPr="001B1DE6" w:rsidR="00C94493" w:rsidP="004C1DC7" w:rsidRDefault="00C94493" w14:paraId="238801B4" wp14:textId="77777777">
      <w:pPr>
        <w:suppressAutoHyphens/>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t>Klíčová slova:</w:t>
      </w:r>
      <w:r w:rsidR="00C65FE8">
        <w:t xml:space="preserve"> </w:t>
      </w:r>
      <w:r w:rsidR="001B1DE6">
        <w:t>procesor, VHDL, FPGA</w:t>
      </w:r>
    </w:p>
    <w:p xmlns:wp14="http://schemas.microsoft.com/office/word/2010/wordml" w:rsidR="00C94493" w:rsidP="004C1DC7" w:rsidRDefault="00C94493" w14:paraId="4DDBEF00" wp14:textId="77777777">
      <w:pPr>
        <w:suppressAutoHyphens/>
      </w:pPr>
      <w:r>
        <w:br w:type="page"/>
      </w:r>
    </w:p>
    <w:p xmlns:wp14="http://schemas.microsoft.com/office/word/2010/wordml" w:rsidR="00BD6E1C" w:rsidP="00BD6E1C" w:rsidRDefault="00A734E6" w14:paraId="61708514" wp14:textId="77777777">
      <w:pPr>
        <w:suppressAutoHyphens/>
      </w:pPr>
      <w:r w:rsidRPr="00A734E6">
        <w:lastRenderedPageBreak/>
        <w:t>Rád bych</w:t>
      </w:r>
      <w:r w:rsidR="00306840">
        <w:t xml:space="preserve"> touto cestou</w:t>
      </w:r>
      <w:r w:rsidRPr="00A734E6">
        <w:t xml:space="preserve"> poděkoval vedoucímu mé maturitní práce, panu Ing. </w:t>
      </w:r>
      <w:r w:rsidR="0033024E">
        <w:t>Janovi</w:t>
      </w:r>
      <w:r w:rsidRPr="00A734E6">
        <w:t xml:space="preserve"> Pilčíkovi, za cenné rady, doporučení a především věnovaný čas takřka po celou dobu vypracovávání této práce.</w:t>
      </w:r>
      <w:r w:rsidR="00CF6E60">
        <w:t xml:space="preserve"> Taky bych chtěl poděkovat rodině za toleranci, trpělivost a důvěru nejen po celou dobu vypracovávání této práce.</w:t>
      </w:r>
    </w:p>
    <w:p xmlns:wp14="http://schemas.microsoft.com/office/word/2010/wordml" w:rsidRPr="000233F4" w:rsidR="00C94493" w:rsidP="000233F4" w:rsidRDefault="007A1C73" w14:paraId="017CCF26" wp14:textId="6C90D783">
      <w:pPr>
        <w:suppressAutoHyphens/>
        <w:jc w:val="left"/>
      </w:pPr>
      <w:r w:rsidRPr="76332537">
        <w:rPr>
          <w:rStyle w:val="Pokec"/>
          <w:color w:val="auto"/>
        </w:rPr>
        <w:br w:type="page"/>
      </w:r>
      <w:r w:rsidR="3CB8B0E1">
        <w:drawing>
          <wp:inline xmlns:wp14="http://schemas.microsoft.com/office/word/2010/wordprocessingDrawing" wp14:editId="6A1F29BF" wp14:anchorId="2912200F">
            <wp:extent cx="6156000" cy="9378000"/>
            <wp:effectExtent l="0" t="0" r="0" b="0"/>
            <wp:docPr id="535033709" name="" title=""/>
            <wp:cNvGraphicFramePr>
              <a:graphicFrameLocks noChangeAspect="1"/>
            </wp:cNvGraphicFramePr>
            <a:graphic>
              <a:graphicData uri="http://schemas.openxmlformats.org/drawingml/2006/picture">
                <pic:pic>
                  <pic:nvPicPr>
                    <pic:cNvPr id="0" name=""/>
                    <pic:cNvPicPr/>
                  </pic:nvPicPr>
                  <pic:blipFill>
                    <a:blip r:embed="Ra06ea598a53c4c22">
                      <a:extLst>
                        <a:ext xmlns:a="http://schemas.openxmlformats.org/drawingml/2006/main" uri="{28A0092B-C50C-407E-A947-70E740481C1C}">
                          <a14:useLocalDpi val="0"/>
                        </a:ext>
                      </a:extLst>
                    </a:blip>
                    <a:stretch>
                      <a:fillRect/>
                    </a:stretch>
                  </pic:blipFill>
                  <pic:spPr>
                    <a:xfrm>
                      <a:off x="0" y="0"/>
                      <a:ext cx="6156000" cy="9378000"/>
                    </a:xfrm>
                    <a:prstGeom prst="rect">
                      <a:avLst/>
                    </a:prstGeom>
                  </pic:spPr>
                </pic:pic>
              </a:graphicData>
            </a:graphic>
          </wp:inline>
        </w:drawing>
      </w:r>
      <w:r>
        <w:br w:type="page"/>
      </w:r>
      <w:bookmarkStart w:name="_Toc37577729" w:id="1"/>
      <w:bookmarkStart w:name="_Toc88120440" w:id="2"/>
      <w:bookmarkStart w:name="_Toc88120677" w:id="3"/>
      <w:bookmarkStart w:name="_Toc88120889" w:id="4"/>
      <w:bookmarkStart w:name="_Toc88120993" w:id="5"/>
      <w:bookmarkStart w:name="_Toc88121036" w:id="6"/>
      <w:bookmarkStart w:name="_Toc88121173" w:id="7"/>
      <w:bookmarkStart w:name="_Toc88121547" w:id="8"/>
      <w:bookmarkStart w:name="_Toc88121604" w:id="9"/>
      <w:bookmarkStart w:name="_Toc88121742" w:id="10"/>
      <w:bookmarkStart w:name="_Toc88122008" w:id="11"/>
      <w:bookmarkStart w:name="_Toc88124611" w:id="12"/>
      <w:bookmarkStart w:name="_Toc88124648" w:id="13"/>
      <w:bookmarkStart w:name="_Toc88124798" w:id="14"/>
      <w:bookmarkStart w:name="_Toc88125781" w:id="15"/>
      <w:bookmarkStart w:name="_Toc88126301" w:id="16"/>
      <w:bookmarkStart w:name="_Toc88126452" w:id="17"/>
      <w:bookmarkStart w:name="_Toc88126519" w:id="18"/>
      <w:bookmarkStart w:name="_Toc88126548" w:id="19"/>
      <w:bookmarkStart w:name="_Toc88126764" w:id="20"/>
      <w:bookmarkStart w:name="_Toc88126854" w:id="21"/>
      <w:bookmarkStart w:name="_Toc88127095" w:id="22"/>
      <w:bookmarkStart w:name="_Toc88127138" w:id="23"/>
      <w:bookmarkStart w:name="_Toc88128503" w:id="24"/>
      <w:bookmarkStart w:name="_Toc107634140" w:id="25"/>
      <w:bookmarkStart w:name="_Toc107635157" w:id="26"/>
      <w:r w:rsidRPr="76332537" w:rsidR="00C94493">
        <w:rPr>
          <w:b w:val="1"/>
          <w:bCs w:val="1"/>
          <w:sz w:val="28"/>
          <w:szCs w:val="28"/>
        </w:rPr>
        <w:t>OBSAH</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xmlns:wp14="http://schemas.microsoft.com/office/word/2010/wordml" w:rsidR="00E62DAE" w:rsidRDefault="00C94493" w14:paraId="113A4EFD" wp14:textId="77777777">
      <w:pPr>
        <w:pStyle w:val="Obsah2"/>
        <w:rPr>
          <w:rFonts w:asciiTheme="minorHAnsi" w:hAnsiTheme="minorHAnsi" w:eastAsiaTheme="minorEastAsia" w:cstheme="minorBidi"/>
          <w:b w:val="0"/>
          <w:caps w:val="0"/>
          <w:sz w:val="22"/>
          <w:szCs w:val="22"/>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history="1" w:anchor="_Toc444553906">
        <w:r w:rsidRPr="00170688" w:rsidR="00E62DAE">
          <w:rPr>
            <w:rStyle w:val="Hypertextovodkaz"/>
          </w:rPr>
          <w:t>Úvod</w:t>
        </w:r>
        <w:r w:rsidR="00E62DAE">
          <w:rPr>
            <w:webHidden/>
          </w:rPr>
          <w:tab/>
        </w:r>
        <w:r w:rsidR="00E62DAE">
          <w:rPr>
            <w:webHidden/>
          </w:rPr>
          <w:fldChar w:fldCharType="begin"/>
        </w:r>
        <w:r w:rsidR="00E62DAE">
          <w:rPr>
            <w:webHidden/>
          </w:rPr>
          <w:instrText xml:space="preserve"> PAGEREF _Toc444553906 \h </w:instrText>
        </w:r>
        <w:r w:rsidR="00E62DAE">
          <w:rPr>
            <w:webHidden/>
          </w:rPr>
        </w:r>
        <w:r w:rsidR="00E62DAE">
          <w:rPr>
            <w:webHidden/>
          </w:rPr>
          <w:fldChar w:fldCharType="separate"/>
        </w:r>
        <w:r w:rsidR="00E62DAE">
          <w:rPr>
            <w:webHidden/>
          </w:rPr>
          <w:t>8</w:t>
        </w:r>
        <w:r w:rsidR="00E62DAE">
          <w:rPr>
            <w:webHidden/>
          </w:rPr>
          <w:fldChar w:fldCharType="end"/>
        </w:r>
      </w:hyperlink>
    </w:p>
    <w:p xmlns:wp14="http://schemas.microsoft.com/office/word/2010/wordml" w:rsidR="00E62DAE" w:rsidRDefault="001416F4" w14:paraId="248D500A" wp14:textId="77777777">
      <w:pPr>
        <w:pStyle w:val="Obsah1"/>
        <w:rPr>
          <w:rFonts w:asciiTheme="minorHAnsi" w:hAnsiTheme="minorHAnsi" w:eastAsiaTheme="minorEastAsia" w:cstheme="minorBidi"/>
          <w:b w:val="0"/>
          <w:bCs w:val="0"/>
          <w:caps w:val="0"/>
          <w:sz w:val="22"/>
          <w:szCs w:val="22"/>
        </w:rPr>
      </w:pPr>
      <w:hyperlink w:history="1" w:anchor="_Toc444553907">
        <w:r w:rsidRPr="00170688" w:rsidR="00E62DAE">
          <w:rPr>
            <w:rStyle w:val="Hypertextovodkaz"/>
          </w:rPr>
          <w:t>TEORETICKÁ ČÁST</w:t>
        </w:r>
        <w:r w:rsidR="00E62DAE">
          <w:rPr>
            <w:webHidden/>
          </w:rPr>
          <w:tab/>
        </w:r>
        <w:r w:rsidR="00E62DAE">
          <w:rPr>
            <w:webHidden/>
          </w:rPr>
          <w:fldChar w:fldCharType="begin"/>
        </w:r>
        <w:r w:rsidR="00E62DAE">
          <w:rPr>
            <w:webHidden/>
          </w:rPr>
          <w:instrText xml:space="preserve"> PAGEREF _Toc444553907 \h </w:instrText>
        </w:r>
        <w:r w:rsidR="00E62DAE">
          <w:rPr>
            <w:webHidden/>
          </w:rPr>
        </w:r>
        <w:r w:rsidR="00E62DAE">
          <w:rPr>
            <w:webHidden/>
          </w:rPr>
          <w:fldChar w:fldCharType="separate"/>
        </w:r>
        <w:r w:rsidR="00E62DAE">
          <w:rPr>
            <w:webHidden/>
          </w:rPr>
          <w:t>9</w:t>
        </w:r>
        <w:r w:rsidR="00E62DAE">
          <w:rPr>
            <w:webHidden/>
          </w:rPr>
          <w:fldChar w:fldCharType="end"/>
        </w:r>
      </w:hyperlink>
    </w:p>
    <w:p xmlns:wp14="http://schemas.microsoft.com/office/word/2010/wordml" w:rsidR="00E62DAE" w:rsidRDefault="001416F4" w14:paraId="4FB790FA" wp14:textId="77777777">
      <w:pPr>
        <w:pStyle w:val="Obsah2"/>
        <w:rPr>
          <w:rFonts w:asciiTheme="minorHAnsi" w:hAnsiTheme="minorHAnsi" w:eastAsiaTheme="minorEastAsia" w:cstheme="minorBidi"/>
          <w:b w:val="0"/>
          <w:caps w:val="0"/>
          <w:sz w:val="22"/>
          <w:szCs w:val="22"/>
        </w:rPr>
      </w:pPr>
      <w:hyperlink w:history="1" w:anchor="_Toc444553908">
        <w:r w:rsidRPr="00170688" w:rsidR="00E62DAE">
          <w:rPr>
            <w:rStyle w:val="Hypertextovodkaz"/>
          </w:rPr>
          <w:t>1</w:t>
        </w:r>
        <w:r w:rsidR="00E62DAE">
          <w:rPr>
            <w:rFonts w:asciiTheme="minorHAnsi" w:hAnsiTheme="minorHAnsi" w:eastAsiaTheme="minorEastAsia" w:cstheme="minorBidi"/>
            <w:b w:val="0"/>
            <w:caps w:val="0"/>
            <w:sz w:val="22"/>
            <w:szCs w:val="22"/>
          </w:rPr>
          <w:tab/>
        </w:r>
        <w:r w:rsidRPr="00170688" w:rsidR="00E62DAE">
          <w:rPr>
            <w:rStyle w:val="Hypertextovodkaz"/>
          </w:rPr>
          <w:t>Procesor</w:t>
        </w:r>
        <w:r w:rsidR="00E62DAE">
          <w:rPr>
            <w:webHidden/>
          </w:rPr>
          <w:tab/>
        </w:r>
        <w:r w:rsidR="00E62DAE">
          <w:rPr>
            <w:webHidden/>
          </w:rPr>
          <w:fldChar w:fldCharType="begin"/>
        </w:r>
        <w:r w:rsidR="00E62DAE">
          <w:rPr>
            <w:webHidden/>
          </w:rPr>
          <w:instrText xml:space="preserve"> PAGEREF _Toc444553908 \h </w:instrText>
        </w:r>
        <w:r w:rsidR="00E62DAE">
          <w:rPr>
            <w:webHidden/>
          </w:rPr>
        </w:r>
        <w:r w:rsidR="00E62DAE">
          <w:rPr>
            <w:webHidden/>
          </w:rPr>
          <w:fldChar w:fldCharType="separate"/>
        </w:r>
        <w:r w:rsidR="00E62DAE">
          <w:rPr>
            <w:webHidden/>
          </w:rPr>
          <w:t>10</w:t>
        </w:r>
        <w:r w:rsidR="00E62DAE">
          <w:rPr>
            <w:webHidden/>
          </w:rPr>
          <w:fldChar w:fldCharType="end"/>
        </w:r>
      </w:hyperlink>
    </w:p>
    <w:p xmlns:wp14="http://schemas.microsoft.com/office/word/2010/wordml" w:rsidR="00E62DAE" w:rsidRDefault="001416F4" w14:paraId="59E87ADA" wp14:textId="77777777">
      <w:pPr>
        <w:pStyle w:val="Obsah3"/>
        <w:rPr>
          <w:rFonts w:asciiTheme="minorHAnsi" w:hAnsiTheme="minorHAnsi" w:eastAsiaTheme="minorEastAsia" w:cstheme="minorBidi"/>
          <w:smallCaps w:val="0"/>
          <w:sz w:val="22"/>
          <w:szCs w:val="22"/>
        </w:rPr>
      </w:pPr>
      <w:hyperlink w:history="1" w:anchor="_Toc444553909">
        <w:r w:rsidRPr="00170688" w:rsidR="00E62DAE">
          <w:rPr>
            <w:rStyle w:val="Hypertextovodkaz"/>
          </w:rPr>
          <w:t>1.1</w:t>
        </w:r>
        <w:r w:rsidR="00E62DAE">
          <w:rPr>
            <w:rFonts w:asciiTheme="minorHAnsi" w:hAnsiTheme="minorHAnsi" w:eastAsiaTheme="minorEastAsia" w:cstheme="minorBidi"/>
            <w:smallCaps w:val="0"/>
            <w:sz w:val="22"/>
            <w:szCs w:val="22"/>
          </w:rPr>
          <w:tab/>
        </w:r>
        <w:r w:rsidRPr="00170688" w:rsidR="00E62DAE">
          <w:rPr>
            <w:rStyle w:val="Hypertextovodkaz"/>
          </w:rPr>
          <w:t>Popis procesoru</w:t>
        </w:r>
        <w:r w:rsidR="00E62DAE">
          <w:rPr>
            <w:webHidden/>
          </w:rPr>
          <w:tab/>
        </w:r>
        <w:r w:rsidR="00E62DAE">
          <w:rPr>
            <w:webHidden/>
          </w:rPr>
          <w:fldChar w:fldCharType="begin"/>
        </w:r>
        <w:r w:rsidR="00E62DAE">
          <w:rPr>
            <w:webHidden/>
          </w:rPr>
          <w:instrText xml:space="preserve"> PAGEREF _Toc444553909 \h </w:instrText>
        </w:r>
        <w:r w:rsidR="00E62DAE">
          <w:rPr>
            <w:webHidden/>
          </w:rPr>
        </w:r>
        <w:r w:rsidR="00E62DAE">
          <w:rPr>
            <w:webHidden/>
          </w:rPr>
          <w:fldChar w:fldCharType="separate"/>
        </w:r>
        <w:r w:rsidR="00E62DAE">
          <w:rPr>
            <w:webHidden/>
          </w:rPr>
          <w:t>10</w:t>
        </w:r>
        <w:r w:rsidR="00E62DAE">
          <w:rPr>
            <w:webHidden/>
          </w:rPr>
          <w:fldChar w:fldCharType="end"/>
        </w:r>
      </w:hyperlink>
    </w:p>
    <w:p xmlns:wp14="http://schemas.microsoft.com/office/word/2010/wordml" w:rsidR="00E62DAE" w:rsidRDefault="001416F4" w14:paraId="1EA8407B" wp14:textId="77777777">
      <w:pPr>
        <w:pStyle w:val="Obsah3"/>
        <w:rPr>
          <w:rFonts w:asciiTheme="minorHAnsi" w:hAnsiTheme="minorHAnsi" w:eastAsiaTheme="minorEastAsia" w:cstheme="minorBidi"/>
          <w:smallCaps w:val="0"/>
          <w:sz w:val="22"/>
          <w:szCs w:val="22"/>
        </w:rPr>
      </w:pPr>
      <w:hyperlink w:history="1" w:anchor="_Toc444553910">
        <w:r w:rsidRPr="00170688" w:rsidR="00E62DAE">
          <w:rPr>
            <w:rStyle w:val="Hypertextovodkaz"/>
          </w:rPr>
          <w:t>1.2</w:t>
        </w:r>
        <w:r w:rsidR="00E62DAE">
          <w:rPr>
            <w:rFonts w:asciiTheme="minorHAnsi" w:hAnsiTheme="minorHAnsi" w:eastAsiaTheme="minorEastAsia" w:cstheme="minorBidi"/>
            <w:smallCaps w:val="0"/>
            <w:sz w:val="22"/>
            <w:szCs w:val="22"/>
          </w:rPr>
          <w:tab/>
        </w:r>
        <w:r w:rsidRPr="00170688" w:rsidR="00E62DAE">
          <w:rPr>
            <w:rStyle w:val="Hypertextovodkaz"/>
          </w:rPr>
          <w:t>Instrukce procesoru</w:t>
        </w:r>
        <w:r w:rsidR="00E62DAE">
          <w:rPr>
            <w:webHidden/>
          </w:rPr>
          <w:tab/>
        </w:r>
        <w:r w:rsidR="00E62DAE">
          <w:rPr>
            <w:webHidden/>
          </w:rPr>
          <w:fldChar w:fldCharType="begin"/>
        </w:r>
        <w:r w:rsidR="00E62DAE">
          <w:rPr>
            <w:webHidden/>
          </w:rPr>
          <w:instrText xml:space="preserve"> PAGEREF _Toc444553910 \h </w:instrText>
        </w:r>
        <w:r w:rsidR="00E62DAE">
          <w:rPr>
            <w:webHidden/>
          </w:rPr>
        </w:r>
        <w:r w:rsidR="00E62DAE">
          <w:rPr>
            <w:webHidden/>
          </w:rPr>
          <w:fldChar w:fldCharType="separate"/>
        </w:r>
        <w:r w:rsidR="00E62DAE">
          <w:rPr>
            <w:webHidden/>
          </w:rPr>
          <w:t>10</w:t>
        </w:r>
        <w:r w:rsidR="00E62DAE">
          <w:rPr>
            <w:webHidden/>
          </w:rPr>
          <w:fldChar w:fldCharType="end"/>
        </w:r>
      </w:hyperlink>
    </w:p>
    <w:p xmlns:wp14="http://schemas.microsoft.com/office/word/2010/wordml" w:rsidR="00E62DAE" w:rsidRDefault="001416F4" w14:paraId="1ECBC922" wp14:textId="77777777">
      <w:pPr>
        <w:pStyle w:val="Obsah3"/>
        <w:rPr>
          <w:rFonts w:asciiTheme="minorHAnsi" w:hAnsiTheme="minorHAnsi" w:eastAsiaTheme="minorEastAsia" w:cstheme="minorBidi"/>
          <w:smallCaps w:val="0"/>
          <w:sz w:val="22"/>
          <w:szCs w:val="22"/>
        </w:rPr>
      </w:pPr>
      <w:hyperlink w:history="1" w:anchor="_Toc444553911">
        <w:r w:rsidRPr="00170688" w:rsidR="00E62DAE">
          <w:rPr>
            <w:rStyle w:val="Hypertextovodkaz"/>
          </w:rPr>
          <w:t>1.3</w:t>
        </w:r>
        <w:r w:rsidR="00E62DAE">
          <w:rPr>
            <w:rFonts w:asciiTheme="minorHAnsi" w:hAnsiTheme="minorHAnsi" w:eastAsiaTheme="minorEastAsia" w:cstheme="minorBidi"/>
            <w:smallCaps w:val="0"/>
            <w:sz w:val="22"/>
            <w:szCs w:val="22"/>
          </w:rPr>
          <w:tab/>
        </w:r>
        <w:r w:rsidRPr="00170688" w:rsidR="00E62DAE">
          <w:rPr>
            <w:rStyle w:val="Hypertextovodkaz"/>
          </w:rPr>
          <w:t>Hlavní části procesoru</w:t>
        </w:r>
        <w:r w:rsidR="00E62DAE">
          <w:rPr>
            <w:webHidden/>
          </w:rPr>
          <w:tab/>
        </w:r>
        <w:r w:rsidR="00E62DAE">
          <w:rPr>
            <w:webHidden/>
          </w:rPr>
          <w:fldChar w:fldCharType="begin"/>
        </w:r>
        <w:r w:rsidR="00E62DAE">
          <w:rPr>
            <w:webHidden/>
          </w:rPr>
          <w:instrText xml:space="preserve"> PAGEREF _Toc444553911 \h </w:instrText>
        </w:r>
        <w:r w:rsidR="00E62DAE">
          <w:rPr>
            <w:webHidden/>
          </w:rPr>
        </w:r>
        <w:r w:rsidR="00E62DAE">
          <w:rPr>
            <w:webHidden/>
          </w:rPr>
          <w:fldChar w:fldCharType="separate"/>
        </w:r>
        <w:r w:rsidR="00E62DAE">
          <w:rPr>
            <w:webHidden/>
          </w:rPr>
          <w:t>11</w:t>
        </w:r>
        <w:r w:rsidR="00E62DAE">
          <w:rPr>
            <w:webHidden/>
          </w:rPr>
          <w:fldChar w:fldCharType="end"/>
        </w:r>
      </w:hyperlink>
    </w:p>
    <w:p xmlns:wp14="http://schemas.microsoft.com/office/word/2010/wordml" w:rsidR="00E62DAE" w:rsidRDefault="001416F4" w14:paraId="1E31630D" wp14:textId="77777777">
      <w:pPr>
        <w:pStyle w:val="Obsah4"/>
        <w:tabs>
          <w:tab w:val="left" w:pos="1418"/>
        </w:tabs>
        <w:rPr>
          <w:rFonts w:asciiTheme="minorHAnsi" w:hAnsiTheme="minorHAnsi" w:eastAsiaTheme="minorEastAsia" w:cstheme="minorBidi"/>
          <w:sz w:val="22"/>
          <w:szCs w:val="22"/>
        </w:rPr>
      </w:pPr>
      <w:hyperlink w:history="1" w:anchor="_Toc444553912">
        <w:r w:rsidRPr="00170688" w:rsidR="00E62DAE">
          <w:rPr>
            <w:rStyle w:val="Hypertextovodkaz"/>
          </w:rPr>
          <w:t>1.3.1</w:t>
        </w:r>
        <w:r w:rsidR="00E62DAE">
          <w:rPr>
            <w:rFonts w:asciiTheme="minorHAnsi" w:hAnsiTheme="minorHAnsi" w:eastAsiaTheme="minorEastAsia" w:cstheme="minorBidi"/>
            <w:sz w:val="22"/>
            <w:szCs w:val="22"/>
          </w:rPr>
          <w:tab/>
        </w:r>
        <w:r w:rsidRPr="00170688" w:rsidR="00E62DAE">
          <w:rPr>
            <w:rStyle w:val="Hypertextovodkaz"/>
          </w:rPr>
          <w:t>Aritmeticko-logická jednotka, matematický koprocesor</w:t>
        </w:r>
        <w:r w:rsidR="00E62DAE">
          <w:rPr>
            <w:webHidden/>
          </w:rPr>
          <w:tab/>
        </w:r>
        <w:r w:rsidR="00E62DAE">
          <w:rPr>
            <w:webHidden/>
          </w:rPr>
          <w:fldChar w:fldCharType="begin"/>
        </w:r>
        <w:r w:rsidR="00E62DAE">
          <w:rPr>
            <w:webHidden/>
          </w:rPr>
          <w:instrText xml:space="preserve"> PAGEREF _Toc444553912 \h </w:instrText>
        </w:r>
        <w:r w:rsidR="00E62DAE">
          <w:rPr>
            <w:webHidden/>
          </w:rPr>
        </w:r>
        <w:r w:rsidR="00E62DAE">
          <w:rPr>
            <w:webHidden/>
          </w:rPr>
          <w:fldChar w:fldCharType="separate"/>
        </w:r>
        <w:r w:rsidR="00E62DAE">
          <w:rPr>
            <w:webHidden/>
          </w:rPr>
          <w:t>11</w:t>
        </w:r>
        <w:r w:rsidR="00E62DAE">
          <w:rPr>
            <w:webHidden/>
          </w:rPr>
          <w:fldChar w:fldCharType="end"/>
        </w:r>
      </w:hyperlink>
    </w:p>
    <w:p xmlns:wp14="http://schemas.microsoft.com/office/word/2010/wordml" w:rsidR="00E62DAE" w:rsidRDefault="001416F4" w14:paraId="0047FB06" wp14:textId="77777777">
      <w:pPr>
        <w:pStyle w:val="Obsah4"/>
        <w:tabs>
          <w:tab w:val="left" w:pos="1418"/>
        </w:tabs>
        <w:rPr>
          <w:rFonts w:asciiTheme="minorHAnsi" w:hAnsiTheme="minorHAnsi" w:eastAsiaTheme="minorEastAsia" w:cstheme="minorBidi"/>
          <w:sz w:val="22"/>
          <w:szCs w:val="22"/>
        </w:rPr>
      </w:pPr>
      <w:hyperlink w:history="1" w:anchor="_Toc444553913">
        <w:r w:rsidRPr="00170688" w:rsidR="00E62DAE">
          <w:rPr>
            <w:rStyle w:val="Hypertextovodkaz"/>
          </w:rPr>
          <w:t>1.3.2</w:t>
        </w:r>
        <w:r w:rsidR="00E62DAE">
          <w:rPr>
            <w:rFonts w:asciiTheme="minorHAnsi" w:hAnsiTheme="minorHAnsi" w:eastAsiaTheme="minorEastAsia" w:cstheme="minorBidi"/>
            <w:sz w:val="22"/>
            <w:szCs w:val="22"/>
          </w:rPr>
          <w:tab/>
        </w:r>
        <w:r w:rsidRPr="00170688" w:rsidR="00E62DAE">
          <w:rPr>
            <w:rStyle w:val="Hypertextovodkaz"/>
          </w:rPr>
          <w:t>Soubor registrů</w:t>
        </w:r>
        <w:r w:rsidR="00E62DAE">
          <w:rPr>
            <w:webHidden/>
          </w:rPr>
          <w:tab/>
        </w:r>
        <w:r w:rsidR="00E62DAE">
          <w:rPr>
            <w:webHidden/>
          </w:rPr>
          <w:fldChar w:fldCharType="begin"/>
        </w:r>
        <w:r w:rsidR="00E62DAE">
          <w:rPr>
            <w:webHidden/>
          </w:rPr>
          <w:instrText xml:space="preserve"> PAGEREF _Toc444553913 \h </w:instrText>
        </w:r>
        <w:r w:rsidR="00E62DAE">
          <w:rPr>
            <w:webHidden/>
          </w:rPr>
        </w:r>
        <w:r w:rsidR="00E62DAE">
          <w:rPr>
            <w:webHidden/>
          </w:rPr>
          <w:fldChar w:fldCharType="separate"/>
        </w:r>
        <w:r w:rsidR="00E62DAE">
          <w:rPr>
            <w:webHidden/>
          </w:rPr>
          <w:t>11</w:t>
        </w:r>
        <w:r w:rsidR="00E62DAE">
          <w:rPr>
            <w:webHidden/>
          </w:rPr>
          <w:fldChar w:fldCharType="end"/>
        </w:r>
      </w:hyperlink>
    </w:p>
    <w:p xmlns:wp14="http://schemas.microsoft.com/office/word/2010/wordml" w:rsidR="00E62DAE" w:rsidRDefault="001416F4" w14:paraId="037AD799" wp14:textId="77777777">
      <w:pPr>
        <w:pStyle w:val="Obsah4"/>
        <w:tabs>
          <w:tab w:val="left" w:pos="1418"/>
        </w:tabs>
        <w:rPr>
          <w:rFonts w:asciiTheme="minorHAnsi" w:hAnsiTheme="minorHAnsi" w:eastAsiaTheme="minorEastAsia" w:cstheme="minorBidi"/>
          <w:sz w:val="22"/>
          <w:szCs w:val="22"/>
        </w:rPr>
      </w:pPr>
      <w:hyperlink w:history="1" w:anchor="_Toc444553914">
        <w:r w:rsidRPr="00170688" w:rsidR="00E62DAE">
          <w:rPr>
            <w:rStyle w:val="Hypertextovodkaz"/>
          </w:rPr>
          <w:t>1.3.3</w:t>
        </w:r>
        <w:r w:rsidR="00E62DAE">
          <w:rPr>
            <w:rFonts w:asciiTheme="minorHAnsi" w:hAnsiTheme="minorHAnsi" w:eastAsiaTheme="minorEastAsia" w:cstheme="minorBidi"/>
            <w:sz w:val="22"/>
            <w:szCs w:val="22"/>
          </w:rPr>
          <w:tab/>
        </w:r>
        <w:r w:rsidRPr="00170688" w:rsidR="00E62DAE">
          <w:rPr>
            <w:rStyle w:val="Hypertextovodkaz"/>
          </w:rPr>
          <w:t>Řadič</w:t>
        </w:r>
        <w:r w:rsidR="00E62DAE">
          <w:rPr>
            <w:webHidden/>
          </w:rPr>
          <w:tab/>
        </w:r>
        <w:r w:rsidR="00E62DAE">
          <w:rPr>
            <w:webHidden/>
          </w:rPr>
          <w:fldChar w:fldCharType="begin"/>
        </w:r>
        <w:r w:rsidR="00E62DAE">
          <w:rPr>
            <w:webHidden/>
          </w:rPr>
          <w:instrText xml:space="preserve"> PAGEREF _Toc444553914 \h </w:instrText>
        </w:r>
        <w:r w:rsidR="00E62DAE">
          <w:rPr>
            <w:webHidden/>
          </w:rPr>
        </w:r>
        <w:r w:rsidR="00E62DAE">
          <w:rPr>
            <w:webHidden/>
          </w:rPr>
          <w:fldChar w:fldCharType="separate"/>
        </w:r>
        <w:r w:rsidR="00E62DAE">
          <w:rPr>
            <w:webHidden/>
          </w:rPr>
          <w:t>12</w:t>
        </w:r>
        <w:r w:rsidR="00E62DAE">
          <w:rPr>
            <w:webHidden/>
          </w:rPr>
          <w:fldChar w:fldCharType="end"/>
        </w:r>
      </w:hyperlink>
    </w:p>
    <w:p xmlns:wp14="http://schemas.microsoft.com/office/word/2010/wordml" w:rsidR="00E62DAE" w:rsidRDefault="001416F4" w14:paraId="642FF39B" wp14:textId="77777777">
      <w:pPr>
        <w:pStyle w:val="Obsah4"/>
        <w:tabs>
          <w:tab w:val="left" w:pos="1418"/>
        </w:tabs>
        <w:rPr>
          <w:rFonts w:asciiTheme="minorHAnsi" w:hAnsiTheme="minorHAnsi" w:eastAsiaTheme="minorEastAsia" w:cstheme="minorBidi"/>
          <w:sz w:val="22"/>
          <w:szCs w:val="22"/>
        </w:rPr>
      </w:pPr>
      <w:hyperlink w:history="1" w:anchor="_Toc444553915">
        <w:r w:rsidRPr="00170688" w:rsidR="00E62DAE">
          <w:rPr>
            <w:rStyle w:val="Hypertextovodkaz"/>
          </w:rPr>
          <w:t>1.3.4</w:t>
        </w:r>
        <w:r w:rsidR="00E62DAE">
          <w:rPr>
            <w:rFonts w:asciiTheme="minorHAnsi" w:hAnsiTheme="minorHAnsi" w:eastAsiaTheme="minorEastAsia" w:cstheme="minorBidi"/>
            <w:sz w:val="22"/>
            <w:szCs w:val="22"/>
          </w:rPr>
          <w:tab/>
        </w:r>
        <w:r w:rsidRPr="00170688" w:rsidR="00E62DAE">
          <w:rPr>
            <w:rStyle w:val="Hypertextovodkaz"/>
          </w:rPr>
          <w:t>Jednotka správy paměti</w:t>
        </w:r>
        <w:r w:rsidR="00E62DAE">
          <w:rPr>
            <w:webHidden/>
          </w:rPr>
          <w:tab/>
        </w:r>
        <w:r w:rsidR="00E62DAE">
          <w:rPr>
            <w:webHidden/>
          </w:rPr>
          <w:fldChar w:fldCharType="begin"/>
        </w:r>
        <w:r w:rsidR="00E62DAE">
          <w:rPr>
            <w:webHidden/>
          </w:rPr>
          <w:instrText xml:space="preserve"> PAGEREF _Toc444553915 \h </w:instrText>
        </w:r>
        <w:r w:rsidR="00E62DAE">
          <w:rPr>
            <w:webHidden/>
          </w:rPr>
        </w:r>
        <w:r w:rsidR="00E62DAE">
          <w:rPr>
            <w:webHidden/>
          </w:rPr>
          <w:fldChar w:fldCharType="separate"/>
        </w:r>
        <w:r w:rsidR="00E62DAE">
          <w:rPr>
            <w:webHidden/>
          </w:rPr>
          <w:t>12</w:t>
        </w:r>
        <w:r w:rsidR="00E62DAE">
          <w:rPr>
            <w:webHidden/>
          </w:rPr>
          <w:fldChar w:fldCharType="end"/>
        </w:r>
      </w:hyperlink>
    </w:p>
    <w:p xmlns:wp14="http://schemas.microsoft.com/office/word/2010/wordml" w:rsidR="00E62DAE" w:rsidRDefault="001416F4" w14:paraId="43D12A6D" wp14:textId="77777777">
      <w:pPr>
        <w:pStyle w:val="Obsah3"/>
        <w:rPr>
          <w:rFonts w:asciiTheme="minorHAnsi" w:hAnsiTheme="minorHAnsi" w:eastAsiaTheme="minorEastAsia" w:cstheme="minorBidi"/>
          <w:smallCaps w:val="0"/>
          <w:sz w:val="22"/>
          <w:szCs w:val="22"/>
        </w:rPr>
      </w:pPr>
      <w:hyperlink w:history="1" w:anchor="_Toc444553916">
        <w:r w:rsidRPr="00170688" w:rsidR="00E62DAE">
          <w:rPr>
            <w:rStyle w:val="Hypertextovodkaz"/>
          </w:rPr>
          <w:t>1.4</w:t>
        </w:r>
        <w:r w:rsidR="00E62DAE">
          <w:rPr>
            <w:rFonts w:asciiTheme="minorHAnsi" w:hAnsiTheme="minorHAnsi" w:eastAsiaTheme="minorEastAsia" w:cstheme="minorBidi"/>
            <w:smallCaps w:val="0"/>
            <w:sz w:val="22"/>
            <w:szCs w:val="22"/>
          </w:rPr>
          <w:tab/>
        </w:r>
        <w:r w:rsidRPr="00170688" w:rsidR="00E62DAE">
          <w:rPr>
            <w:rStyle w:val="Hypertextovodkaz"/>
          </w:rPr>
          <w:t>Architektura procesoru</w:t>
        </w:r>
        <w:r w:rsidR="00E62DAE">
          <w:rPr>
            <w:webHidden/>
          </w:rPr>
          <w:tab/>
        </w:r>
        <w:r w:rsidR="00E62DAE">
          <w:rPr>
            <w:webHidden/>
          </w:rPr>
          <w:fldChar w:fldCharType="begin"/>
        </w:r>
        <w:r w:rsidR="00E62DAE">
          <w:rPr>
            <w:webHidden/>
          </w:rPr>
          <w:instrText xml:space="preserve"> PAGEREF _Toc444553916 \h </w:instrText>
        </w:r>
        <w:r w:rsidR="00E62DAE">
          <w:rPr>
            <w:webHidden/>
          </w:rPr>
        </w:r>
        <w:r w:rsidR="00E62DAE">
          <w:rPr>
            <w:webHidden/>
          </w:rPr>
          <w:fldChar w:fldCharType="separate"/>
        </w:r>
        <w:r w:rsidR="00E62DAE">
          <w:rPr>
            <w:webHidden/>
          </w:rPr>
          <w:t>13</w:t>
        </w:r>
        <w:r w:rsidR="00E62DAE">
          <w:rPr>
            <w:webHidden/>
          </w:rPr>
          <w:fldChar w:fldCharType="end"/>
        </w:r>
      </w:hyperlink>
    </w:p>
    <w:p xmlns:wp14="http://schemas.microsoft.com/office/word/2010/wordml" w:rsidR="00E62DAE" w:rsidRDefault="001416F4" w14:paraId="08A93C44" wp14:textId="77777777">
      <w:pPr>
        <w:pStyle w:val="Obsah4"/>
        <w:tabs>
          <w:tab w:val="left" w:pos="1418"/>
        </w:tabs>
        <w:rPr>
          <w:rFonts w:asciiTheme="minorHAnsi" w:hAnsiTheme="minorHAnsi" w:eastAsiaTheme="minorEastAsia" w:cstheme="minorBidi"/>
          <w:sz w:val="22"/>
          <w:szCs w:val="22"/>
        </w:rPr>
      </w:pPr>
      <w:hyperlink w:history="1" w:anchor="_Toc444553917">
        <w:r w:rsidRPr="00170688" w:rsidR="00E62DAE">
          <w:rPr>
            <w:rStyle w:val="Hypertextovodkaz"/>
          </w:rPr>
          <w:t>1.4.1</w:t>
        </w:r>
        <w:r w:rsidR="00E62DAE">
          <w:rPr>
            <w:rFonts w:asciiTheme="minorHAnsi" w:hAnsiTheme="minorHAnsi" w:eastAsiaTheme="minorEastAsia" w:cstheme="minorBidi"/>
            <w:sz w:val="22"/>
            <w:szCs w:val="22"/>
          </w:rPr>
          <w:tab/>
        </w:r>
        <w:r w:rsidRPr="00170688" w:rsidR="00E62DAE">
          <w:rPr>
            <w:rStyle w:val="Hypertextovodkaz"/>
          </w:rPr>
          <w:t>Popis architektury procesoru</w:t>
        </w:r>
        <w:r w:rsidR="00E62DAE">
          <w:rPr>
            <w:webHidden/>
          </w:rPr>
          <w:tab/>
        </w:r>
        <w:r w:rsidR="00E62DAE">
          <w:rPr>
            <w:webHidden/>
          </w:rPr>
          <w:fldChar w:fldCharType="begin"/>
        </w:r>
        <w:r w:rsidR="00E62DAE">
          <w:rPr>
            <w:webHidden/>
          </w:rPr>
          <w:instrText xml:space="preserve"> PAGEREF _Toc444553917 \h </w:instrText>
        </w:r>
        <w:r w:rsidR="00E62DAE">
          <w:rPr>
            <w:webHidden/>
          </w:rPr>
        </w:r>
        <w:r w:rsidR="00E62DAE">
          <w:rPr>
            <w:webHidden/>
          </w:rPr>
          <w:fldChar w:fldCharType="separate"/>
        </w:r>
        <w:r w:rsidR="00E62DAE">
          <w:rPr>
            <w:webHidden/>
          </w:rPr>
          <w:t>13</w:t>
        </w:r>
        <w:r w:rsidR="00E62DAE">
          <w:rPr>
            <w:webHidden/>
          </w:rPr>
          <w:fldChar w:fldCharType="end"/>
        </w:r>
      </w:hyperlink>
    </w:p>
    <w:p xmlns:wp14="http://schemas.microsoft.com/office/word/2010/wordml" w:rsidR="00E62DAE" w:rsidRDefault="001416F4" w14:paraId="3DA6B99D" wp14:textId="77777777">
      <w:pPr>
        <w:pStyle w:val="Obsah4"/>
        <w:tabs>
          <w:tab w:val="left" w:pos="1418"/>
        </w:tabs>
        <w:rPr>
          <w:rFonts w:asciiTheme="minorHAnsi" w:hAnsiTheme="minorHAnsi" w:eastAsiaTheme="minorEastAsia" w:cstheme="minorBidi"/>
          <w:sz w:val="22"/>
          <w:szCs w:val="22"/>
        </w:rPr>
      </w:pPr>
      <w:hyperlink w:history="1" w:anchor="_Toc444553918">
        <w:r w:rsidRPr="00170688" w:rsidR="00E62DAE">
          <w:rPr>
            <w:rStyle w:val="Hypertextovodkaz"/>
          </w:rPr>
          <w:t>1.4.2</w:t>
        </w:r>
        <w:r w:rsidR="00E62DAE">
          <w:rPr>
            <w:rFonts w:asciiTheme="minorHAnsi" w:hAnsiTheme="minorHAnsi" w:eastAsiaTheme="minorEastAsia" w:cstheme="minorBidi"/>
            <w:sz w:val="22"/>
            <w:szCs w:val="22"/>
          </w:rPr>
          <w:tab/>
        </w:r>
        <w:r w:rsidRPr="00170688" w:rsidR="00E62DAE">
          <w:rPr>
            <w:rStyle w:val="Hypertextovodkaz"/>
          </w:rPr>
          <w:t>Typy architektur procesoru</w:t>
        </w:r>
        <w:r w:rsidR="00E62DAE">
          <w:rPr>
            <w:webHidden/>
          </w:rPr>
          <w:tab/>
        </w:r>
        <w:r w:rsidR="00E62DAE">
          <w:rPr>
            <w:webHidden/>
          </w:rPr>
          <w:fldChar w:fldCharType="begin"/>
        </w:r>
        <w:r w:rsidR="00E62DAE">
          <w:rPr>
            <w:webHidden/>
          </w:rPr>
          <w:instrText xml:space="preserve"> PAGEREF _Toc444553918 \h </w:instrText>
        </w:r>
        <w:r w:rsidR="00E62DAE">
          <w:rPr>
            <w:webHidden/>
          </w:rPr>
        </w:r>
        <w:r w:rsidR="00E62DAE">
          <w:rPr>
            <w:webHidden/>
          </w:rPr>
          <w:fldChar w:fldCharType="separate"/>
        </w:r>
        <w:r w:rsidR="00E62DAE">
          <w:rPr>
            <w:webHidden/>
          </w:rPr>
          <w:t>13</w:t>
        </w:r>
        <w:r w:rsidR="00E62DAE">
          <w:rPr>
            <w:webHidden/>
          </w:rPr>
          <w:fldChar w:fldCharType="end"/>
        </w:r>
      </w:hyperlink>
    </w:p>
    <w:p xmlns:wp14="http://schemas.microsoft.com/office/word/2010/wordml" w:rsidR="00E62DAE" w:rsidRDefault="001416F4" w14:paraId="313BA6D9" wp14:textId="77777777">
      <w:pPr>
        <w:pStyle w:val="Obsah2"/>
        <w:rPr>
          <w:rFonts w:asciiTheme="minorHAnsi" w:hAnsiTheme="minorHAnsi" w:eastAsiaTheme="minorEastAsia" w:cstheme="minorBidi"/>
          <w:b w:val="0"/>
          <w:caps w:val="0"/>
          <w:sz w:val="22"/>
          <w:szCs w:val="22"/>
        </w:rPr>
      </w:pPr>
      <w:hyperlink w:history="1" w:anchor="_Toc444553919">
        <w:r w:rsidRPr="00170688" w:rsidR="00E62DAE">
          <w:rPr>
            <w:rStyle w:val="Hypertextovodkaz"/>
          </w:rPr>
          <w:t>2</w:t>
        </w:r>
        <w:r w:rsidR="00E62DAE">
          <w:rPr>
            <w:rFonts w:asciiTheme="minorHAnsi" w:hAnsiTheme="minorHAnsi" w:eastAsiaTheme="minorEastAsia" w:cstheme="minorBidi"/>
            <w:b w:val="0"/>
            <w:caps w:val="0"/>
            <w:sz w:val="22"/>
            <w:szCs w:val="22"/>
          </w:rPr>
          <w:tab/>
        </w:r>
        <w:r w:rsidRPr="00170688" w:rsidR="00E62DAE">
          <w:rPr>
            <w:rStyle w:val="Hypertextovodkaz"/>
          </w:rPr>
          <w:t>VÝZNAMNÉ architektury procesorů</w:t>
        </w:r>
        <w:r w:rsidR="00E62DAE">
          <w:rPr>
            <w:webHidden/>
          </w:rPr>
          <w:tab/>
        </w:r>
        <w:r w:rsidR="00E62DAE">
          <w:rPr>
            <w:webHidden/>
          </w:rPr>
          <w:fldChar w:fldCharType="begin"/>
        </w:r>
        <w:r w:rsidR="00E62DAE">
          <w:rPr>
            <w:webHidden/>
          </w:rPr>
          <w:instrText xml:space="preserve"> PAGEREF _Toc444553919 \h </w:instrText>
        </w:r>
        <w:r w:rsidR="00E62DAE">
          <w:rPr>
            <w:webHidden/>
          </w:rPr>
        </w:r>
        <w:r w:rsidR="00E62DAE">
          <w:rPr>
            <w:webHidden/>
          </w:rPr>
          <w:fldChar w:fldCharType="separate"/>
        </w:r>
        <w:r w:rsidR="00E62DAE">
          <w:rPr>
            <w:webHidden/>
          </w:rPr>
          <w:t>14</w:t>
        </w:r>
        <w:r w:rsidR="00E62DAE">
          <w:rPr>
            <w:webHidden/>
          </w:rPr>
          <w:fldChar w:fldCharType="end"/>
        </w:r>
      </w:hyperlink>
    </w:p>
    <w:p xmlns:wp14="http://schemas.microsoft.com/office/word/2010/wordml" w:rsidR="00E62DAE" w:rsidRDefault="001416F4" w14:paraId="28A7E174" wp14:textId="77777777">
      <w:pPr>
        <w:pStyle w:val="Obsah3"/>
        <w:rPr>
          <w:rFonts w:asciiTheme="minorHAnsi" w:hAnsiTheme="minorHAnsi" w:eastAsiaTheme="minorEastAsia" w:cstheme="minorBidi"/>
          <w:smallCaps w:val="0"/>
          <w:sz w:val="22"/>
          <w:szCs w:val="22"/>
        </w:rPr>
      </w:pPr>
      <w:hyperlink w:history="1" w:anchor="_Toc444553920">
        <w:r w:rsidRPr="00170688" w:rsidR="00E62DAE">
          <w:rPr>
            <w:rStyle w:val="Hypertextovodkaz"/>
          </w:rPr>
          <w:t>2.1</w:t>
        </w:r>
        <w:r w:rsidR="00E62DAE">
          <w:rPr>
            <w:rFonts w:asciiTheme="minorHAnsi" w:hAnsiTheme="minorHAnsi" w:eastAsiaTheme="minorEastAsia" w:cstheme="minorBidi"/>
            <w:smallCaps w:val="0"/>
            <w:sz w:val="22"/>
            <w:szCs w:val="22"/>
          </w:rPr>
          <w:tab/>
        </w:r>
        <w:r w:rsidRPr="00170688" w:rsidR="00E62DAE">
          <w:rPr>
            <w:rStyle w:val="Hypertextovodkaz"/>
          </w:rPr>
          <w:t>Architektura x86</w:t>
        </w:r>
        <w:r w:rsidR="00E62DAE">
          <w:rPr>
            <w:webHidden/>
          </w:rPr>
          <w:tab/>
        </w:r>
        <w:r w:rsidR="00E62DAE">
          <w:rPr>
            <w:webHidden/>
          </w:rPr>
          <w:fldChar w:fldCharType="begin"/>
        </w:r>
        <w:r w:rsidR="00E62DAE">
          <w:rPr>
            <w:webHidden/>
          </w:rPr>
          <w:instrText xml:space="preserve"> PAGEREF _Toc444553920 \h </w:instrText>
        </w:r>
        <w:r w:rsidR="00E62DAE">
          <w:rPr>
            <w:webHidden/>
          </w:rPr>
        </w:r>
        <w:r w:rsidR="00E62DAE">
          <w:rPr>
            <w:webHidden/>
          </w:rPr>
          <w:fldChar w:fldCharType="separate"/>
        </w:r>
        <w:r w:rsidR="00E62DAE">
          <w:rPr>
            <w:webHidden/>
          </w:rPr>
          <w:t>14</w:t>
        </w:r>
        <w:r w:rsidR="00E62DAE">
          <w:rPr>
            <w:webHidden/>
          </w:rPr>
          <w:fldChar w:fldCharType="end"/>
        </w:r>
      </w:hyperlink>
    </w:p>
    <w:p xmlns:wp14="http://schemas.microsoft.com/office/word/2010/wordml" w:rsidR="00E62DAE" w:rsidRDefault="001416F4" w14:paraId="51AC01EC" wp14:textId="77777777">
      <w:pPr>
        <w:pStyle w:val="Obsah4"/>
        <w:tabs>
          <w:tab w:val="left" w:pos="1418"/>
        </w:tabs>
        <w:rPr>
          <w:rFonts w:asciiTheme="minorHAnsi" w:hAnsiTheme="minorHAnsi" w:eastAsiaTheme="minorEastAsia" w:cstheme="minorBidi"/>
          <w:sz w:val="22"/>
          <w:szCs w:val="22"/>
        </w:rPr>
      </w:pPr>
      <w:hyperlink w:history="1" w:anchor="_Toc444553921">
        <w:r w:rsidRPr="00170688" w:rsidR="00E62DAE">
          <w:rPr>
            <w:rStyle w:val="Hypertextovodkaz"/>
          </w:rPr>
          <w:t>2.1.1</w:t>
        </w:r>
        <w:r w:rsidR="00E62DAE">
          <w:rPr>
            <w:rFonts w:asciiTheme="minorHAnsi" w:hAnsiTheme="minorHAnsi" w:eastAsiaTheme="minorEastAsia" w:cstheme="minorBidi"/>
            <w:sz w:val="22"/>
            <w:szCs w:val="22"/>
          </w:rPr>
          <w:tab/>
        </w:r>
        <w:r w:rsidRPr="00170688" w:rsidR="00E62DAE">
          <w:rPr>
            <w:rStyle w:val="Hypertextovodkaz"/>
          </w:rPr>
          <w:t>Stručný popis</w:t>
        </w:r>
        <w:r w:rsidR="00E62DAE">
          <w:rPr>
            <w:webHidden/>
          </w:rPr>
          <w:tab/>
        </w:r>
        <w:r w:rsidR="00E62DAE">
          <w:rPr>
            <w:webHidden/>
          </w:rPr>
          <w:fldChar w:fldCharType="begin"/>
        </w:r>
        <w:r w:rsidR="00E62DAE">
          <w:rPr>
            <w:webHidden/>
          </w:rPr>
          <w:instrText xml:space="preserve"> PAGEREF _Toc444553921 \h </w:instrText>
        </w:r>
        <w:r w:rsidR="00E62DAE">
          <w:rPr>
            <w:webHidden/>
          </w:rPr>
        </w:r>
        <w:r w:rsidR="00E62DAE">
          <w:rPr>
            <w:webHidden/>
          </w:rPr>
          <w:fldChar w:fldCharType="separate"/>
        </w:r>
        <w:r w:rsidR="00E62DAE">
          <w:rPr>
            <w:webHidden/>
          </w:rPr>
          <w:t>14</w:t>
        </w:r>
        <w:r w:rsidR="00E62DAE">
          <w:rPr>
            <w:webHidden/>
          </w:rPr>
          <w:fldChar w:fldCharType="end"/>
        </w:r>
      </w:hyperlink>
    </w:p>
    <w:p xmlns:wp14="http://schemas.microsoft.com/office/word/2010/wordml" w:rsidR="00E62DAE" w:rsidRDefault="001416F4" w14:paraId="1B00237E" wp14:textId="77777777">
      <w:pPr>
        <w:pStyle w:val="Obsah4"/>
        <w:tabs>
          <w:tab w:val="left" w:pos="1418"/>
        </w:tabs>
        <w:rPr>
          <w:rFonts w:asciiTheme="minorHAnsi" w:hAnsiTheme="minorHAnsi" w:eastAsiaTheme="minorEastAsia" w:cstheme="minorBidi"/>
          <w:sz w:val="22"/>
          <w:szCs w:val="22"/>
        </w:rPr>
      </w:pPr>
      <w:hyperlink w:history="1" w:anchor="_Toc444553922">
        <w:r w:rsidRPr="00170688" w:rsidR="00E62DAE">
          <w:rPr>
            <w:rStyle w:val="Hypertextovodkaz"/>
          </w:rPr>
          <w:t>2.1.2</w:t>
        </w:r>
        <w:r w:rsidR="00E62DAE">
          <w:rPr>
            <w:rFonts w:asciiTheme="minorHAnsi" w:hAnsiTheme="minorHAnsi" w:eastAsiaTheme="minorEastAsia" w:cstheme="minorBidi"/>
            <w:sz w:val="22"/>
            <w:szCs w:val="22"/>
          </w:rPr>
          <w:tab/>
        </w:r>
        <w:r w:rsidRPr="00170688" w:rsidR="00E62DAE">
          <w:rPr>
            <w:rStyle w:val="Hypertextovodkaz"/>
          </w:rPr>
          <w:t>Architektura</w:t>
        </w:r>
        <w:r w:rsidR="00E62DAE">
          <w:rPr>
            <w:webHidden/>
          </w:rPr>
          <w:tab/>
        </w:r>
        <w:r w:rsidR="00E62DAE">
          <w:rPr>
            <w:webHidden/>
          </w:rPr>
          <w:fldChar w:fldCharType="begin"/>
        </w:r>
        <w:r w:rsidR="00E62DAE">
          <w:rPr>
            <w:webHidden/>
          </w:rPr>
          <w:instrText xml:space="preserve"> PAGEREF _Toc444553922 \h </w:instrText>
        </w:r>
        <w:r w:rsidR="00E62DAE">
          <w:rPr>
            <w:webHidden/>
          </w:rPr>
        </w:r>
        <w:r w:rsidR="00E62DAE">
          <w:rPr>
            <w:webHidden/>
          </w:rPr>
          <w:fldChar w:fldCharType="separate"/>
        </w:r>
        <w:r w:rsidR="00E62DAE">
          <w:rPr>
            <w:webHidden/>
          </w:rPr>
          <w:t>14</w:t>
        </w:r>
        <w:r w:rsidR="00E62DAE">
          <w:rPr>
            <w:webHidden/>
          </w:rPr>
          <w:fldChar w:fldCharType="end"/>
        </w:r>
      </w:hyperlink>
    </w:p>
    <w:p xmlns:wp14="http://schemas.microsoft.com/office/word/2010/wordml" w:rsidR="00E62DAE" w:rsidRDefault="001416F4" w14:paraId="34CFAB8A" wp14:textId="77777777">
      <w:pPr>
        <w:pStyle w:val="Obsah4"/>
        <w:tabs>
          <w:tab w:val="left" w:pos="1418"/>
        </w:tabs>
        <w:rPr>
          <w:rFonts w:asciiTheme="minorHAnsi" w:hAnsiTheme="minorHAnsi" w:eastAsiaTheme="minorEastAsia" w:cstheme="minorBidi"/>
          <w:sz w:val="22"/>
          <w:szCs w:val="22"/>
        </w:rPr>
      </w:pPr>
      <w:hyperlink w:history="1" w:anchor="_Toc444553923">
        <w:r w:rsidRPr="00170688" w:rsidR="00E62DAE">
          <w:rPr>
            <w:rStyle w:val="Hypertextovodkaz"/>
          </w:rPr>
          <w:t>2.1.3</w:t>
        </w:r>
        <w:r w:rsidR="00E62DAE">
          <w:rPr>
            <w:rFonts w:asciiTheme="minorHAnsi" w:hAnsiTheme="minorHAnsi" w:eastAsiaTheme="minorEastAsia" w:cstheme="minorBidi"/>
            <w:sz w:val="22"/>
            <w:szCs w:val="22"/>
          </w:rPr>
          <w:tab/>
        </w:r>
        <w:r w:rsidRPr="00170688" w:rsidR="00E62DAE">
          <w:rPr>
            <w:rStyle w:val="Hypertextovodkaz"/>
          </w:rPr>
          <w:t>Soubor registrů</w:t>
        </w:r>
        <w:r w:rsidR="00E62DAE">
          <w:rPr>
            <w:webHidden/>
          </w:rPr>
          <w:tab/>
        </w:r>
        <w:r w:rsidR="00E62DAE">
          <w:rPr>
            <w:webHidden/>
          </w:rPr>
          <w:fldChar w:fldCharType="begin"/>
        </w:r>
        <w:r w:rsidR="00E62DAE">
          <w:rPr>
            <w:webHidden/>
          </w:rPr>
          <w:instrText xml:space="preserve"> PAGEREF _Toc444553923 \h </w:instrText>
        </w:r>
        <w:r w:rsidR="00E62DAE">
          <w:rPr>
            <w:webHidden/>
          </w:rPr>
        </w:r>
        <w:r w:rsidR="00E62DAE">
          <w:rPr>
            <w:webHidden/>
          </w:rPr>
          <w:fldChar w:fldCharType="separate"/>
        </w:r>
        <w:r w:rsidR="00E62DAE">
          <w:rPr>
            <w:webHidden/>
          </w:rPr>
          <w:t>14</w:t>
        </w:r>
        <w:r w:rsidR="00E62DAE">
          <w:rPr>
            <w:webHidden/>
          </w:rPr>
          <w:fldChar w:fldCharType="end"/>
        </w:r>
      </w:hyperlink>
    </w:p>
    <w:p xmlns:wp14="http://schemas.microsoft.com/office/word/2010/wordml" w:rsidR="00E62DAE" w:rsidRDefault="001416F4" w14:paraId="1F9816F8" wp14:textId="77777777">
      <w:pPr>
        <w:pStyle w:val="Obsah3"/>
        <w:rPr>
          <w:rFonts w:asciiTheme="minorHAnsi" w:hAnsiTheme="minorHAnsi" w:eastAsiaTheme="minorEastAsia" w:cstheme="minorBidi"/>
          <w:smallCaps w:val="0"/>
          <w:sz w:val="22"/>
          <w:szCs w:val="22"/>
        </w:rPr>
      </w:pPr>
      <w:hyperlink w:history="1" w:anchor="_Toc444553924">
        <w:r w:rsidRPr="00170688" w:rsidR="00E62DAE">
          <w:rPr>
            <w:rStyle w:val="Hypertextovodkaz"/>
          </w:rPr>
          <w:t>2.2</w:t>
        </w:r>
        <w:r w:rsidR="00E62DAE">
          <w:rPr>
            <w:rFonts w:asciiTheme="minorHAnsi" w:hAnsiTheme="minorHAnsi" w:eastAsiaTheme="minorEastAsia" w:cstheme="minorBidi"/>
            <w:smallCaps w:val="0"/>
            <w:sz w:val="22"/>
            <w:szCs w:val="22"/>
          </w:rPr>
          <w:tab/>
        </w:r>
        <w:r w:rsidRPr="00170688" w:rsidR="00E62DAE">
          <w:rPr>
            <w:rStyle w:val="Hypertextovodkaz"/>
          </w:rPr>
          <w:t>Architektura ARM</w:t>
        </w:r>
        <w:r w:rsidR="00E62DAE">
          <w:rPr>
            <w:webHidden/>
          </w:rPr>
          <w:tab/>
        </w:r>
        <w:r w:rsidR="00E62DAE">
          <w:rPr>
            <w:webHidden/>
          </w:rPr>
          <w:fldChar w:fldCharType="begin"/>
        </w:r>
        <w:r w:rsidR="00E62DAE">
          <w:rPr>
            <w:webHidden/>
          </w:rPr>
          <w:instrText xml:space="preserve"> PAGEREF _Toc444553924 \h </w:instrText>
        </w:r>
        <w:r w:rsidR="00E62DAE">
          <w:rPr>
            <w:webHidden/>
          </w:rPr>
        </w:r>
        <w:r w:rsidR="00E62DAE">
          <w:rPr>
            <w:webHidden/>
          </w:rPr>
          <w:fldChar w:fldCharType="separate"/>
        </w:r>
        <w:r w:rsidR="00E62DAE">
          <w:rPr>
            <w:webHidden/>
          </w:rPr>
          <w:t>16</w:t>
        </w:r>
        <w:r w:rsidR="00E62DAE">
          <w:rPr>
            <w:webHidden/>
          </w:rPr>
          <w:fldChar w:fldCharType="end"/>
        </w:r>
      </w:hyperlink>
    </w:p>
    <w:p xmlns:wp14="http://schemas.microsoft.com/office/word/2010/wordml" w:rsidR="00E62DAE" w:rsidRDefault="001416F4" w14:paraId="6809E734" wp14:textId="77777777">
      <w:pPr>
        <w:pStyle w:val="Obsah4"/>
        <w:tabs>
          <w:tab w:val="left" w:pos="1418"/>
        </w:tabs>
        <w:rPr>
          <w:rFonts w:asciiTheme="minorHAnsi" w:hAnsiTheme="minorHAnsi" w:eastAsiaTheme="minorEastAsia" w:cstheme="minorBidi"/>
          <w:sz w:val="22"/>
          <w:szCs w:val="22"/>
        </w:rPr>
      </w:pPr>
      <w:hyperlink w:history="1" w:anchor="_Toc444553925">
        <w:r w:rsidRPr="00170688" w:rsidR="00E62DAE">
          <w:rPr>
            <w:rStyle w:val="Hypertextovodkaz"/>
          </w:rPr>
          <w:t>2.2.1</w:t>
        </w:r>
        <w:r w:rsidR="00E62DAE">
          <w:rPr>
            <w:rFonts w:asciiTheme="minorHAnsi" w:hAnsiTheme="minorHAnsi" w:eastAsiaTheme="minorEastAsia" w:cstheme="minorBidi"/>
            <w:sz w:val="22"/>
            <w:szCs w:val="22"/>
          </w:rPr>
          <w:tab/>
        </w:r>
        <w:r w:rsidRPr="00170688" w:rsidR="00E62DAE">
          <w:rPr>
            <w:rStyle w:val="Hypertextovodkaz"/>
          </w:rPr>
          <w:t>Stručný popis</w:t>
        </w:r>
        <w:r w:rsidR="00E62DAE">
          <w:rPr>
            <w:webHidden/>
          </w:rPr>
          <w:tab/>
        </w:r>
        <w:r w:rsidR="00E62DAE">
          <w:rPr>
            <w:webHidden/>
          </w:rPr>
          <w:fldChar w:fldCharType="begin"/>
        </w:r>
        <w:r w:rsidR="00E62DAE">
          <w:rPr>
            <w:webHidden/>
          </w:rPr>
          <w:instrText xml:space="preserve"> PAGEREF _Toc444553925 \h </w:instrText>
        </w:r>
        <w:r w:rsidR="00E62DAE">
          <w:rPr>
            <w:webHidden/>
          </w:rPr>
        </w:r>
        <w:r w:rsidR="00E62DAE">
          <w:rPr>
            <w:webHidden/>
          </w:rPr>
          <w:fldChar w:fldCharType="separate"/>
        </w:r>
        <w:r w:rsidR="00E62DAE">
          <w:rPr>
            <w:webHidden/>
          </w:rPr>
          <w:t>16</w:t>
        </w:r>
        <w:r w:rsidR="00E62DAE">
          <w:rPr>
            <w:webHidden/>
          </w:rPr>
          <w:fldChar w:fldCharType="end"/>
        </w:r>
      </w:hyperlink>
    </w:p>
    <w:p xmlns:wp14="http://schemas.microsoft.com/office/word/2010/wordml" w:rsidR="00E62DAE" w:rsidRDefault="001416F4" w14:paraId="1EF20B04" wp14:textId="77777777">
      <w:pPr>
        <w:pStyle w:val="Obsah4"/>
        <w:tabs>
          <w:tab w:val="left" w:pos="1418"/>
        </w:tabs>
        <w:rPr>
          <w:rFonts w:asciiTheme="minorHAnsi" w:hAnsiTheme="minorHAnsi" w:eastAsiaTheme="minorEastAsia" w:cstheme="minorBidi"/>
          <w:sz w:val="22"/>
          <w:szCs w:val="22"/>
        </w:rPr>
      </w:pPr>
      <w:hyperlink w:history="1" w:anchor="_Toc444553926">
        <w:r w:rsidRPr="00170688" w:rsidR="00E62DAE">
          <w:rPr>
            <w:rStyle w:val="Hypertextovodkaz"/>
          </w:rPr>
          <w:t>2.2.2</w:t>
        </w:r>
        <w:r w:rsidR="00E62DAE">
          <w:rPr>
            <w:rFonts w:asciiTheme="minorHAnsi" w:hAnsiTheme="minorHAnsi" w:eastAsiaTheme="minorEastAsia" w:cstheme="minorBidi"/>
            <w:sz w:val="22"/>
            <w:szCs w:val="22"/>
          </w:rPr>
          <w:tab/>
        </w:r>
        <w:r w:rsidRPr="00170688" w:rsidR="00E62DAE">
          <w:rPr>
            <w:rStyle w:val="Hypertextovodkaz"/>
          </w:rPr>
          <w:t>Architektura</w:t>
        </w:r>
        <w:r w:rsidR="00E62DAE">
          <w:rPr>
            <w:webHidden/>
          </w:rPr>
          <w:tab/>
        </w:r>
        <w:r w:rsidR="00E62DAE">
          <w:rPr>
            <w:webHidden/>
          </w:rPr>
          <w:fldChar w:fldCharType="begin"/>
        </w:r>
        <w:r w:rsidR="00E62DAE">
          <w:rPr>
            <w:webHidden/>
          </w:rPr>
          <w:instrText xml:space="preserve"> PAGEREF _Toc444553926 \h </w:instrText>
        </w:r>
        <w:r w:rsidR="00E62DAE">
          <w:rPr>
            <w:webHidden/>
          </w:rPr>
        </w:r>
        <w:r w:rsidR="00E62DAE">
          <w:rPr>
            <w:webHidden/>
          </w:rPr>
          <w:fldChar w:fldCharType="separate"/>
        </w:r>
        <w:r w:rsidR="00E62DAE">
          <w:rPr>
            <w:webHidden/>
          </w:rPr>
          <w:t>16</w:t>
        </w:r>
        <w:r w:rsidR="00E62DAE">
          <w:rPr>
            <w:webHidden/>
          </w:rPr>
          <w:fldChar w:fldCharType="end"/>
        </w:r>
      </w:hyperlink>
    </w:p>
    <w:p xmlns:wp14="http://schemas.microsoft.com/office/word/2010/wordml" w:rsidR="00E62DAE" w:rsidRDefault="001416F4" w14:paraId="7250164E" wp14:textId="77777777">
      <w:pPr>
        <w:pStyle w:val="Obsah4"/>
        <w:tabs>
          <w:tab w:val="left" w:pos="1418"/>
        </w:tabs>
        <w:rPr>
          <w:rFonts w:asciiTheme="minorHAnsi" w:hAnsiTheme="minorHAnsi" w:eastAsiaTheme="minorEastAsia" w:cstheme="minorBidi"/>
          <w:sz w:val="22"/>
          <w:szCs w:val="22"/>
        </w:rPr>
      </w:pPr>
      <w:hyperlink w:history="1" w:anchor="_Toc444553927">
        <w:r w:rsidRPr="00170688" w:rsidR="00E62DAE">
          <w:rPr>
            <w:rStyle w:val="Hypertextovodkaz"/>
          </w:rPr>
          <w:t>2.2.3</w:t>
        </w:r>
        <w:r w:rsidR="00E62DAE">
          <w:rPr>
            <w:rFonts w:asciiTheme="minorHAnsi" w:hAnsiTheme="minorHAnsi" w:eastAsiaTheme="minorEastAsia" w:cstheme="minorBidi"/>
            <w:sz w:val="22"/>
            <w:szCs w:val="22"/>
          </w:rPr>
          <w:tab/>
        </w:r>
        <w:r w:rsidRPr="00170688" w:rsidR="00E62DAE">
          <w:rPr>
            <w:rStyle w:val="Hypertextovodkaz"/>
          </w:rPr>
          <w:t>Instrukční formáty</w:t>
        </w:r>
        <w:r w:rsidR="00E62DAE">
          <w:rPr>
            <w:webHidden/>
          </w:rPr>
          <w:tab/>
        </w:r>
        <w:r w:rsidR="00E62DAE">
          <w:rPr>
            <w:webHidden/>
          </w:rPr>
          <w:fldChar w:fldCharType="begin"/>
        </w:r>
        <w:r w:rsidR="00E62DAE">
          <w:rPr>
            <w:webHidden/>
          </w:rPr>
          <w:instrText xml:space="preserve"> PAGEREF _Toc444553927 \h </w:instrText>
        </w:r>
        <w:r w:rsidR="00E62DAE">
          <w:rPr>
            <w:webHidden/>
          </w:rPr>
        </w:r>
        <w:r w:rsidR="00E62DAE">
          <w:rPr>
            <w:webHidden/>
          </w:rPr>
          <w:fldChar w:fldCharType="separate"/>
        </w:r>
        <w:r w:rsidR="00E62DAE">
          <w:rPr>
            <w:webHidden/>
          </w:rPr>
          <w:t>17</w:t>
        </w:r>
        <w:r w:rsidR="00E62DAE">
          <w:rPr>
            <w:webHidden/>
          </w:rPr>
          <w:fldChar w:fldCharType="end"/>
        </w:r>
      </w:hyperlink>
    </w:p>
    <w:p xmlns:wp14="http://schemas.microsoft.com/office/word/2010/wordml" w:rsidR="00E62DAE" w:rsidRDefault="001416F4" w14:paraId="70F45A5C" wp14:textId="77777777">
      <w:pPr>
        <w:pStyle w:val="Obsah4"/>
        <w:tabs>
          <w:tab w:val="left" w:pos="1418"/>
        </w:tabs>
        <w:rPr>
          <w:rFonts w:asciiTheme="minorHAnsi" w:hAnsiTheme="minorHAnsi" w:eastAsiaTheme="minorEastAsia" w:cstheme="minorBidi"/>
          <w:sz w:val="22"/>
          <w:szCs w:val="22"/>
        </w:rPr>
      </w:pPr>
      <w:hyperlink w:history="1" w:anchor="_Toc444553928">
        <w:r w:rsidRPr="00170688" w:rsidR="00E62DAE">
          <w:rPr>
            <w:rStyle w:val="Hypertextovodkaz"/>
          </w:rPr>
          <w:t>2.2.4</w:t>
        </w:r>
        <w:r w:rsidR="00E62DAE">
          <w:rPr>
            <w:rFonts w:asciiTheme="minorHAnsi" w:hAnsiTheme="minorHAnsi" w:eastAsiaTheme="minorEastAsia" w:cstheme="minorBidi"/>
            <w:sz w:val="22"/>
            <w:szCs w:val="22"/>
          </w:rPr>
          <w:tab/>
        </w:r>
        <w:r w:rsidRPr="00170688" w:rsidR="00E62DAE">
          <w:rPr>
            <w:rStyle w:val="Hypertextovodkaz"/>
          </w:rPr>
          <w:t>Soubor registrů</w:t>
        </w:r>
        <w:r w:rsidR="00E62DAE">
          <w:rPr>
            <w:webHidden/>
          </w:rPr>
          <w:tab/>
        </w:r>
        <w:r w:rsidR="00E62DAE">
          <w:rPr>
            <w:webHidden/>
          </w:rPr>
          <w:fldChar w:fldCharType="begin"/>
        </w:r>
        <w:r w:rsidR="00E62DAE">
          <w:rPr>
            <w:webHidden/>
          </w:rPr>
          <w:instrText xml:space="preserve"> PAGEREF _Toc444553928 \h </w:instrText>
        </w:r>
        <w:r w:rsidR="00E62DAE">
          <w:rPr>
            <w:webHidden/>
          </w:rPr>
        </w:r>
        <w:r w:rsidR="00E62DAE">
          <w:rPr>
            <w:webHidden/>
          </w:rPr>
          <w:fldChar w:fldCharType="separate"/>
        </w:r>
        <w:r w:rsidR="00E62DAE">
          <w:rPr>
            <w:webHidden/>
          </w:rPr>
          <w:t>17</w:t>
        </w:r>
        <w:r w:rsidR="00E62DAE">
          <w:rPr>
            <w:webHidden/>
          </w:rPr>
          <w:fldChar w:fldCharType="end"/>
        </w:r>
      </w:hyperlink>
    </w:p>
    <w:p xmlns:wp14="http://schemas.microsoft.com/office/word/2010/wordml" w:rsidR="00E62DAE" w:rsidRDefault="001416F4" w14:paraId="2C9129DF" wp14:textId="77777777">
      <w:pPr>
        <w:pStyle w:val="Obsah3"/>
        <w:rPr>
          <w:rFonts w:asciiTheme="minorHAnsi" w:hAnsiTheme="minorHAnsi" w:eastAsiaTheme="minorEastAsia" w:cstheme="minorBidi"/>
          <w:smallCaps w:val="0"/>
          <w:sz w:val="22"/>
          <w:szCs w:val="22"/>
        </w:rPr>
      </w:pPr>
      <w:hyperlink w:history="1" w:anchor="_Toc444553929">
        <w:r w:rsidRPr="00170688" w:rsidR="00E62DAE">
          <w:rPr>
            <w:rStyle w:val="Hypertextovodkaz"/>
          </w:rPr>
          <w:t>2.3</w:t>
        </w:r>
        <w:r w:rsidR="00E62DAE">
          <w:rPr>
            <w:rFonts w:asciiTheme="minorHAnsi" w:hAnsiTheme="minorHAnsi" w:eastAsiaTheme="minorEastAsia" w:cstheme="minorBidi"/>
            <w:smallCaps w:val="0"/>
            <w:sz w:val="22"/>
            <w:szCs w:val="22"/>
          </w:rPr>
          <w:tab/>
        </w:r>
        <w:r w:rsidRPr="00170688" w:rsidR="00E62DAE">
          <w:rPr>
            <w:rStyle w:val="Hypertextovodkaz"/>
          </w:rPr>
          <w:t>Architektura Alpha</w:t>
        </w:r>
        <w:r w:rsidR="00E62DAE">
          <w:rPr>
            <w:webHidden/>
          </w:rPr>
          <w:tab/>
        </w:r>
        <w:r w:rsidR="00E62DAE">
          <w:rPr>
            <w:webHidden/>
          </w:rPr>
          <w:fldChar w:fldCharType="begin"/>
        </w:r>
        <w:r w:rsidR="00E62DAE">
          <w:rPr>
            <w:webHidden/>
          </w:rPr>
          <w:instrText xml:space="preserve"> PAGEREF _Toc444553929 \h </w:instrText>
        </w:r>
        <w:r w:rsidR="00E62DAE">
          <w:rPr>
            <w:webHidden/>
          </w:rPr>
        </w:r>
        <w:r w:rsidR="00E62DAE">
          <w:rPr>
            <w:webHidden/>
          </w:rPr>
          <w:fldChar w:fldCharType="separate"/>
        </w:r>
        <w:r w:rsidR="00E62DAE">
          <w:rPr>
            <w:webHidden/>
          </w:rPr>
          <w:t>19</w:t>
        </w:r>
        <w:r w:rsidR="00E62DAE">
          <w:rPr>
            <w:webHidden/>
          </w:rPr>
          <w:fldChar w:fldCharType="end"/>
        </w:r>
      </w:hyperlink>
    </w:p>
    <w:p xmlns:wp14="http://schemas.microsoft.com/office/word/2010/wordml" w:rsidR="00E62DAE" w:rsidRDefault="001416F4" w14:paraId="317A4767" wp14:textId="77777777">
      <w:pPr>
        <w:pStyle w:val="Obsah4"/>
        <w:tabs>
          <w:tab w:val="left" w:pos="1418"/>
        </w:tabs>
        <w:rPr>
          <w:rFonts w:asciiTheme="minorHAnsi" w:hAnsiTheme="minorHAnsi" w:eastAsiaTheme="minorEastAsia" w:cstheme="minorBidi"/>
          <w:sz w:val="22"/>
          <w:szCs w:val="22"/>
        </w:rPr>
      </w:pPr>
      <w:hyperlink w:history="1" w:anchor="_Toc444553930">
        <w:r w:rsidRPr="00170688" w:rsidR="00E62DAE">
          <w:rPr>
            <w:rStyle w:val="Hypertextovodkaz"/>
          </w:rPr>
          <w:t>2.3.1</w:t>
        </w:r>
        <w:r w:rsidR="00E62DAE">
          <w:rPr>
            <w:rFonts w:asciiTheme="minorHAnsi" w:hAnsiTheme="minorHAnsi" w:eastAsiaTheme="minorEastAsia" w:cstheme="minorBidi"/>
            <w:sz w:val="22"/>
            <w:szCs w:val="22"/>
          </w:rPr>
          <w:tab/>
        </w:r>
        <w:r w:rsidRPr="00170688" w:rsidR="00E62DAE">
          <w:rPr>
            <w:rStyle w:val="Hypertextovodkaz"/>
          </w:rPr>
          <w:t>Instrukční formáty</w:t>
        </w:r>
        <w:r w:rsidR="00E62DAE">
          <w:rPr>
            <w:webHidden/>
          </w:rPr>
          <w:tab/>
        </w:r>
        <w:r w:rsidR="00E62DAE">
          <w:rPr>
            <w:webHidden/>
          </w:rPr>
          <w:fldChar w:fldCharType="begin"/>
        </w:r>
        <w:r w:rsidR="00E62DAE">
          <w:rPr>
            <w:webHidden/>
          </w:rPr>
          <w:instrText xml:space="preserve"> PAGEREF _Toc444553930 \h </w:instrText>
        </w:r>
        <w:r w:rsidR="00E62DAE">
          <w:rPr>
            <w:webHidden/>
          </w:rPr>
        </w:r>
        <w:r w:rsidR="00E62DAE">
          <w:rPr>
            <w:webHidden/>
          </w:rPr>
          <w:fldChar w:fldCharType="separate"/>
        </w:r>
        <w:r w:rsidR="00E62DAE">
          <w:rPr>
            <w:webHidden/>
          </w:rPr>
          <w:t>19</w:t>
        </w:r>
        <w:r w:rsidR="00E62DAE">
          <w:rPr>
            <w:webHidden/>
          </w:rPr>
          <w:fldChar w:fldCharType="end"/>
        </w:r>
      </w:hyperlink>
    </w:p>
    <w:p xmlns:wp14="http://schemas.microsoft.com/office/word/2010/wordml" w:rsidR="00E62DAE" w:rsidRDefault="001416F4" w14:paraId="14F5E30E" wp14:textId="77777777">
      <w:pPr>
        <w:pStyle w:val="Obsah4"/>
        <w:tabs>
          <w:tab w:val="left" w:pos="1418"/>
        </w:tabs>
        <w:rPr>
          <w:rFonts w:asciiTheme="minorHAnsi" w:hAnsiTheme="minorHAnsi" w:eastAsiaTheme="minorEastAsia" w:cstheme="minorBidi"/>
          <w:sz w:val="22"/>
          <w:szCs w:val="22"/>
        </w:rPr>
      </w:pPr>
      <w:hyperlink w:history="1" w:anchor="_Toc444553931">
        <w:r w:rsidRPr="00170688" w:rsidR="00E62DAE">
          <w:rPr>
            <w:rStyle w:val="Hypertextovodkaz"/>
          </w:rPr>
          <w:t>2.3.2</w:t>
        </w:r>
        <w:r w:rsidR="00E62DAE">
          <w:rPr>
            <w:rFonts w:asciiTheme="minorHAnsi" w:hAnsiTheme="minorHAnsi" w:eastAsiaTheme="minorEastAsia" w:cstheme="minorBidi"/>
            <w:sz w:val="22"/>
            <w:szCs w:val="22"/>
          </w:rPr>
          <w:tab/>
        </w:r>
        <w:r w:rsidRPr="00170688" w:rsidR="00E62DAE">
          <w:rPr>
            <w:rStyle w:val="Hypertextovodkaz"/>
          </w:rPr>
          <w:t>Soubor registrů</w:t>
        </w:r>
        <w:r w:rsidR="00E62DAE">
          <w:rPr>
            <w:webHidden/>
          </w:rPr>
          <w:tab/>
        </w:r>
        <w:r w:rsidR="00E62DAE">
          <w:rPr>
            <w:webHidden/>
          </w:rPr>
          <w:fldChar w:fldCharType="begin"/>
        </w:r>
        <w:r w:rsidR="00E62DAE">
          <w:rPr>
            <w:webHidden/>
          </w:rPr>
          <w:instrText xml:space="preserve"> PAGEREF _Toc444553931 \h </w:instrText>
        </w:r>
        <w:r w:rsidR="00E62DAE">
          <w:rPr>
            <w:webHidden/>
          </w:rPr>
        </w:r>
        <w:r w:rsidR="00E62DAE">
          <w:rPr>
            <w:webHidden/>
          </w:rPr>
          <w:fldChar w:fldCharType="separate"/>
        </w:r>
        <w:r w:rsidR="00E62DAE">
          <w:rPr>
            <w:webHidden/>
          </w:rPr>
          <w:t>19</w:t>
        </w:r>
        <w:r w:rsidR="00E62DAE">
          <w:rPr>
            <w:webHidden/>
          </w:rPr>
          <w:fldChar w:fldCharType="end"/>
        </w:r>
      </w:hyperlink>
    </w:p>
    <w:p xmlns:wp14="http://schemas.microsoft.com/office/word/2010/wordml" w:rsidR="00E62DAE" w:rsidRDefault="001416F4" w14:paraId="170D9B89" wp14:textId="77777777">
      <w:pPr>
        <w:pStyle w:val="Obsah2"/>
        <w:rPr>
          <w:rFonts w:asciiTheme="minorHAnsi" w:hAnsiTheme="minorHAnsi" w:eastAsiaTheme="minorEastAsia" w:cstheme="minorBidi"/>
          <w:b w:val="0"/>
          <w:caps w:val="0"/>
          <w:sz w:val="22"/>
          <w:szCs w:val="22"/>
        </w:rPr>
      </w:pPr>
      <w:hyperlink w:history="1" w:anchor="_Toc444553932">
        <w:r w:rsidRPr="00170688" w:rsidR="00E62DAE">
          <w:rPr>
            <w:rStyle w:val="Hypertextovodkaz"/>
          </w:rPr>
          <w:t>3</w:t>
        </w:r>
        <w:r w:rsidR="00E62DAE">
          <w:rPr>
            <w:rFonts w:asciiTheme="minorHAnsi" w:hAnsiTheme="minorHAnsi" w:eastAsiaTheme="minorEastAsia" w:cstheme="minorBidi"/>
            <w:b w:val="0"/>
            <w:caps w:val="0"/>
            <w:sz w:val="22"/>
            <w:szCs w:val="22"/>
          </w:rPr>
          <w:tab/>
        </w:r>
        <w:r w:rsidRPr="00170688" w:rsidR="00E62DAE">
          <w:rPr>
            <w:rStyle w:val="Hypertextovodkaz"/>
          </w:rPr>
          <w:t>VHDL</w:t>
        </w:r>
        <w:r w:rsidR="00E62DAE">
          <w:rPr>
            <w:webHidden/>
          </w:rPr>
          <w:tab/>
        </w:r>
        <w:r w:rsidR="00E62DAE">
          <w:rPr>
            <w:webHidden/>
          </w:rPr>
          <w:fldChar w:fldCharType="begin"/>
        </w:r>
        <w:r w:rsidR="00E62DAE">
          <w:rPr>
            <w:webHidden/>
          </w:rPr>
          <w:instrText xml:space="preserve"> PAGEREF _Toc444553932 \h </w:instrText>
        </w:r>
        <w:r w:rsidR="00E62DAE">
          <w:rPr>
            <w:webHidden/>
          </w:rPr>
        </w:r>
        <w:r w:rsidR="00E62DAE">
          <w:rPr>
            <w:webHidden/>
          </w:rPr>
          <w:fldChar w:fldCharType="separate"/>
        </w:r>
        <w:r w:rsidR="00E62DAE">
          <w:rPr>
            <w:webHidden/>
          </w:rPr>
          <w:t>20</w:t>
        </w:r>
        <w:r w:rsidR="00E62DAE">
          <w:rPr>
            <w:webHidden/>
          </w:rPr>
          <w:fldChar w:fldCharType="end"/>
        </w:r>
      </w:hyperlink>
    </w:p>
    <w:p xmlns:wp14="http://schemas.microsoft.com/office/word/2010/wordml" w:rsidR="00E62DAE" w:rsidRDefault="001416F4" w14:paraId="52832894" wp14:textId="77777777">
      <w:pPr>
        <w:pStyle w:val="Obsah3"/>
        <w:rPr>
          <w:rFonts w:asciiTheme="minorHAnsi" w:hAnsiTheme="minorHAnsi" w:eastAsiaTheme="minorEastAsia" w:cstheme="minorBidi"/>
          <w:smallCaps w:val="0"/>
          <w:sz w:val="22"/>
          <w:szCs w:val="22"/>
        </w:rPr>
      </w:pPr>
      <w:hyperlink w:history="1" w:anchor="_Toc444553933">
        <w:r w:rsidRPr="00170688" w:rsidR="00E62DAE">
          <w:rPr>
            <w:rStyle w:val="Hypertextovodkaz"/>
          </w:rPr>
          <w:t>3.1</w:t>
        </w:r>
        <w:r w:rsidR="00E62DAE">
          <w:rPr>
            <w:rFonts w:asciiTheme="minorHAnsi" w:hAnsiTheme="minorHAnsi" w:eastAsiaTheme="minorEastAsia" w:cstheme="minorBidi"/>
            <w:smallCaps w:val="0"/>
            <w:sz w:val="22"/>
            <w:szCs w:val="22"/>
          </w:rPr>
          <w:tab/>
        </w:r>
        <w:r w:rsidRPr="00170688" w:rsidR="00E62DAE">
          <w:rPr>
            <w:rStyle w:val="Hypertextovodkaz"/>
          </w:rPr>
          <w:t>Stručný popis VHDL</w:t>
        </w:r>
        <w:r w:rsidR="00E62DAE">
          <w:rPr>
            <w:webHidden/>
          </w:rPr>
          <w:tab/>
        </w:r>
        <w:r w:rsidR="00E62DAE">
          <w:rPr>
            <w:webHidden/>
          </w:rPr>
          <w:fldChar w:fldCharType="begin"/>
        </w:r>
        <w:r w:rsidR="00E62DAE">
          <w:rPr>
            <w:webHidden/>
          </w:rPr>
          <w:instrText xml:space="preserve"> PAGEREF _Toc444553933 \h </w:instrText>
        </w:r>
        <w:r w:rsidR="00E62DAE">
          <w:rPr>
            <w:webHidden/>
          </w:rPr>
        </w:r>
        <w:r w:rsidR="00E62DAE">
          <w:rPr>
            <w:webHidden/>
          </w:rPr>
          <w:fldChar w:fldCharType="separate"/>
        </w:r>
        <w:r w:rsidR="00E62DAE">
          <w:rPr>
            <w:webHidden/>
          </w:rPr>
          <w:t>20</w:t>
        </w:r>
        <w:r w:rsidR="00E62DAE">
          <w:rPr>
            <w:webHidden/>
          </w:rPr>
          <w:fldChar w:fldCharType="end"/>
        </w:r>
      </w:hyperlink>
    </w:p>
    <w:p xmlns:wp14="http://schemas.microsoft.com/office/word/2010/wordml" w:rsidR="00E62DAE" w:rsidRDefault="001416F4" w14:paraId="744D4A8F" wp14:textId="77777777">
      <w:pPr>
        <w:pStyle w:val="Obsah3"/>
        <w:rPr>
          <w:rFonts w:asciiTheme="minorHAnsi" w:hAnsiTheme="minorHAnsi" w:eastAsiaTheme="minorEastAsia" w:cstheme="minorBidi"/>
          <w:smallCaps w:val="0"/>
          <w:sz w:val="22"/>
          <w:szCs w:val="22"/>
        </w:rPr>
      </w:pPr>
      <w:hyperlink w:history="1" w:anchor="_Toc444553934">
        <w:r w:rsidRPr="00170688" w:rsidR="00E62DAE">
          <w:rPr>
            <w:rStyle w:val="Hypertextovodkaz"/>
          </w:rPr>
          <w:t>3.2</w:t>
        </w:r>
        <w:r w:rsidR="00E62DAE">
          <w:rPr>
            <w:rFonts w:asciiTheme="minorHAnsi" w:hAnsiTheme="minorHAnsi" w:eastAsiaTheme="minorEastAsia" w:cstheme="minorBidi"/>
            <w:smallCaps w:val="0"/>
            <w:sz w:val="22"/>
            <w:szCs w:val="22"/>
          </w:rPr>
          <w:tab/>
        </w:r>
        <w:r w:rsidRPr="00170688" w:rsidR="00E62DAE">
          <w:rPr>
            <w:rStyle w:val="Hypertextovodkaz"/>
          </w:rPr>
          <w:t>Teoretické základy jazyka VHDL</w:t>
        </w:r>
        <w:r w:rsidR="00E62DAE">
          <w:rPr>
            <w:webHidden/>
          </w:rPr>
          <w:tab/>
        </w:r>
        <w:r w:rsidR="00E62DAE">
          <w:rPr>
            <w:webHidden/>
          </w:rPr>
          <w:fldChar w:fldCharType="begin"/>
        </w:r>
        <w:r w:rsidR="00E62DAE">
          <w:rPr>
            <w:webHidden/>
          </w:rPr>
          <w:instrText xml:space="preserve"> PAGEREF _Toc444553934 \h </w:instrText>
        </w:r>
        <w:r w:rsidR="00E62DAE">
          <w:rPr>
            <w:webHidden/>
          </w:rPr>
        </w:r>
        <w:r w:rsidR="00E62DAE">
          <w:rPr>
            <w:webHidden/>
          </w:rPr>
          <w:fldChar w:fldCharType="separate"/>
        </w:r>
        <w:r w:rsidR="00E62DAE">
          <w:rPr>
            <w:webHidden/>
          </w:rPr>
          <w:t>20</w:t>
        </w:r>
        <w:r w:rsidR="00E62DAE">
          <w:rPr>
            <w:webHidden/>
          </w:rPr>
          <w:fldChar w:fldCharType="end"/>
        </w:r>
      </w:hyperlink>
    </w:p>
    <w:p xmlns:wp14="http://schemas.microsoft.com/office/word/2010/wordml" w:rsidR="00E62DAE" w:rsidRDefault="001416F4" w14:paraId="5E89ADB4" wp14:textId="77777777">
      <w:pPr>
        <w:pStyle w:val="Obsah4"/>
        <w:tabs>
          <w:tab w:val="left" w:pos="1418"/>
        </w:tabs>
        <w:rPr>
          <w:rFonts w:asciiTheme="minorHAnsi" w:hAnsiTheme="minorHAnsi" w:eastAsiaTheme="minorEastAsia" w:cstheme="minorBidi"/>
          <w:sz w:val="22"/>
          <w:szCs w:val="22"/>
        </w:rPr>
      </w:pPr>
      <w:hyperlink w:history="1" w:anchor="_Toc444553935">
        <w:r w:rsidRPr="00170688" w:rsidR="00E62DAE">
          <w:rPr>
            <w:rStyle w:val="Hypertextovodkaz"/>
          </w:rPr>
          <w:t>3.2.1</w:t>
        </w:r>
        <w:r w:rsidR="00E62DAE">
          <w:rPr>
            <w:rFonts w:asciiTheme="minorHAnsi" w:hAnsiTheme="minorHAnsi" w:eastAsiaTheme="minorEastAsia" w:cstheme="minorBidi"/>
            <w:sz w:val="22"/>
            <w:szCs w:val="22"/>
          </w:rPr>
          <w:tab/>
        </w:r>
        <w:r w:rsidRPr="00170688" w:rsidR="00E62DAE">
          <w:rPr>
            <w:rStyle w:val="Hypertextovodkaz"/>
          </w:rPr>
          <w:t>Předmluva</w:t>
        </w:r>
        <w:r w:rsidR="00E62DAE">
          <w:rPr>
            <w:webHidden/>
          </w:rPr>
          <w:tab/>
        </w:r>
        <w:r w:rsidR="00E62DAE">
          <w:rPr>
            <w:webHidden/>
          </w:rPr>
          <w:fldChar w:fldCharType="begin"/>
        </w:r>
        <w:r w:rsidR="00E62DAE">
          <w:rPr>
            <w:webHidden/>
          </w:rPr>
          <w:instrText xml:space="preserve"> PAGEREF _Toc444553935 \h </w:instrText>
        </w:r>
        <w:r w:rsidR="00E62DAE">
          <w:rPr>
            <w:webHidden/>
          </w:rPr>
        </w:r>
        <w:r w:rsidR="00E62DAE">
          <w:rPr>
            <w:webHidden/>
          </w:rPr>
          <w:fldChar w:fldCharType="separate"/>
        </w:r>
        <w:r w:rsidR="00E62DAE">
          <w:rPr>
            <w:webHidden/>
          </w:rPr>
          <w:t>20</w:t>
        </w:r>
        <w:r w:rsidR="00E62DAE">
          <w:rPr>
            <w:webHidden/>
          </w:rPr>
          <w:fldChar w:fldCharType="end"/>
        </w:r>
      </w:hyperlink>
    </w:p>
    <w:p xmlns:wp14="http://schemas.microsoft.com/office/word/2010/wordml" w:rsidR="00E62DAE" w:rsidRDefault="001416F4" w14:paraId="520802DB" wp14:textId="77777777">
      <w:pPr>
        <w:pStyle w:val="Obsah4"/>
        <w:tabs>
          <w:tab w:val="left" w:pos="1418"/>
        </w:tabs>
        <w:rPr>
          <w:rFonts w:asciiTheme="minorHAnsi" w:hAnsiTheme="minorHAnsi" w:eastAsiaTheme="minorEastAsia" w:cstheme="minorBidi"/>
          <w:sz w:val="22"/>
          <w:szCs w:val="22"/>
        </w:rPr>
      </w:pPr>
      <w:hyperlink w:history="1" w:anchor="_Toc444553936">
        <w:r w:rsidRPr="00170688" w:rsidR="00E62DAE">
          <w:rPr>
            <w:rStyle w:val="Hypertextovodkaz"/>
          </w:rPr>
          <w:t>3.2.2</w:t>
        </w:r>
        <w:r w:rsidR="00E62DAE">
          <w:rPr>
            <w:rFonts w:asciiTheme="minorHAnsi" w:hAnsiTheme="minorHAnsi" w:eastAsiaTheme="minorEastAsia" w:cstheme="minorBidi"/>
            <w:sz w:val="22"/>
            <w:szCs w:val="22"/>
          </w:rPr>
          <w:tab/>
        </w:r>
        <w:r w:rsidRPr="00170688" w:rsidR="00E62DAE">
          <w:rPr>
            <w:rStyle w:val="Hypertextovodkaz"/>
          </w:rPr>
          <w:t>Příklad 1 – úplná sčítačka (kombinační obvod)</w:t>
        </w:r>
        <w:r w:rsidR="00E62DAE">
          <w:rPr>
            <w:webHidden/>
          </w:rPr>
          <w:tab/>
        </w:r>
        <w:r w:rsidR="00E62DAE">
          <w:rPr>
            <w:webHidden/>
          </w:rPr>
          <w:fldChar w:fldCharType="begin"/>
        </w:r>
        <w:r w:rsidR="00E62DAE">
          <w:rPr>
            <w:webHidden/>
          </w:rPr>
          <w:instrText xml:space="preserve"> PAGEREF _Toc444553936 \h </w:instrText>
        </w:r>
        <w:r w:rsidR="00E62DAE">
          <w:rPr>
            <w:webHidden/>
          </w:rPr>
        </w:r>
        <w:r w:rsidR="00E62DAE">
          <w:rPr>
            <w:webHidden/>
          </w:rPr>
          <w:fldChar w:fldCharType="separate"/>
        </w:r>
        <w:r w:rsidR="00E62DAE">
          <w:rPr>
            <w:webHidden/>
          </w:rPr>
          <w:t>20</w:t>
        </w:r>
        <w:r w:rsidR="00E62DAE">
          <w:rPr>
            <w:webHidden/>
          </w:rPr>
          <w:fldChar w:fldCharType="end"/>
        </w:r>
      </w:hyperlink>
    </w:p>
    <w:p xmlns:wp14="http://schemas.microsoft.com/office/word/2010/wordml" w:rsidR="00E62DAE" w:rsidRDefault="001416F4" w14:paraId="42E4904D" wp14:textId="77777777">
      <w:pPr>
        <w:pStyle w:val="Obsah4"/>
        <w:tabs>
          <w:tab w:val="left" w:pos="1418"/>
        </w:tabs>
        <w:rPr>
          <w:rFonts w:asciiTheme="minorHAnsi" w:hAnsiTheme="minorHAnsi" w:eastAsiaTheme="minorEastAsia" w:cstheme="minorBidi"/>
          <w:sz w:val="22"/>
          <w:szCs w:val="22"/>
        </w:rPr>
      </w:pPr>
      <w:hyperlink w:history="1" w:anchor="_Toc444553937">
        <w:r w:rsidRPr="00170688" w:rsidR="00E62DAE">
          <w:rPr>
            <w:rStyle w:val="Hypertextovodkaz"/>
          </w:rPr>
          <w:t>3.2.3</w:t>
        </w:r>
        <w:r w:rsidR="00E62DAE">
          <w:rPr>
            <w:rFonts w:asciiTheme="minorHAnsi" w:hAnsiTheme="minorHAnsi" w:eastAsiaTheme="minorEastAsia" w:cstheme="minorBidi"/>
            <w:sz w:val="22"/>
            <w:szCs w:val="22"/>
          </w:rPr>
          <w:tab/>
        </w:r>
        <w:r w:rsidRPr="00170688" w:rsidR="00E62DAE">
          <w:rPr>
            <w:rStyle w:val="Hypertextovodkaz"/>
          </w:rPr>
          <w:t>Příklad 2 – 4bitový registr (sekvenční obvod)</w:t>
        </w:r>
        <w:r w:rsidR="00E62DAE">
          <w:rPr>
            <w:webHidden/>
          </w:rPr>
          <w:tab/>
        </w:r>
        <w:r w:rsidR="00E62DAE">
          <w:rPr>
            <w:webHidden/>
          </w:rPr>
          <w:fldChar w:fldCharType="begin"/>
        </w:r>
        <w:r w:rsidR="00E62DAE">
          <w:rPr>
            <w:webHidden/>
          </w:rPr>
          <w:instrText xml:space="preserve"> PAGEREF _Toc444553937 \h </w:instrText>
        </w:r>
        <w:r w:rsidR="00E62DAE">
          <w:rPr>
            <w:webHidden/>
          </w:rPr>
        </w:r>
        <w:r w:rsidR="00E62DAE">
          <w:rPr>
            <w:webHidden/>
          </w:rPr>
          <w:fldChar w:fldCharType="separate"/>
        </w:r>
        <w:r w:rsidR="00E62DAE">
          <w:rPr>
            <w:webHidden/>
          </w:rPr>
          <w:t>22</w:t>
        </w:r>
        <w:r w:rsidR="00E62DAE">
          <w:rPr>
            <w:webHidden/>
          </w:rPr>
          <w:fldChar w:fldCharType="end"/>
        </w:r>
      </w:hyperlink>
    </w:p>
    <w:p xmlns:wp14="http://schemas.microsoft.com/office/word/2010/wordml" w:rsidR="00E62DAE" w:rsidRDefault="001416F4" w14:paraId="6A4A03AF" wp14:textId="77777777">
      <w:pPr>
        <w:pStyle w:val="Obsah1"/>
        <w:rPr>
          <w:rFonts w:asciiTheme="minorHAnsi" w:hAnsiTheme="minorHAnsi" w:eastAsiaTheme="minorEastAsia" w:cstheme="minorBidi"/>
          <w:b w:val="0"/>
          <w:bCs w:val="0"/>
          <w:caps w:val="0"/>
          <w:sz w:val="22"/>
          <w:szCs w:val="22"/>
        </w:rPr>
      </w:pPr>
      <w:hyperlink w:history="1" w:anchor="_Toc444553938">
        <w:r w:rsidRPr="00170688" w:rsidR="00E62DAE">
          <w:rPr>
            <w:rStyle w:val="Hypertextovodkaz"/>
          </w:rPr>
          <w:t>Praktická část</w:t>
        </w:r>
        <w:r w:rsidR="00E62DAE">
          <w:rPr>
            <w:webHidden/>
          </w:rPr>
          <w:tab/>
        </w:r>
        <w:r w:rsidR="00E62DAE">
          <w:rPr>
            <w:webHidden/>
          </w:rPr>
          <w:fldChar w:fldCharType="begin"/>
        </w:r>
        <w:r w:rsidR="00E62DAE">
          <w:rPr>
            <w:webHidden/>
          </w:rPr>
          <w:instrText xml:space="preserve"> PAGEREF _Toc444553938 \h </w:instrText>
        </w:r>
        <w:r w:rsidR="00E62DAE">
          <w:rPr>
            <w:webHidden/>
          </w:rPr>
        </w:r>
        <w:r w:rsidR="00E62DAE">
          <w:rPr>
            <w:webHidden/>
          </w:rPr>
          <w:fldChar w:fldCharType="separate"/>
        </w:r>
        <w:r w:rsidR="00E62DAE">
          <w:rPr>
            <w:webHidden/>
          </w:rPr>
          <w:t>24</w:t>
        </w:r>
        <w:r w:rsidR="00E62DAE">
          <w:rPr>
            <w:webHidden/>
          </w:rPr>
          <w:fldChar w:fldCharType="end"/>
        </w:r>
      </w:hyperlink>
    </w:p>
    <w:p xmlns:wp14="http://schemas.microsoft.com/office/word/2010/wordml" w:rsidR="00E62DAE" w:rsidRDefault="001416F4" w14:paraId="7485D353" wp14:textId="77777777">
      <w:pPr>
        <w:pStyle w:val="Obsah2"/>
        <w:rPr>
          <w:rFonts w:asciiTheme="minorHAnsi" w:hAnsiTheme="minorHAnsi" w:eastAsiaTheme="minorEastAsia" w:cstheme="minorBidi"/>
          <w:b w:val="0"/>
          <w:caps w:val="0"/>
          <w:sz w:val="22"/>
          <w:szCs w:val="22"/>
        </w:rPr>
      </w:pPr>
      <w:hyperlink w:history="1" w:anchor="_Toc444553939">
        <w:r w:rsidRPr="00170688" w:rsidR="00E62DAE">
          <w:rPr>
            <w:rStyle w:val="Hypertextovodkaz"/>
          </w:rPr>
          <w:t>4</w:t>
        </w:r>
        <w:r w:rsidR="00E62DAE">
          <w:rPr>
            <w:rFonts w:asciiTheme="minorHAnsi" w:hAnsiTheme="minorHAnsi" w:eastAsiaTheme="minorEastAsia" w:cstheme="minorBidi"/>
            <w:b w:val="0"/>
            <w:caps w:val="0"/>
            <w:sz w:val="22"/>
            <w:szCs w:val="22"/>
          </w:rPr>
          <w:tab/>
        </w:r>
        <w:r w:rsidRPr="00170688" w:rsidR="00E62DAE">
          <w:rPr>
            <w:rStyle w:val="Hypertextovodkaz"/>
          </w:rPr>
          <w:t>Použitý software</w:t>
        </w:r>
        <w:r w:rsidR="00E62DAE">
          <w:rPr>
            <w:webHidden/>
          </w:rPr>
          <w:tab/>
        </w:r>
        <w:r w:rsidR="00E62DAE">
          <w:rPr>
            <w:webHidden/>
          </w:rPr>
          <w:fldChar w:fldCharType="begin"/>
        </w:r>
        <w:r w:rsidR="00E62DAE">
          <w:rPr>
            <w:webHidden/>
          </w:rPr>
          <w:instrText xml:space="preserve"> PAGEREF _Toc444553939 \h </w:instrText>
        </w:r>
        <w:r w:rsidR="00E62DAE">
          <w:rPr>
            <w:webHidden/>
          </w:rPr>
        </w:r>
        <w:r w:rsidR="00E62DAE">
          <w:rPr>
            <w:webHidden/>
          </w:rPr>
          <w:fldChar w:fldCharType="separate"/>
        </w:r>
        <w:r w:rsidR="00E62DAE">
          <w:rPr>
            <w:webHidden/>
          </w:rPr>
          <w:t>25</w:t>
        </w:r>
        <w:r w:rsidR="00E62DAE">
          <w:rPr>
            <w:webHidden/>
          </w:rPr>
          <w:fldChar w:fldCharType="end"/>
        </w:r>
      </w:hyperlink>
    </w:p>
    <w:p xmlns:wp14="http://schemas.microsoft.com/office/word/2010/wordml" w:rsidR="00E62DAE" w:rsidRDefault="001416F4" w14:paraId="42577931" wp14:textId="77777777">
      <w:pPr>
        <w:pStyle w:val="Obsah3"/>
        <w:rPr>
          <w:rFonts w:asciiTheme="minorHAnsi" w:hAnsiTheme="minorHAnsi" w:eastAsiaTheme="minorEastAsia" w:cstheme="minorBidi"/>
          <w:smallCaps w:val="0"/>
          <w:sz w:val="22"/>
          <w:szCs w:val="22"/>
        </w:rPr>
      </w:pPr>
      <w:hyperlink w:history="1" w:anchor="_Toc444553940">
        <w:r w:rsidRPr="00170688" w:rsidR="00E62DAE">
          <w:rPr>
            <w:rStyle w:val="Hypertextovodkaz"/>
          </w:rPr>
          <w:t>4.1</w:t>
        </w:r>
        <w:r w:rsidR="00E62DAE">
          <w:rPr>
            <w:rFonts w:asciiTheme="minorHAnsi" w:hAnsiTheme="minorHAnsi" w:eastAsiaTheme="minorEastAsia" w:cstheme="minorBidi"/>
            <w:smallCaps w:val="0"/>
            <w:sz w:val="22"/>
            <w:szCs w:val="22"/>
          </w:rPr>
          <w:tab/>
        </w:r>
        <w:r w:rsidRPr="00170688" w:rsidR="00E62DAE">
          <w:rPr>
            <w:rStyle w:val="Hypertextovodkaz"/>
          </w:rPr>
          <w:t>Ubuntu 14.04</w:t>
        </w:r>
        <w:r w:rsidR="00E62DAE">
          <w:rPr>
            <w:webHidden/>
          </w:rPr>
          <w:tab/>
        </w:r>
        <w:r w:rsidR="00E62DAE">
          <w:rPr>
            <w:webHidden/>
          </w:rPr>
          <w:fldChar w:fldCharType="begin"/>
        </w:r>
        <w:r w:rsidR="00E62DAE">
          <w:rPr>
            <w:webHidden/>
          </w:rPr>
          <w:instrText xml:space="preserve"> PAGEREF _Toc444553940 \h </w:instrText>
        </w:r>
        <w:r w:rsidR="00E62DAE">
          <w:rPr>
            <w:webHidden/>
          </w:rPr>
        </w:r>
        <w:r w:rsidR="00E62DAE">
          <w:rPr>
            <w:webHidden/>
          </w:rPr>
          <w:fldChar w:fldCharType="separate"/>
        </w:r>
        <w:r w:rsidR="00E62DAE">
          <w:rPr>
            <w:webHidden/>
          </w:rPr>
          <w:t>25</w:t>
        </w:r>
        <w:r w:rsidR="00E62DAE">
          <w:rPr>
            <w:webHidden/>
          </w:rPr>
          <w:fldChar w:fldCharType="end"/>
        </w:r>
      </w:hyperlink>
    </w:p>
    <w:p xmlns:wp14="http://schemas.microsoft.com/office/word/2010/wordml" w:rsidR="00E62DAE" w:rsidRDefault="001416F4" w14:paraId="3F90E54B" wp14:textId="77777777">
      <w:pPr>
        <w:pStyle w:val="Obsah3"/>
        <w:rPr>
          <w:rFonts w:asciiTheme="minorHAnsi" w:hAnsiTheme="minorHAnsi" w:eastAsiaTheme="minorEastAsia" w:cstheme="minorBidi"/>
          <w:smallCaps w:val="0"/>
          <w:sz w:val="22"/>
          <w:szCs w:val="22"/>
        </w:rPr>
      </w:pPr>
      <w:hyperlink w:history="1" w:anchor="_Toc444553941">
        <w:r w:rsidRPr="00170688" w:rsidR="00E62DAE">
          <w:rPr>
            <w:rStyle w:val="Hypertextovodkaz"/>
          </w:rPr>
          <w:t>4.2</w:t>
        </w:r>
        <w:r w:rsidR="00E62DAE">
          <w:rPr>
            <w:rFonts w:asciiTheme="minorHAnsi" w:hAnsiTheme="minorHAnsi" w:eastAsiaTheme="minorEastAsia" w:cstheme="minorBidi"/>
            <w:smallCaps w:val="0"/>
            <w:sz w:val="22"/>
            <w:szCs w:val="22"/>
          </w:rPr>
          <w:tab/>
        </w:r>
        <w:r w:rsidRPr="00170688" w:rsidR="00E62DAE">
          <w:rPr>
            <w:rStyle w:val="Hypertextovodkaz"/>
          </w:rPr>
          <w:t>Xilinx ISE Webpack 14.7</w:t>
        </w:r>
        <w:r w:rsidR="00E62DAE">
          <w:rPr>
            <w:webHidden/>
          </w:rPr>
          <w:tab/>
        </w:r>
        <w:r w:rsidR="00E62DAE">
          <w:rPr>
            <w:webHidden/>
          </w:rPr>
          <w:fldChar w:fldCharType="begin"/>
        </w:r>
        <w:r w:rsidR="00E62DAE">
          <w:rPr>
            <w:webHidden/>
          </w:rPr>
          <w:instrText xml:space="preserve"> PAGEREF _Toc444553941 \h </w:instrText>
        </w:r>
        <w:r w:rsidR="00E62DAE">
          <w:rPr>
            <w:webHidden/>
          </w:rPr>
        </w:r>
        <w:r w:rsidR="00E62DAE">
          <w:rPr>
            <w:webHidden/>
          </w:rPr>
          <w:fldChar w:fldCharType="separate"/>
        </w:r>
        <w:r w:rsidR="00E62DAE">
          <w:rPr>
            <w:webHidden/>
          </w:rPr>
          <w:t>26</w:t>
        </w:r>
        <w:r w:rsidR="00E62DAE">
          <w:rPr>
            <w:webHidden/>
          </w:rPr>
          <w:fldChar w:fldCharType="end"/>
        </w:r>
      </w:hyperlink>
    </w:p>
    <w:p xmlns:wp14="http://schemas.microsoft.com/office/word/2010/wordml" w:rsidR="00E62DAE" w:rsidRDefault="001416F4" w14:paraId="5A050D01" wp14:textId="77777777">
      <w:pPr>
        <w:pStyle w:val="Obsah3"/>
        <w:rPr>
          <w:rFonts w:asciiTheme="minorHAnsi" w:hAnsiTheme="minorHAnsi" w:eastAsiaTheme="minorEastAsia" w:cstheme="minorBidi"/>
          <w:smallCaps w:val="0"/>
          <w:sz w:val="22"/>
          <w:szCs w:val="22"/>
        </w:rPr>
      </w:pPr>
      <w:hyperlink w:history="1" w:anchor="_Toc444553942">
        <w:r w:rsidRPr="00170688" w:rsidR="00E62DAE">
          <w:rPr>
            <w:rStyle w:val="Hypertextovodkaz"/>
          </w:rPr>
          <w:t>4.3</w:t>
        </w:r>
        <w:r w:rsidR="00E62DAE">
          <w:rPr>
            <w:rFonts w:asciiTheme="minorHAnsi" w:hAnsiTheme="minorHAnsi" w:eastAsiaTheme="minorEastAsia" w:cstheme="minorBidi"/>
            <w:smallCaps w:val="0"/>
            <w:sz w:val="22"/>
            <w:szCs w:val="22"/>
          </w:rPr>
          <w:tab/>
        </w:r>
        <w:r w:rsidRPr="00170688" w:rsidR="00E62DAE">
          <w:rPr>
            <w:rStyle w:val="Hypertextovodkaz"/>
          </w:rPr>
          <w:t>Digilent Adept 2</w:t>
        </w:r>
        <w:r w:rsidR="00E62DAE">
          <w:rPr>
            <w:webHidden/>
          </w:rPr>
          <w:tab/>
        </w:r>
        <w:r w:rsidR="00E62DAE">
          <w:rPr>
            <w:webHidden/>
          </w:rPr>
          <w:fldChar w:fldCharType="begin"/>
        </w:r>
        <w:r w:rsidR="00E62DAE">
          <w:rPr>
            <w:webHidden/>
          </w:rPr>
          <w:instrText xml:space="preserve"> PAGEREF _Toc444553942 \h </w:instrText>
        </w:r>
        <w:r w:rsidR="00E62DAE">
          <w:rPr>
            <w:webHidden/>
          </w:rPr>
        </w:r>
        <w:r w:rsidR="00E62DAE">
          <w:rPr>
            <w:webHidden/>
          </w:rPr>
          <w:fldChar w:fldCharType="separate"/>
        </w:r>
        <w:r w:rsidR="00E62DAE">
          <w:rPr>
            <w:webHidden/>
          </w:rPr>
          <w:t>27</w:t>
        </w:r>
        <w:r w:rsidR="00E62DAE">
          <w:rPr>
            <w:webHidden/>
          </w:rPr>
          <w:fldChar w:fldCharType="end"/>
        </w:r>
      </w:hyperlink>
    </w:p>
    <w:p xmlns:wp14="http://schemas.microsoft.com/office/word/2010/wordml" w:rsidR="00E62DAE" w:rsidRDefault="001416F4" w14:paraId="0AF6578D" wp14:textId="77777777">
      <w:pPr>
        <w:pStyle w:val="Obsah4"/>
        <w:tabs>
          <w:tab w:val="left" w:pos="1418"/>
        </w:tabs>
        <w:rPr>
          <w:rFonts w:asciiTheme="minorHAnsi" w:hAnsiTheme="minorHAnsi" w:eastAsiaTheme="minorEastAsia" w:cstheme="minorBidi"/>
          <w:sz w:val="22"/>
          <w:szCs w:val="22"/>
        </w:rPr>
      </w:pPr>
      <w:hyperlink w:history="1" w:anchor="_Toc444553943">
        <w:r w:rsidRPr="00170688" w:rsidR="00E62DAE">
          <w:rPr>
            <w:rStyle w:val="Hypertextovodkaz"/>
          </w:rPr>
          <w:t>4.3.1</w:t>
        </w:r>
        <w:r w:rsidR="00E62DAE">
          <w:rPr>
            <w:rFonts w:asciiTheme="minorHAnsi" w:hAnsiTheme="minorHAnsi" w:eastAsiaTheme="minorEastAsia" w:cstheme="minorBidi"/>
            <w:sz w:val="22"/>
            <w:szCs w:val="22"/>
          </w:rPr>
          <w:tab/>
        </w:r>
        <w:r w:rsidRPr="00170688" w:rsidR="00E62DAE">
          <w:rPr>
            <w:rStyle w:val="Hypertextovodkaz"/>
          </w:rPr>
          <w:t>Popis programu Digilent Adept 2</w:t>
        </w:r>
        <w:r w:rsidR="00E62DAE">
          <w:rPr>
            <w:webHidden/>
          </w:rPr>
          <w:tab/>
        </w:r>
        <w:r w:rsidR="00E62DAE">
          <w:rPr>
            <w:webHidden/>
          </w:rPr>
          <w:fldChar w:fldCharType="begin"/>
        </w:r>
        <w:r w:rsidR="00E62DAE">
          <w:rPr>
            <w:webHidden/>
          </w:rPr>
          <w:instrText xml:space="preserve"> PAGEREF _Toc444553943 \h </w:instrText>
        </w:r>
        <w:r w:rsidR="00E62DAE">
          <w:rPr>
            <w:webHidden/>
          </w:rPr>
        </w:r>
        <w:r w:rsidR="00E62DAE">
          <w:rPr>
            <w:webHidden/>
          </w:rPr>
          <w:fldChar w:fldCharType="separate"/>
        </w:r>
        <w:r w:rsidR="00E62DAE">
          <w:rPr>
            <w:webHidden/>
          </w:rPr>
          <w:t>27</w:t>
        </w:r>
        <w:r w:rsidR="00E62DAE">
          <w:rPr>
            <w:webHidden/>
          </w:rPr>
          <w:fldChar w:fldCharType="end"/>
        </w:r>
      </w:hyperlink>
    </w:p>
    <w:p xmlns:wp14="http://schemas.microsoft.com/office/word/2010/wordml" w:rsidR="00E62DAE" w:rsidRDefault="001416F4" w14:paraId="7B4ECCE9" wp14:textId="77777777">
      <w:pPr>
        <w:pStyle w:val="Obsah4"/>
        <w:tabs>
          <w:tab w:val="left" w:pos="1418"/>
        </w:tabs>
        <w:rPr>
          <w:rFonts w:asciiTheme="minorHAnsi" w:hAnsiTheme="minorHAnsi" w:eastAsiaTheme="minorEastAsia" w:cstheme="minorBidi"/>
          <w:sz w:val="22"/>
          <w:szCs w:val="22"/>
        </w:rPr>
      </w:pPr>
      <w:hyperlink w:history="1" w:anchor="_Toc444553944">
        <w:r w:rsidRPr="00170688" w:rsidR="00E62DAE">
          <w:rPr>
            <w:rStyle w:val="Hypertextovodkaz"/>
          </w:rPr>
          <w:t>4.3.2</w:t>
        </w:r>
        <w:r w:rsidR="00E62DAE">
          <w:rPr>
            <w:rFonts w:asciiTheme="minorHAnsi" w:hAnsiTheme="minorHAnsi" w:eastAsiaTheme="minorEastAsia" w:cstheme="minorBidi"/>
            <w:sz w:val="22"/>
            <w:szCs w:val="22"/>
          </w:rPr>
          <w:tab/>
        </w:r>
        <w:r w:rsidRPr="00170688" w:rsidR="00E62DAE">
          <w:rPr>
            <w:rStyle w:val="Hypertextovodkaz"/>
          </w:rPr>
          <w:t>Ovládání programu Digilent Adept 2</w:t>
        </w:r>
        <w:r w:rsidR="00E62DAE">
          <w:rPr>
            <w:webHidden/>
          </w:rPr>
          <w:tab/>
        </w:r>
        <w:r w:rsidR="00E62DAE">
          <w:rPr>
            <w:webHidden/>
          </w:rPr>
          <w:fldChar w:fldCharType="begin"/>
        </w:r>
        <w:r w:rsidR="00E62DAE">
          <w:rPr>
            <w:webHidden/>
          </w:rPr>
          <w:instrText xml:space="preserve"> PAGEREF _Toc444553944 \h </w:instrText>
        </w:r>
        <w:r w:rsidR="00E62DAE">
          <w:rPr>
            <w:webHidden/>
          </w:rPr>
        </w:r>
        <w:r w:rsidR="00E62DAE">
          <w:rPr>
            <w:webHidden/>
          </w:rPr>
          <w:fldChar w:fldCharType="separate"/>
        </w:r>
        <w:r w:rsidR="00E62DAE">
          <w:rPr>
            <w:webHidden/>
          </w:rPr>
          <w:t>27</w:t>
        </w:r>
        <w:r w:rsidR="00E62DAE">
          <w:rPr>
            <w:webHidden/>
          </w:rPr>
          <w:fldChar w:fldCharType="end"/>
        </w:r>
      </w:hyperlink>
    </w:p>
    <w:p xmlns:wp14="http://schemas.microsoft.com/office/word/2010/wordml" w:rsidR="00E62DAE" w:rsidRDefault="001416F4" w14:paraId="3D847E5B" wp14:textId="77777777">
      <w:pPr>
        <w:pStyle w:val="Obsah2"/>
        <w:rPr>
          <w:rFonts w:asciiTheme="minorHAnsi" w:hAnsiTheme="minorHAnsi" w:eastAsiaTheme="minorEastAsia" w:cstheme="minorBidi"/>
          <w:b w:val="0"/>
          <w:caps w:val="0"/>
          <w:sz w:val="22"/>
          <w:szCs w:val="22"/>
        </w:rPr>
      </w:pPr>
      <w:hyperlink w:history="1" w:anchor="_Toc444553945">
        <w:r w:rsidRPr="00170688" w:rsidR="00E62DAE">
          <w:rPr>
            <w:rStyle w:val="Hypertextovodkaz"/>
          </w:rPr>
          <w:t>5</w:t>
        </w:r>
        <w:r w:rsidR="00E62DAE">
          <w:rPr>
            <w:rFonts w:asciiTheme="minorHAnsi" w:hAnsiTheme="minorHAnsi" w:eastAsiaTheme="minorEastAsia" w:cstheme="minorBidi"/>
            <w:b w:val="0"/>
            <w:caps w:val="0"/>
            <w:sz w:val="22"/>
            <w:szCs w:val="22"/>
          </w:rPr>
          <w:tab/>
        </w:r>
        <w:r w:rsidRPr="00170688" w:rsidR="00E62DAE">
          <w:rPr>
            <w:rStyle w:val="Hypertextovodkaz"/>
          </w:rPr>
          <w:t>Použitý hardware</w:t>
        </w:r>
        <w:r w:rsidR="00E62DAE">
          <w:rPr>
            <w:webHidden/>
          </w:rPr>
          <w:tab/>
        </w:r>
        <w:r w:rsidR="00E62DAE">
          <w:rPr>
            <w:webHidden/>
          </w:rPr>
          <w:fldChar w:fldCharType="begin"/>
        </w:r>
        <w:r w:rsidR="00E62DAE">
          <w:rPr>
            <w:webHidden/>
          </w:rPr>
          <w:instrText xml:space="preserve"> PAGEREF _Toc444553945 \h </w:instrText>
        </w:r>
        <w:r w:rsidR="00E62DAE">
          <w:rPr>
            <w:webHidden/>
          </w:rPr>
        </w:r>
        <w:r w:rsidR="00E62DAE">
          <w:rPr>
            <w:webHidden/>
          </w:rPr>
          <w:fldChar w:fldCharType="separate"/>
        </w:r>
        <w:r w:rsidR="00E62DAE">
          <w:rPr>
            <w:webHidden/>
          </w:rPr>
          <w:t>28</w:t>
        </w:r>
        <w:r w:rsidR="00E62DAE">
          <w:rPr>
            <w:webHidden/>
          </w:rPr>
          <w:fldChar w:fldCharType="end"/>
        </w:r>
      </w:hyperlink>
    </w:p>
    <w:p xmlns:wp14="http://schemas.microsoft.com/office/word/2010/wordml" w:rsidR="00E62DAE" w:rsidRDefault="001416F4" w14:paraId="540D8435" wp14:textId="77777777">
      <w:pPr>
        <w:pStyle w:val="Obsah3"/>
        <w:rPr>
          <w:rFonts w:asciiTheme="minorHAnsi" w:hAnsiTheme="minorHAnsi" w:eastAsiaTheme="minorEastAsia" w:cstheme="minorBidi"/>
          <w:smallCaps w:val="0"/>
          <w:sz w:val="22"/>
          <w:szCs w:val="22"/>
        </w:rPr>
      </w:pPr>
      <w:hyperlink w:history="1" w:anchor="_Toc444553946">
        <w:r w:rsidRPr="00170688" w:rsidR="00E62DAE">
          <w:rPr>
            <w:rStyle w:val="Hypertextovodkaz"/>
          </w:rPr>
          <w:t>5.1</w:t>
        </w:r>
        <w:r w:rsidR="00E62DAE">
          <w:rPr>
            <w:rFonts w:asciiTheme="minorHAnsi" w:hAnsiTheme="minorHAnsi" w:eastAsiaTheme="minorEastAsia" w:cstheme="minorBidi"/>
            <w:smallCaps w:val="0"/>
            <w:sz w:val="22"/>
            <w:szCs w:val="22"/>
          </w:rPr>
          <w:tab/>
        </w:r>
        <w:r w:rsidRPr="00170688" w:rsidR="00E62DAE">
          <w:rPr>
            <w:rStyle w:val="Hypertextovodkaz"/>
          </w:rPr>
          <w:t>Digilent Basys 2</w:t>
        </w:r>
        <w:r w:rsidR="00E62DAE">
          <w:rPr>
            <w:webHidden/>
          </w:rPr>
          <w:tab/>
        </w:r>
        <w:r w:rsidR="00E62DAE">
          <w:rPr>
            <w:webHidden/>
          </w:rPr>
          <w:fldChar w:fldCharType="begin"/>
        </w:r>
        <w:r w:rsidR="00E62DAE">
          <w:rPr>
            <w:webHidden/>
          </w:rPr>
          <w:instrText xml:space="preserve"> PAGEREF _Toc444553946 \h </w:instrText>
        </w:r>
        <w:r w:rsidR="00E62DAE">
          <w:rPr>
            <w:webHidden/>
          </w:rPr>
        </w:r>
        <w:r w:rsidR="00E62DAE">
          <w:rPr>
            <w:webHidden/>
          </w:rPr>
          <w:fldChar w:fldCharType="separate"/>
        </w:r>
        <w:r w:rsidR="00E62DAE">
          <w:rPr>
            <w:webHidden/>
          </w:rPr>
          <w:t>28</w:t>
        </w:r>
        <w:r w:rsidR="00E62DAE">
          <w:rPr>
            <w:webHidden/>
          </w:rPr>
          <w:fldChar w:fldCharType="end"/>
        </w:r>
      </w:hyperlink>
    </w:p>
    <w:p xmlns:wp14="http://schemas.microsoft.com/office/word/2010/wordml" w:rsidR="00E62DAE" w:rsidRDefault="001416F4" w14:paraId="4CAB561F" wp14:textId="77777777">
      <w:pPr>
        <w:pStyle w:val="Obsah4"/>
        <w:tabs>
          <w:tab w:val="left" w:pos="1418"/>
        </w:tabs>
        <w:rPr>
          <w:rFonts w:asciiTheme="minorHAnsi" w:hAnsiTheme="minorHAnsi" w:eastAsiaTheme="minorEastAsia" w:cstheme="minorBidi"/>
          <w:sz w:val="22"/>
          <w:szCs w:val="22"/>
        </w:rPr>
      </w:pPr>
      <w:hyperlink w:history="1" w:anchor="_Toc444553947">
        <w:r w:rsidRPr="00170688" w:rsidR="00E62DAE">
          <w:rPr>
            <w:rStyle w:val="Hypertextovodkaz"/>
          </w:rPr>
          <w:t>5.1.1</w:t>
        </w:r>
        <w:r w:rsidR="00E62DAE">
          <w:rPr>
            <w:rFonts w:asciiTheme="minorHAnsi" w:hAnsiTheme="minorHAnsi" w:eastAsiaTheme="minorEastAsia" w:cstheme="minorBidi"/>
            <w:sz w:val="22"/>
            <w:szCs w:val="22"/>
          </w:rPr>
          <w:tab/>
        </w:r>
        <w:r w:rsidRPr="00170688" w:rsidR="00E62DAE">
          <w:rPr>
            <w:rStyle w:val="Hypertextovodkaz"/>
          </w:rPr>
          <w:t>Popis vývojového kitu Digilent Basys 2</w:t>
        </w:r>
        <w:r w:rsidR="00E62DAE">
          <w:rPr>
            <w:webHidden/>
          </w:rPr>
          <w:tab/>
        </w:r>
        <w:r w:rsidR="00E62DAE">
          <w:rPr>
            <w:webHidden/>
          </w:rPr>
          <w:fldChar w:fldCharType="begin"/>
        </w:r>
        <w:r w:rsidR="00E62DAE">
          <w:rPr>
            <w:webHidden/>
          </w:rPr>
          <w:instrText xml:space="preserve"> PAGEREF _Toc444553947 \h </w:instrText>
        </w:r>
        <w:r w:rsidR="00E62DAE">
          <w:rPr>
            <w:webHidden/>
          </w:rPr>
        </w:r>
        <w:r w:rsidR="00E62DAE">
          <w:rPr>
            <w:webHidden/>
          </w:rPr>
          <w:fldChar w:fldCharType="separate"/>
        </w:r>
        <w:r w:rsidR="00E62DAE">
          <w:rPr>
            <w:webHidden/>
          </w:rPr>
          <w:t>28</w:t>
        </w:r>
        <w:r w:rsidR="00E62DAE">
          <w:rPr>
            <w:webHidden/>
          </w:rPr>
          <w:fldChar w:fldCharType="end"/>
        </w:r>
      </w:hyperlink>
    </w:p>
    <w:p xmlns:wp14="http://schemas.microsoft.com/office/word/2010/wordml" w:rsidR="00E62DAE" w:rsidRDefault="001416F4" w14:paraId="5819F957" wp14:textId="77777777">
      <w:pPr>
        <w:pStyle w:val="Obsah4"/>
        <w:tabs>
          <w:tab w:val="left" w:pos="1418"/>
        </w:tabs>
        <w:rPr>
          <w:rFonts w:asciiTheme="minorHAnsi" w:hAnsiTheme="minorHAnsi" w:eastAsiaTheme="minorEastAsia" w:cstheme="minorBidi"/>
          <w:sz w:val="22"/>
          <w:szCs w:val="22"/>
        </w:rPr>
      </w:pPr>
      <w:hyperlink w:history="1" w:anchor="_Toc444553948">
        <w:r w:rsidRPr="00170688" w:rsidR="00E62DAE">
          <w:rPr>
            <w:rStyle w:val="Hypertextovodkaz"/>
          </w:rPr>
          <w:t>5.1.2</w:t>
        </w:r>
        <w:r w:rsidR="00E62DAE">
          <w:rPr>
            <w:rFonts w:asciiTheme="minorHAnsi" w:hAnsiTheme="minorHAnsi" w:eastAsiaTheme="minorEastAsia" w:cstheme="minorBidi"/>
            <w:sz w:val="22"/>
            <w:szCs w:val="22"/>
          </w:rPr>
          <w:tab/>
        </w:r>
        <w:r w:rsidRPr="00170688" w:rsidR="00E62DAE">
          <w:rPr>
            <w:rStyle w:val="Hypertextovodkaz"/>
          </w:rPr>
          <w:t>Fyzická výbava vývojového kitu Digilent Basys 2</w:t>
        </w:r>
        <w:r w:rsidR="00E62DAE">
          <w:rPr>
            <w:webHidden/>
          </w:rPr>
          <w:tab/>
        </w:r>
        <w:r w:rsidR="00E62DAE">
          <w:rPr>
            <w:webHidden/>
          </w:rPr>
          <w:fldChar w:fldCharType="begin"/>
        </w:r>
        <w:r w:rsidR="00E62DAE">
          <w:rPr>
            <w:webHidden/>
          </w:rPr>
          <w:instrText xml:space="preserve"> PAGEREF _Toc444553948 \h </w:instrText>
        </w:r>
        <w:r w:rsidR="00E62DAE">
          <w:rPr>
            <w:webHidden/>
          </w:rPr>
        </w:r>
        <w:r w:rsidR="00E62DAE">
          <w:rPr>
            <w:webHidden/>
          </w:rPr>
          <w:fldChar w:fldCharType="separate"/>
        </w:r>
        <w:r w:rsidR="00E62DAE">
          <w:rPr>
            <w:webHidden/>
          </w:rPr>
          <w:t>29</w:t>
        </w:r>
        <w:r w:rsidR="00E62DAE">
          <w:rPr>
            <w:webHidden/>
          </w:rPr>
          <w:fldChar w:fldCharType="end"/>
        </w:r>
      </w:hyperlink>
    </w:p>
    <w:p xmlns:wp14="http://schemas.microsoft.com/office/word/2010/wordml" w:rsidR="00E62DAE" w:rsidRDefault="001416F4" w14:paraId="510C4ABC" wp14:textId="77777777">
      <w:pPr>
        <w:pStyle w:val="Obsah2"/>
        <w:rPr>
          <w:rFonts w:asciiTheme="minorHAnsi" w:hAnsiTheme="minorHAnsi" w:eastAsiaTheme="minorEastAsia" w:cstheme="minorBidi"/>
          <w:b w:val="0"/>
          <w:caps w:val="0"/>
          <w:sz w:val="22"/>
          <w:szCs w:val="22"/>
        </w:rPr>
      </w:pPr>
      <w:hyperlink w:history="1" w:anchor="_Toc444553949">
        <w:r w:rsidRPr="00170688" w:rsidR="00E62DAE">
          <w:rPr>
            <w:rStyle w:val="Hypertextovodkaz"/>
          </w:rPr>
          <w:t>6</w:t>
        </w:r>
        <w:r w:rsidR="00E62DAE">
          <w:rPr>
            <w:rFonts w:asciiTheme="minorHAnsi" w:hAnsiTheme="minorHAnsi" w:eastAsiaTheme="minorEastAsia" w:cstheme="minorBidi"/>
            <w:b w:val="0"/>
            <w:caps w:val="0"/>
            <w:sz w:val="22"/>
            <w:szCs w:val="22"/>
          </w:rPr>
          <w:tab/>
        </w:r>
        <w:r w:rsidRPr="00170688" w:rsidR="00E62DAE">
          <w:rPr>
            <w:rStyle w:val="Hypertextovodkaz"/>
          </w:rPr>
          <w:t>Procesor Limen</w:t>
        </w:r>
        <w:r w:rsidR="00E62DAE">
          <w:rPr>
            <w:webHidden/>
          </w:rPr>
          <w:tab/>
        </w:r>
        <w:r w:rsidR="00E62DAE">
          <w:rPr>
            <w:webHidden/>
          </w:rPr>
          <w:fldChar w:fldCharType="begin"/>
        </w:r>
        <w:r w:rsidR="00E62DAE">
          <w:rPr>
            <w:webHidden/>
          </w:rPr>
          <w:instrText xml:space="preserve"> PAGEREF _Toc444553949 \h </w:instrText>
        </w:r>
        <w:r w:rsidR="00E62DAE">
          <w:rPr>
            <w:webHidden/>
          </w:rPr>
        </w:r>
        <w:r w:rsidR="00E62DAE">
          <w:rPr>
            <w:webHidden/>
          </w:rPr>
          <w:fldChar w:fldCharType="separate"/>
        </w:r>
        <w:r w:rsidR="00E62DAE">
          <w:rPr>
            <w:webHidden/>
          </w:rPr>
          <w:t>30</w:t>
        </w:r>
        <w:r w:rsidR="00E62DAE">
          <w:rPr>
            <w:webHidden/>
          </w:rPr>
          <w:fldChar w:fldCharType="end"/>
        </w:r>
      </w:hyperlink>
    </w:p>
    <w:p xmlns:wp14="http://schemas.microsoft.com/office/word/2010/wordml" w:rsidR="00E62DAE" w:rsidRDefault="001416F4" w14:paraId="4EE5CFBC" wp14:textId="77777777">
      <w:pPr>
        <w:pStyle w:val="Obsah3"/>
        <w:rPr>
          <w:rFonts w:asciiTheme="minorHAnsi" w:hAnsiTheme="minorHAnsi" w:eastAsiaTheme="minorEastAsia" w:cstheme="minorBidi"/>
          <w:smallCaps w:val="0"/>
          <w:sz w:val="22"/>
          <w:szCs w:val="22"/>
        </w:rPr>
      </w:pPr>
      <w:hyperlink w:history="1" w:anchor="_Toc444553950">
        <w:r w:rsidRPr="00170688" w:rsidR="00E62DAE">
          <w:rPr>
            <w:rStyle w:val="Hypertextovodkaz"/>
          </w:rPr>
          <w:t>6.1</w:t>
        </w:r>
        <w:r w:rsidR="00E62DAE">
          <w:rPr>
            <w:rFonts w:asciiTheme="minorHAnsi" w:hAnsiTheme="minorHAnsi" w:eastAsiaTheme="minorEastAsia" w:cstheme="minorBidi"/>
            <w:smallCaps w:val="0"/>
            <w:sz w:val="22"/>
            <w:szCs w:val="22"/>
          </w:rPr>
          <w:tab/>
        </w:r>
        <w:r w:rsidRPr="00170688" w:rsidR="00E62DAE">
          <w:rPr>
            <w:rStyle w:val="Hypertextovodkaz"/>
          </w:rPr>
          <w:t>Stručný popis</w:t>
        </w:r>
        <w:r w:rsidR="00E62DAE">
          <w:rPr>
            <w:webHidden/>
          </w:rPr>
          <w:tab/>
        </w:r>
        <w:r w:rsidR="00E62DAE">
          <w:rPr>
            <w:webHidden/>
          </w:rPr>
          <w:fldChar w:fldCharType="begin"/>
        </w:r>
        <w:r w:rsidR="00E62DAE">
          <w:rPr>
            <w:webHidden/>
          </w:rPr>
          <w:instrText xml:space="preserve"> PAGEREF _Toc444553950 \h </w:instrText>
        </w:r>
        <w:r w:rsidR="00E62DAE">
          <w:rPr>
            <w:webHidden/>
          </w:rPr>
        </w:r>
        <w:r w:rsidR="00E62DAE">
          <w:rPr>
            <w:webHidden/>
          </w:rPr>
          <w:fldChar w:fldCharType="separate"/>
        </w:r>
        <w:r w:rsidR="00E62DAE">
          <w:rPr>
            <w:webHidden/>
          </w:rPr>
          <w:t>30</w:t>
        </w:r>
        <w:r w:rsidR="00E62DAE">
          <w:rPr>
            <w:webHidden/>
          </w:rPr>
          <w:fldChar w:fldCharType="end"/>
        </w:r>
      </w:hyperlink>
    </w:p>
    <w:p xmlns:wp14="http://schemas.microsoft.com/office/word/2010/wordml" w:rsidR="00E62DAE" w:rsidRDefault="001416F4" w14:paraId="12A5D0B3" wp14:textId="77777777">
      <w:pPr>
        <w:pStyle w:val="Obsah3"/>
        <w:rPr>
          <w:rFonts w:asciiTheme="minorHAnsi" w:hAnsiTheme="minorHAnsi" w:eastAsiaTheme="minorEastAsia" w:cstheme="minorBidi"/>
          <w:smallCaps w:val="0"/>
          <w:sz w:val="22"/>
          <w:szCs w:val="22"/>
        </w:rPr>
      </w:pPr>
      <w:hyperlink w:history="1" w:anchor="_Toc444553951">
        <w:r w:rsidRPr="00170688" w:rsidR="00E62DAE">
          <w:rPr>
            <w:rStyle w:val="Hypertextovodkaz"/>
          </w:rPr>
          <w:t>6.2</w:t>
        </w:r>
        <w:r w:rsidR="00E62DAE">
          <w:rPr>
            <w:rFonts w:asciiTheme="minorHAnsi" w:hAnsiTheme="minorHAnsi" w:eastAsiaTheme="minorEastAsia" w:cstheme="minorBidi"/>
            <w:smallCaps w:val="0"/>
            <w:sz w:val="22"/>
            <w:szCs w:val="22"/>
          </w:rPr>
          <w:tab/>
        </w:r>
        <w:r w:rsidRPr="00170688" w:rsidR="00E62DAE">
          <w:rPr>
            <w:rStyle w:val="Hypertextovodkaz"/>
          </w:rPr>
          <w:t>Soubor registrů</w:t>
        </w:r>
        <w:r w:rsidR="00E62DAE">
          <w:rPr>
            <w:webHidden/>
          </w:rPr>
          <w:tab/>
        </w:r>
        <w:r w:rsidR="00E62DAE">
          <w:rPr>
            <w:webHidden/>
          </w:rPr>
          <w:fldChar w:fldCharType="begin"/>
        </w:r>
        <w:r w:rsidR="00E62DAE">
          <w:rPr>
            <w:webHidden/>
          </w:rPr>
          <w:instrText xml:space="preserve"> PAGEREF _Toc444553951 \h </w:instrText>
        </w:r>
        <w:r w:rsidR="00E62DAE">
          <w:rPr>
            <w:webHidden/>
          </w:rPr>
        </w:r>
        <w:r w:rsidR="00E62DAE">
          <w:rPr>
            <w:webHidden/>
          </w:rPr>
          <w:fldChar w:fldCharType="separate"/>
        </w:r>
        <w:r w:rsidR="00E62DAE">
          <w:rPr>
            <w:webHidden/>
          </w:rPr>
          <w:t>30</w:t>
        </w:r>
        <w:r w:rsidR="00E62DAE">
          <w:rPr>
            <w:webHidden/>
          </w:rPr>
          <w:fldChar w:fldCharType="end"/>
        </w:r>
      </w:hyperlink>
    </w:p>
    <w:p xmlns:wp14="http://schemas.microsoft.com/office/word/2010/wordml" w:rsidR="00E62DAE" w:rsidRDefault="001416F4" w14:paraId="6269EC41" wp14:textId="77777777">
      <w:pPr>
        <w:pStyle w:val="Obsah3"/>
        <w:rPr>
          <w:rFonts w:asciiTheme="minorHAnsi" w:hAnsiTheme="minorHAnsi" w:eastAsiaTheme="minorEastAsia" w:cstheme="minorBidi"/>
          <w:smallCaps w:val="0"/>
          <w:sz w:val="22"/>
          <w:szCs w:val="22"/>
        </w:rPr>
      </w:pPr>
      <w:hyperlink w:history="1" w:anchor="_Toc444553952">
        <w:r w:rsidRPr="00170688" w:rsidR="00E62DAE">
          <w:rPr>
            <w:rStyle w:val="Hypertextovodkaz"/>
          </w:rPr>
          <w:t>6.3</w:t>
        </w:r>
        <w:r w:rsidR="00E62DAE">
          <w:rPr>
            <w:rFonts w:asciiTheme="minorHAnsi" w:hAnsiTheme="minorHAnsi" w:eastAsiaTheme="minorEastAsia" w:cstheme="minorBidi"/>
            <w:smallCaps w:val="0"/>
            <w:sz w:val="22"/>
            <w:szCs w:val="22"/>
          </w:rPr>
          <w:tab/>
        </w:r>
        <w:r w:rsidRPr="00170688" w:rsidR="00E62DAE">
          <w:rPr>
            <w:rStyle w:val="Hypertextovodkaz"/>
          </w:rPr>
          <w:t>Instrukční sada</w:t>
        </w:r>
        <w:r w:rsidR="00E62DAE">
          <w:rPr>
            <w:webHidden/>
          </w:rPr>
          <w:tab/>
        </w:r>
        <w:r w:rsidR="00E62DAE">
          <w:rPr>
            <w:webHidden/>
          </w:rPr>
          <w:fldChar w:fldCharType="begin"/>
        </w:r>
        <w:r w:rsidR="00E62DAE">
          <w:rPr>
            <w:webHidden/>
          </w:rPr>
          <w:instrText xml:space="preserve"> PAGEREF _Toc444553952 \h </w:instrText>
        </w:r>
        <w:r w:rsidR="00E62DAE">
          <w:rPr>
            <w:webHidden/>
          </w:rPr>
        </w:r>
        <w:r w:rsidR="00E62DAE">
          <w:rPr>
            <w:webHidden/>
          </w:rPr>
          <w:fldChar w:fldCharType="separate"/>
        </w:r>
        <w:r w:rsidR="00E62DAE">
          <w:rPr>
            <w:webHidden/>
          </w:rPr>
          <w:t>30</w:t>
        </w:r>
        <w:r w:rsidR="00E62DAE">
          <w:rPr>
            <w:webHidden/>
          </w:rPr>
          <w:fldChar w:fldCharType="end"/>
        </w:r>
      </w:hyperlink>
    </w:p>
    <w:p xmlns:wp14="http://schemas.microsoft.com/office/word/2010/wordml" w:rsidR="00E62DAE" w:rsidRDefault="001416F4" w14:paraId="2FD7AEE0" wp14:textId="77777777">
      <w:pPr>
        <w:pStyle w:val="Obsah4"/>
        <w:tabs>
          <w:tab w:val="left" w:pos="1418"/>
        </w:tabs>
        <w:rPr>
          <w:rFonts w:asciiTheme="minorHAnsi" w:hAnsiTheme="minorHAnsi" w:eastAsiaTheme="minorEastAsia" w:cstheme="minorBidi"/>
          <w:sz w:val="22"/>
          <w:szCs w:val="22"/>
        </w:rPr>
      </w:pPr>
      <w:hyperlink w:history="1" w:anchor="_Toc444553953">
        <w:r w:rsidRPr="00170688" w:rsidR="00E62DAE">
          <w:rPr>
            <w:rStyle w:val="Hypertextovodkaz"/>
          </w:rPr>
          <w:t>6.3.1</w:t>
        </w:r>
        <w:r w:rsidR="00E62DAE">
          <w:rPr>
            <w:rFonts w:asciiTheme="minorHAnsi" w:hAnsiTheme="minorHAnsi" w:eastAsiaTheme="minorEastAsia" w:cstheme="minorBidi"/>
            <w:sz w:val="22"/>
            <w:szCs w:val="22"/>
          </w:rPr>
          <w:tab/>
        </w:r>
        <w:r w:rsidRPr="00170688" w:rsidR="00E62DAE">
          <w:rPr>
            <w:rStyle w:val="Hypertextovodkaz"/>
          </w:rPr>
          <w:t>Popis instrukční sady</w:t>
        </w:r>
        <w:r w:rsidR="00E62DAE">
          <w:rPr>
            <w:webHidden/>
          </w:rPr>
          <w:tab/>
        </w:r>
        <w:r w:rsidR="00E62DAE">
          <w:rPr>
            <w:webHidden/>
          </w:rPr>
          <w:fldChar w:fldCharType="begin"/>
        </w:r>
        <w:r w:rsidR="00E62DAE">
          <w:rPr>
            <w:webHidden/>
          </w:rPr>
          <w:instrText xml:space="preserve"> PAGEREF _Toc444553953 \h </w:instrText>
        </w:r>
        <w:r w:rsidR="00E62DAE">
          <w:rPr>
            <w:webHidden/>
          </w:rPr>
        </w:r>
        <w:r w:rsidR="00E62DAE">
          <w:rPr>
            <w:webHidden/>
          </w:rPr>
          <w:fldChar w:fldCharType="separate"/>
        </w:r>
        <w:r w:rsidR="00E62DAE">
          <w:rPr>
            <w:webHidden/>
          </w:rPr>
          <w:t>30</w:t>
        </w:r>
        <w:r w:rsidR="00E62DAE">
          <w:rPr>
            <w:webHidden/>
          </w:rPr>
          <w:fldChar w:fldCharType="end"/>
        </w:r>
      </w:hyperlink>
    </w:p>
    <w:p xmlns:wp14="http://schemas.microsoft.com/office/word/2010/wordml" w:rsidR="00E62DAE" w:rsidRDefault="001416F4" w14:paraId="70B37589" wp14:textId="77777777">
      <w:pPr>
        <w:pStyle w:val="Obsah4"/>
        <w:tabs>
          <w:tab w:val="left" w:pos="1418"/>
        </w:tabs>
        <w:rPr>
          <w:rFonts w:asciiTheme="minorHAnsi" w:hAnsiTheme="minorHAnsi" w:eastAsiaTheme="minorEastAsia" w:cstheme="minorBidi"/>
          <w:sz w:val="22"/>
          <w:szCs w:val="22"/>
        </w:rPr>
      </w:pPr>
      <w:hyperlink w:history="1" w:anchor="_Toc444553954">
        <w:r w:rsidRPr="00170688" w:rsidR="00E62DAE">
          <w:rPr>
            <w:rStyle w:val="Hypertextovodkaz"/>
          </w:rPr>
          <w:t>6.3.2</w:t>
        </w:r>
        <w:r w:rsidR="00E62DAE">
          <w:rPr>
            <w:rFonts w:asciiTheme="minorHAnsi" w:hAnsiTheme="minorHAnsi" w:eastAsiaTheme="minorEastAsia" w:cstheme="minorBidi"/>
            <w:sz w:val="22"/>
            <w:szCs w:val="22"/>
          </w:rPr>
          <w:tab/>
        </w:r>
        <w:r w:rsidRPr="00170688" w:rsidR="00E62DAE">
          <w:rPr>
            <w:rStyle w:val="Hypertextovodkaz"/>
          </w:rPr>
          <w:t>Mnemonika instrukcí</w:t>
        </w:r>
        <w:r w:rsidR="00E62DAE">
          <w:rPr>
            <w:webHidden/>
          </w:rPr>
          <w:tab/>
        </w:r>
        <w:r w:rsidR="00E62DAE">
          <w:rPr>
            <w:webHidden/>
          </w:rPr>
          <w:fldChar w:fldCharType="begin"/>
        </w:r>
        <w:r w:rsidR="00E62DAE">
          <w:rPr>
            <w:webHidden/>
          </w:rPr>
          <w:instrText xml:space="preserve"> PAGEREF _Toc444553954 \h </w:instrText>
        </w:r>
        <w:r w:rsidR="00E62DAE">
          <w:rPr>
            <w:webHidden/>
          </w:rPr>
        </w:r>
        <w:r w:rsidR="00E62DAE">
          <w:rPr>
            <w:webHidden/>
          </w:rPr>
          <w:fldChar w:fldCharType="separate"/>
        </w:r>
        <w:r w:rsidR="00E62DAE">
          <w:rPr>
            <w:webHidden/>
          </w:rPr>
          <w:t>31</w:t>
        </w:r>
        <w:r w:rsidR="00E62DAE">
          <w:rPr>
            <w:webHidden/>
          </w:rPr>
          <w:fldChar w:fldCharType="end"/>
        </w:r>
      </w:hyperlink>
    </w:p>
    <w:p xmlns:wp14="http://schemas.microsoft.com/office/word/2010/wordml" w:rsidR="00E62DAE" w:rsidRDefault="001416F4" w14:paraId="3FEBBA26" wp14:textId="77777777">
      <w:pPr>
        <w:pStyle w:val="Obsah3"/>
        <w:rPr>
          <w:rFonts w:asciiTheme="minorHAnsi" w:hAnsiTheme="minorHAnsi" w:eastAsiaTheme="minorEastAsia" w:cstheme="minorBidi"/>
          <w:smallCaps w:val="0"/>
          <w:sz w:val="22"/>
          <w:szCs w:val="22"/>
        </w:rPr>
      </w:pPr>
      <w:hyperlink w:history="1" w:anchor="_Toc444553955">
        <w:r w:rsidRPr="00170688" w:rsidR="00E62DAE">
          <w:rPr>
            <w:rStyle w:val="Hypertextovodkaz"/>
          </w:rPr>
          <w:t>6.4</w:t>
        </w:r>
        <w:r w:rsidR="00E62DAE">
          <w:rPr>
            <w:rFonts w:asciiTheme="minorHAnsi" w:hAnsiTheme="minorHAnsi" w:eastAsiaTheme="minorEastAsia" w:cstheme="minorBidi"/>
            <w:smallCaps w:val="0"/>
            <w:sz w:val="22"/>
            <w:szCs w:val="22"/>
          </w:rPr>
          <w:tab/>
        </w:r>
        <w:r w:rsidRPr="00170688" w:rsidR="00E62DAE">
          <w:rPr>
            <w:rStyle w:val="Hypertextovodkaz"/>
          </w:rPr>
          <w:t>Instrukční formáty</w:t>
        </w:r>
        <w:r w:rsidR="00E62DAE">
          <w:rPr>
            <w:webHidden/>
          </w:rPr>
          <w:tab/>
        </w:r>
        <w:r w:rsidR="00E62DAE">
          <w:rPr>
            <w:webHidden/>
          </w:rPr>
          <w:fldChar w:fldCharType="begin"/>
        </w:r>
        <w:r w:rsidR="00E62DAE">
          <w:rPr>
            <w:webHidden/>
          </w:rPr>
          <w:instrText xml:space="preserve"> PAGEREF _Toc444553955 \h </w:instrText>
        </w:r>
        <w:r w:rsidR="00E62DAE">
          <w:rPr>
            <w:webHidden/>
          </w:rPr>
        </w:r>
        <w:r w:rsidR="00E62DAE">
          <w:rPr>
            <w:webHidden/>
          </w:rPr>
          <w:fldChar w:fldCharType="separate"/>
        </w:r>
        <w:r w:rsidR="00E62DAE">
          <w:rPr>
            <w:webHidden/>
          </w:rPr>
          <w:t>32</w:t>
        </w:r>
        <w:r w:rsidR="00E62DAE">
          <w:rPr>
            <w:webHidden/>
          </w:rPr>
          <w:fldChar w:fldCharType="end"/>
        </w:r>
      </w:hyperlink>
    </w:p>
    <w:p xmlns:wp14="http://schemas.microsoft.com/office/word/2010/wordml" w:rsidR="00E62DAE" w:rsidRDefault="001416F4" w14:paraId="0A6A1A39" wp14:textId="77777777">
      <w:pPr>
        <w:pStyle w:val="Obsah4"/>
        <w:tabs>
          <w:tab w:val="left" w:pos="1418"/>
        </w:tabs>
        <w:rPr>
          <w:rFonts w:asciiTheme="minorHAnsi" w:hAnsiTheme="minorHAnsi" w:eastAsiaTheme="minorEastAsia" w:cstheme="minorBidi"/>
          <w:sz w:val="22"/>
          <w:szCs w:val="22"/>
        </w:rPr>
      </w:pPr>
      <w:hyperlink w:history="1" w:anchor="_Toc444553956">
        <w:r w:rsidRPr="00170688" w:rsidR="00E62DAE">
          <w:rPr>
            <w:rStyle w:val="Hypertextovodkaz"/>
          </w:rPr>
          <w:t>6.4.1</w:t>
        </w:r>
        <w:r w:rsidR="00E62DAE">
          <w:rPr>
            <w:rFonts w:asciiTheme="minorHAnsi" w:hAnsiTheme="minorHAnsi" w:eastAsiaTheme="minorEastAsia" w:cstheme="minorBidi"/>
            <w:sz w:val="22"/>
            <w:szCs w:val="22"/>
          </w:rPr>
          <w:tab/>
        </w:r>
        <w:r w:rsidRPr="00170688" w:rsidR="00E62DAE">
          <w:rPr>
            <w:rStyle w:val="Hypertextovodkaz"/>
          </w:rPr>
          <w:t>Předmluva k instrukčním formátům</w:t>
        </w:r>
        <w:r w:rsidR="00E62DAE">
          <w:rPr>
            <w:webHidden/>
          </w:rPr>
          <w:tab/>
        </w:r>
        <w:r w:rsidR="00E62DAE">
          <w:rPr>
            <w:webHidden/>
          </w:rPr>
          <w:fldChar w:fldCharType="begin"/>
        </w:r>
        <w:r w:rsidR="00E62DAE">
          <w:rPr>
            <w:webHidden/>
          </w:rPr>
          <w:instrText xml:space="preserve"> PAGEREF _Toc444553956 \h </w:instrText>
        </w:r>
        <w:r w:rsidR="00E62DAE">
          <w:rPr>
            <w:webHidden/>
          </w:rPr>
        </w:r>
        <w:r w:rsidR="00E62DAE">
          <w:rPr>
            <w:webHidden/>
          </w:rPr>
          <w:fldChar w:fldCharType="separate"/>
        </w:r>
        <w:r w:rsidR="00E62DAE">
          <w:rPr>
            <w:webHidden/>
          </w:rPr>
          <w:t>32</w:t>
        </w:r>
        <w:r w:rsidR="00E62DAE">
          <w:rPr>
            <w:webHidden/>
          </w:rPr>
          <w:fldChar w:fldCharType="end"/>
        </w:r>
      </w:hyperlink>
    </w:p>
    <w:p xmlns:wp14="http://schemas.microsoft.com/office/word/2010/wordml" w:rsidR="00E62DAE" w:rsidRDefault="001416F4" w14:paraId="4165EA26" wp14:textId="77777777">
      <w:pPr>
        <w:pStyle w:val="Obsah4"/>
        <w:tabs>
          <w:tab w:val="left" w:pos="1418"/>
        </w:tabs>
        <w:rPr>
          <w:rFonts w:asciiTheme="minorHAnsi" w:hAnsiTheme="minorHAnsi" w:eastAsiaTheme="minorEastAsia" w:cstheme="minorBidi"/>
          <w:sz w:val="22"/>
          <w:szCs w:val="22"/>
        </w:rPr>
      </w:pPr>
      <w:hyperlink w:history="1" w:anchor="_Toc444553957">
        <w:r w:rsidRPr="00170688" w:rsidR="00E62DAE">
          <w:rPr>
            <w:rStyle w:val="Hypertextovodkaz"/>
          </w:rPr>
          <w:t>6.4.2</w:t>
        </w:r>
        <w:r w:rsidR="00E62DAE">
          <w:rPr>
            <w:rFonts w:asciiTheme="minorHAnsi" w:hAnsiTheme="minorHAnsi" w:eastAsiaTheme="minorEastAsia" w:cstheme="minorBidi"/>
            <w:sz w:val="22"/>
            <w:szCs w:val="22"/>
          </w:rPr>
          <w:tab/>
        </w:r>
        <w:r w:rsidRPr="00170688" w:rsidR="00E62DAE">
          <w:rPr>
            <w:rStyle w:val="Hypertextovodkaz"/>
          </w:rPr>
          <w:t>Výčet instrukčních formátů</w:t>
        </w:r>
        <w:r w:rsidR="00E62DAE">
          <w:rPr>
            <w:webHidden/>
          </w:rPr>
          <w:tab/>
        </w:r>
        <w:r w:rsidR="00E62DAE">
          <w:rPr>
            <w:webHidden/>
          </w:rPr>
          <w:fldChar w:fldCharType="begin"/>
        </w:r>
        <w:r w:rsidR="00E62DAE">
          <w:rPr>
            <w:webHidden/>
          </w:rPr>
          <w:instrText xml:space="preserve"> PAGEREF _Toc444553957 \h </w:instrText>
        </w:r>
        <w:r w:rsidR="00E62DAE">
          <w:rPr>
            <w:webHidden/>
          </w:rPr>
        </w:r>
        <w:r w:rsidR="00E62DAE">
          <w:rPr>
            <w:webHidden/>
          </w:rPr>
          <w:fldChar w:fldCharType="separate"/>
        </w:r>
        <w:r w:rsidR="00E62DAE">
          <w:rPr>
            <w:webHidden/>
          </w:rPr>
          <w:t>33</w:t>
        </w:r>
        <w:r w:rsidR="00E62DAE">
          <w:rPr>
            <w:webHidden/>
          </w:rPr>
          <w:fldChar w:fldCharType="end"/>
        </w:r>
      </w:hyperlink>
    </w:p>
    <w:p xmlns:wp14="http://schemas.microsoft.com/office/word/2010/wordml" w:rsidR="00E62DAE" w:rsidRDefault="001416F4" w14:paraId="58B2F044" wp14:textId="77777777">
      <w:pPr>
        <w:pStyle w:val="Obsah4"/>
        <w:tabs>
          <w:tab w:val="left" w:pos="1418"/>
        </w:tabs>
        <w:rPr>
          <w:rFonts w:asciiTheme="minorHAnsi" w:hAnsiTheme="minorHAnsi" w:eastAsiaTheme="minorEastAsia" w:cstheme="minorBidi"/>
          <w:sz w:val="22"/>
          <w:szCs w:val="22"/>
        </w:rPr>
      </w:pPr>
      <w:hyperlink w:history="1" w:anchor="_Toc444553958">
        <w:r w:rsidRPr="00170688" w:rsidR="00E62DAE">
          <w:rPr>
            <w:rStyle w:val="Hypertextovodkaz"/>
          </w:rPr>
          <w:t>6.4.3</w:t>
        </w:r>
        <w:r w:rsidR="00E62DAE">
          <w:rPr>
            <w:rFonts w:asciiTheme="minorHAnsi" w:hAnsiTheme="minorHAnsi" w:eastAsiaTheme="minorEastAsia" w:cstheme="minorBidi"/>
            <w:sz w:val="22"/>
            <w:szCs w:val="22"/>
          </w:rPr>
          <w:tab/>
        </w:r>
        <w:r w:rsidRPr="00170688" w:rsidR="00E62DAE">
          <w:rPr>
            <w:rStyle w:val="Hypertextovodkaz"/>
          </w:rPr>
          <w:t>Aritmetika s přímou hodnotou (kladnou)</w:t>
        </w:r>
        <w:r w:rsidR="00E62DAE">
          <w:rPr>
            <w:webHidden/>
          </w:rPr>
          <w:tab/>
        </w:r>
        <w:r w:rsidR="00E62DAE">
          <w:rPr>
            <w:webHidden/>
          </w:rPr>
          <w:fldChar w:fldCharType="begin"/>
        </w:r>
        <w:r w:rsidR="00E62DAE">
          <w:rPr>
            <w:webHidden/>
          </w:rPr>
          <w:instrText xml:space="preserve"> PAGEREF _Toc444553958 \h </w:instrText>
        </w:r>
        <w:r w:rsidR="00E62DAE">
          <w:rPr>
            <w:webHidden/>
          </w:rPr>
        </w:r>
        <w:r w:rsidR="00E62DAE">
          <w:rPr>
            <w:webHidden/>
          </w:rPr>
          <w:fldChar w:fldCharType="separate"/>
        </w:r>
        <w:r w:rsidR="00E62DAE">
          <w:rPr>
            <w:webHidden/>
          </w:rPr>
          <w:t>35</w:t>
        </w:r>
        <w:r w:rsidR="00E62DAE">
          <w:rPr>
            <w:webHidden/>
          </w:rPr>
          <w:fldChar w:fldCharType="end"/>
        </w:r>
      </w:hyperlink>
    </w:p>
    <w:p xmlns:wp14="http://schemas.microsoft.com/office/word/2010/wordml" w:rsidR="00E62DAE" w:rsidRDefault="001416F4" w14:paraId="1EFC07B8" wp14:textId="77777777">
      <w:pPr>
        <w:pStyle w:val="Obsah4"/>
        <w:tabs>
          <w:tab w:val="left" w:pos="1418"/>
        </w:tabs>
        <w:rPr>
          <w:rFonts w:asciiTheme="minorHAnsi" w:hAnsiTheme="minorHAnsi" w:eastAsiaTheme="minorEastAsia" w:cstheme="minorBidi"/>
          <w:sz w:val="22"/>
          <w:szCs w:val="22"/>
        </w:rPr>
      </w:pPr>
      <w:hyperlink w:history="1" w:anchor="_Toc444553959">
        <w:r w:rsidRPr="00170688" w:rsidR="00E62DAE">
          <w:rPr>
            <w:rStyle w:val="Hypertextovodkaz"/>
          </w:rPr>
          <w:t>6.4.4</w:t>
        </w:r>
        <w:r w:rsidR="00E62DAE">
          <w:rPr>
            <w:rFonts w:asciiTheme="minorHAnsi" w:hAnsiTheme="minorHAnsi" w:eastAsiaTheme="minorEastAsia" w:cstheme="minorBidi"/>
            <w:sz w:val="22"/>
            <w:szCs w:val="22"/>
          </w:rPr>
          <w:tab/>
        </w:r>
        <w:r w:rsidRPr="00170688" w:rsidR="00E62DAE">
          <w:rPr>
            <w:rStyle w:val="Hypertextovodkaz"/>
          </w:rPr>
          <w:t>Aritmetika s přímou hodnotou (zápornou)</w:t>
        </w:r>
        <w:r w:rsidR="00E62DAE">
          <w:rPr>
            <w:webHidden/>
          </w:rPr>
          <w:tab/>
        </w:r>
        <w:r w:rsidR="00E62DAE">
          <w:rPr>
            <w:webHidden/>
          </w:rPr>
          <w:fldChar w:fldCharType="begin"/>
        </w:r>
        <w:r w:rsidR="00E62DAE">
          <w:rPr>
            <w:webHidden/>
          </w:rPr>
          <w:instrText xml:space="preserve"> PAGEREF _Toc444553959 \h </w:instrText>
        </w:r>
        <w:r w:rsidR="00E62DAE">
          <w:rPr>
            <w:webHidden/>
          </w:rPr>
        </w:r>
        <w:r w:rsidR="00E62DAE">
          <w:rPr>
            <w:webHidden/>
          </w:rPr>
          <w:fldChar w:fldCharType="separate"/>
        </w:r>
        <w:r w:rsidR="00E62DAE">
          <w:rPr>
            <w:webHidden/>
          </w:rPr>
          <w:t>36</w:t>
        </w:r>
        <w:r w:rsidR="00E62DAE">
          <w:rPr>
            <w:webHidden/>
          </w:rPr>
          <w:fldChar w:fldCharType="end"/>
        </w:r>
      </w:hyperlink>
    </w:p>
    <w:p xmlns:wp14="http://schemas.microsoft.com/office/word/2010/wordml" w:rsidR="00E62DAE" w:rsidRDefault="001416F4" w14:paraId="171D73B2" wp14:textId="77777777">
      <w:pPr>
        <w:pStyle w:val="Obsah4"/>
        <w:tabs>
          <w:tab w:val="left" w:pos="1418"/>
        </w:tabs>
        <w:rPr>
          <w:rFonts w:asciiTheme="minorHAnsi" w:hAnsiTheme="minorHAnsi" w:eastAsiaTheme="minorEastAsia" w:cstheme="minorBidi"/>
          <w:sz w:val="22"/>
          <w:szCs w:val="22"/>
        </w:rPr>
      </w:pPr>
      <w:hyperlink w:history="1" w:anchor="_Toc444553960">
        <w:r w:rsidRPr="00170688" w:rsidR="00E62DAE">
          <w:rPr>
            <w:rStyle w:val="Hypertextovodkaz"/>
          </w:rPr>
          <w:t>6.4.5</w:t>
        </w:r>
        <w:r w:rsidR="00E62DAE">
          <w:rPr>
            <w:rFonts w:asciiTheme="minorHAnsi" w:hAnsiTheme="minorHAnsi" w:eastAsiaTheme="minorEastAsia" w:cstheme="minorBidi"/>
            <w:sz w:val="22"/>
            <w:szCs w:val="22"/>
          </w:rPr>
          <w:tab/>
        </w:r>
        <w:r w:rsidRPr="00170688" w:rsidR="00E62DAE">
          <w:rPr>
            <w:rStyle w:val="Hypertextovodkaz"/>
          </w:rPr>
          <w:t>Logika s přímou hodnotou</w:t>
        </w:r>
        <w:r w:rsidR="00E62DAE">
          <w:rPr>
            <w:webHidden/>
          </w:rPr>
          <w:tab/>
        </w:r>
        <w:r w:rsidR="00E62DAE">
          <w:rPr>
            <w:webHidden/>
          </w:rPr>
          <w:fldChar w:fldCharType="begin"/>
        </w:r>
        <w:r w:rsidR="00E62DAE">
          <w:rPr>
            <w:webHidden/>
          </w:rPr>
          <w:instrText xml:space="preserve"> PAGEREF _Toc444553960 \h </w:instrText>
        </w:r>
        <w:r w:rsidR="00E62DAE">
          <w:rPr>
            <w:webHidden/>
          </w:rPr>
        </w:r>
        <w:r w:rsidR="00E62DAE">
          <w:rPr>
            <w:webHidden/>
          </w:rPr>
          <w:fldChar w:fldCharType="separate"/>
        </w:r>
        <w:r w:rsidR="00E62DAE">
          <w:rPr>
            <w:webHidden/>
          </w:rPr>
          <w:t>37</w:t>
        </w:r>
        <w:r w:rsidR="00E62DAE">
          <w:rPr>
            <w:webHidden/>
          </w:rPr>
          <w:fldChar w:fldCharType="end"/>
        </w:r>
      </w:hyperlink>
    </w:p>
    <w:p xmlns:wp14="http://schemas.microsoft.com/office/word/2010/wordml" w:rsidR="00E62DAE" w:rsidRDefault="001416F4" w14:paraId="72295BF5" wp14:textId="77777777">
      <w:pPr>
        <w:pStyle w:val="Obsah4"/>
        <w:tabs>
          <w:tab w:val="left" w:pos="1418"/>
        </w:tabs>
        <w:rPr>
          <w:rFonts w:asciiTheme="minorHAnsi" w:hAnsiTheme="minorHAnsi" w:eastAsiaTheme="minorEastAsia" w:cstheme="minorBidi"/>
          <w:sz w:val="22"/>
          <w:szCs w:val="22"/>
        </w:rPr>
      </w:pPr>
      <w:hyperlink w:history="1" w:anchor="_Toc444553961">
        <w:r w:rsidRPr="00170688" w:rsidR="00E62DAE">
          <w:rPr>
            <w:rStyle w:val="Hypertextovodkaz"/>
          </w:rPr>
          <w:t>6.4.6</w:t>
        </w:r>
        <w:r w:rsidR="00E62DAE">
          <w:rPr>
            <w:rFonts w:asciiTheme="minorHAnsi" w:hAnsiTheme="minorHAnsi" w:eastAsiaTheme="minorEastAsia" w:cstheme="minorBidi"/>
            <w:sz w:val="22"/>
            <w:szCs w:val="22"/>
          </w:rPr>
          <w:tab/>
        </w:r>
        <w:r w:rsidRPr="00170688" w:rsidR="00E62DAE">
          <w:rPr>
            <w:rStyle w:val="Hypertextovodkaz"/>
          </w:rPr>
          <w:t>Aritmetika a logika s registry</w:t>
        </w:r>
        <w:r w:rsidR="00E62DAE">
          <w:rPr>
            <w:webHidden/>
          </w:rPr>
          <w:tab/>
        </w:r>
        <w:r w:rsidR="00E62DAE">
          <w:rPr>
            <w:webHidden/>
          </w:rPr>
          <w:fldChar w:fldCharType="begin"/>
        </w:r>
        <w:r w:rsidR="00E62DAE">
          <w:rPr>
            <w:webHidden/>
          </w:rPr>
          <w:instrText xml:space="preserve"> PAGEREF _Toc444553961 \h </w:instrText>
        </w:r>
        <w:r w:rsidR="00E62DAE">
          <w:rPr>
            <w:webHidden/>
          </w:rPr>
        </w:r>
        <w:r w:rsidR="00E62DAE">
          <w:rPr>
            <w:webHidden/>
          </w:rPr>
          <w:fldChar w:fldCharType="separate"/>
        </w:r>
        <w:r w:rsidR="00E62DAE">
          <w:rPr>
            <w:webHidden/>
          </w:rPr>
          <w:t>39</w:t>
        </w:r>
        <w:r w:rsidR="00E62DAE">
          <w:rPr>
            <w:webHidden/>
          </w:rPr>
          <w:fldChar w:fldCharType="end"/>
        </w:r>
      </w:hyperlink>
    </w:p>
    <w:p xmlns:wp14="http://schemas.microsoft.com/office/word/2010/wordml" w:rsidR="00E62DAE" w:rsidRDefault="001416F4" w14:paraId="57B60EB9" wp14:textId="77777777">
      <w:pPr>
        <w:pStyle w:val="Obsah4"/>
        <w:tabs>
          <w:tab w:val="left" w:pos="1418"/>
        </w:tabs>
        <w:rPr>
          <w:rFonts w:asciiTheme="minorHAnsi" w:hAnsiTheme="minorHAnsi" w:eastAsiaTheme="minorEastAsia" w:cstheme="minorBidi"/>
          <w:sz w:val="22"/>
          <w:szCs w:val="22"/>
        </w:rPr>
      </w:pPr>
      <w:hyperlink w:history="1" w:anchor="_Toc444553962">
        <w:r w:rsidRPr="00170688" w:rsidR="00E62DAE">
          <w:rPr>
            <w:rStyle w:val="Hypertextovodkaz"/>
          </w:rPr>
          <w:t>6.4.7</w:t>
        </w:r>
        <w:r w:rsidR="00E62DAE">
          <w:rPr>
            <w:rFonts w:asciiTheme="minorHAnsi" w:hAnsiTheme="minorHAnsi" w:eastAsiaTheme="minorEastAsia" w:cstheme="minorBidi"/>
            <w:sz w:val="22"/>
            <w:szCs w:val="22"/>
          </w:rPr>
          <w:tab/>
        </w:r>
        <w:r w:rsidRPr="00170688" w:rsidR="00E62DAE">
          <w:rPr>
            <w:rStyle w:val="Hypertextovodkaz"/>
          </w:rPr>
          <w:t>Načítaní přímé hodnoty</w:t>
        </w:r>
        <w:r w:rsidR="00E62DAE">
          <w:rPr>
            <w:webHidden/>
          </w:rPr>
          <w:tab/>
        </w:r>
        <w:r w:rsidR="00E62DAE">
          <w:rPr>
            <w:webHidden/>
          </w:rPr>
          <w:fldChar w:fldCharType="begin"/>
        </w:r>
        <w:r w:rsidR="00E62DAE">
          <w:rPr>
            <w:webHidden/>
          </w:rPr>
          <w:instrText xml:space="preserve"> PAGEREF _Toc444553962 \h </w:instrText>
        </w:r>
        <w:r w:rsidR="00E62DAE">
          <w:rPr>
            <w:webHidden/>
          </w:rPr>
        </w:r>
        <w:r w:rsidR="00E62DAE">
          <w:rPr>
            <w:webHidden/>
          </w:rPr>
          <w:fldChar w:fldCharType="separate"/>
        </w:r>
        <w:r w:rsidR="00E62DAE">
          <w:rPr>
            <w:webHidden/>
          </w:rPr>
          <w:t>40</w:t>
        </w:r>
        <w:r w:rsidR="00E62DAE">
          <w:rPr>
            <w:webHidden/>
          </w:rPr>
          <w:fldChar w:fldCharType="end"/>
        </w:r>
      </w:hyperlink>
    </w:p>
    <w:p xmlns:wp14="http://schemas.microsoft.com/office/word/2010/wordml" w:rsidR="00E62DAE" w:rsidRDefault="001416F4" w14:paraId="54AD9911" wp14:textId="77777777">
      <w:pPr>
        <w:pStyle w:val="Obsah4"/>
        <w:tabs>
          <w:tab w:val="left" w:pos="1418"/>
        </w:tabs>
        <w:rPr>
          <w:rFonts w:asciiTheme="minorHAnsi" w:hAnsiTheme="minorHAnsi" w:eastAsiaTheme="minorEastAsia" w:cstheme="minorBidi"/>
          <w:sz w:val="22"/>
          <w:szCs w:val="22"/>
        </w:rPr>
      </w:pPr>
      <w:hyperlink w:history="1" w:anchor="_Toc444553963">
        <w:r w:rsidRPr="00170688" w:rsidR="00E62DAE">
          <w:rPr>
            <w:rStyle w:val="Hypertextovodkaz"/>
          </w:rPr>
          <w:t>6.4.8</w:t>
        </w:r>
        <w:r w:rsidR="00E62DAE">
          <w:rPr>
            <w:rFonts w:asciiTheme="minorHAnsi" w:hAnsiTheme="minorHAnsi" w:eastAsiaTheme="minorEastAsia" w:cstheme="minorBidi"/>
            <w:sz w:val="22"/>
            <w:szCs w:val="22"/>
          </w:rPr>
          <w:tab/>
        </w:r>
        <w:r w:rsidRPr="00170688" w:rsidR="00E62DAE">
          <w:rPr>
            <w:rStyle w:val="Hypertextovodkaz"/>
          </w:rPr>
          <w:t>Podmíněné skoky s odsazením</w:t>
        </w:r>
        <w:r w:rsidR="00E62DAE">
          <w:rPr>
            <w:webHidden/>
          </w:rPr>
          <w:tab/>
        </w:r>
        <w:r w:rsidR="00E62DAE">
          <w:rPr>
            <w:webHidden/>
          </w:rPr>
          <w:fldChar w:fldCharType="begin"/>
        </w:r>
        <w:r w:rsidR="00E62DAE">
          <w:rPr>
            <w:webHidden/>
          </w:rPr>
          <w:instrText xml:space="preserve"> PAGEREF _Toc444553963 \h </w:instrText>
        </w:r>
        <w:r w:rsidR="00E62DAE">
          <w:rPr>
            <w:webHidden/>
          </w:rPr>
        </w:r>
        <w:r w:rsidR="00E62DAE">
          <w:rPr>
            <w:webHidden/>
          </w:rPr>
          <w:fldChar w:fldCharType="separate"/>
        </w:r>
        <w:r w:rsidR="00E62DAE">
          <w:rPr>
            <w:webHidden/>
          </w:rPr>
          <w:t>41</w:t>
        </w:r>
        <w:r w:rsidR="00E62DAE">
          <w:rPr>
            <w:webHidden/>
          </w:rPr>
          <w:fldChar w:fldCharType="end"/>
        </w:r>
      </w:hyperlink>
    </w:p>
    <w:p xmlns:wp14="http://schemas.microsoft.com/office/word/2010/wordml" w:rsidR="00E62DAE" w:rsidRDefault="001416F4" w14:paraId="5605EA01" wp14:textId="77777777">
      <w:pPr>
        <w:pStyle w:val="Obsah4"/>
        <w:tabs>
          <w:tab w:val="left" w:pos="1418"/>
        </w:tabs>
        <w:rPr>
          <w:rFonts w:asciiTheme="minorHAnsi" w:hAnsiTheme="minorHAnsi" w:eastAsiaTheme="minorEastAsia" w:cstheme="minorBidi"/>
          <w:sz w:val="22"/>
          <w:szCs w:val="22"/>
        </w:rPr>
      </w:pPr>
      <w:hyperlink w:history="1" w:anchor="_Toc444553964">
        <w:r w:rsidRPr="00170688" w:rsidR="00E62DAE">
          <w:rPr>
            <w:rStyle w:val="Hypertextovodkaz"/>
          </w:rPr>
          <w:t>6.4.9</w:t>
        </w:r>
        <w:r w:rsidR="00E62DAE">
          <w:rPr>
            <w:rFonts w:asciiTheme="minorHAnsi" w:hAnsiTheme="minorHAnsi" w:eastAsiaTheme="minorEastAsia" w:cstheme="minorBidi"/>
            <w:sz w:val="22"/>
            <w:szCs w:val="22"/>
          </w:rPr>
          <w:tab/>
        </w:r>
        <w:r w:rsidRPr="00170688" w:rsidR="00E62DAE">
          <w:rPr>
            <w:rStyle w:val="Hypertextovodkaz"/>
          </w:rPr>
          <w:t>Nepodmíněné skoky s odsazením</w:t>
        </w:r>
        <w:r w:rsidR="00E62DAE">
          <w:rPr>
            <w:webHidden/>
          </w:rPr>
          <w:tab/>
        </w:r>
        <w:r w:rsidR="00E62DAE">
          <w:rPr>
            <w:webHidden/>
          </w:rPr>
          <w:fldChar w:fldCharType="begin"/>
        </w:r>
        <w:r w:rsidR="00E62DAE">
          <w:rPr>
            <w:webHidden/>
          </w:rPr>
          <w:instrText xml:space="preserve"> PAGEREF _Toc444553964 \h </w:instrText>
        </w:r>
        <w:r w:rsidR="00E62DAE">
          <w:rPr>
            <w:webHidden/>
          </w:rPr>
        </w:r>
        <w:r w:rsidR="00E62DAE">
          <w:rPr>
            <w:webHidden/>
          </w:rPr>
          <w:fldChar w:fldCharType="separate"/>
        </w:r>
        <w:r w:rsidR="00E62DAE">
          <w:rPr>
            <w:webHidden/>
          </w:rPr>
          <w:t>42</w:t>
        </w:r>
        <w:r w:rsidR="00E62DAE">
          <w:rPr>
            <w:webHidden/>
          </w:rPr>
          <w:fldChar w:fldCharType="end"/>
        </w:r>
      </w:hyperlink>
    </w:p>
    <w:p xmlns:wp14="http://schemas.microsoft.com/office/word/2010/wordml" w:rsidR="00E62DAE" w:rsidRDefault="001416F4" w14:paraId="7237D3E4" wp14:textId="77777777">
      <w:pPr>
        <w:pStyle w:val="Obsah4"/>
        <w:tabs>
          <w:tab w:val="left" w:pos="1418"/>
        </w:tabs>
        <w:rPr>
          <w:rFonts w:asciiTheme="minorHAnsi" w:hAnsiTheme="minorHAnsi" w:eastAsiaTheme="minorEastAsia" w:cstheme="minorBidi"/>
          <w:sz w:val="22"/>
          <w:szCs w:val="22"/>
        </w:rPr>
      </w:pPr>
      <w:hyperlink w:history="1" w:anchor="_Toc444553965">
        <w:r w:rsidRPr="00170688" w:rsidR="00E62DAE">
          <w:rPr>
            <w:rStyle w:val="Hypertextovodkaz"/>
          </w:rPr>
          <w:t>6.4.10</w:t>
        </w:r>
        <w:r w:rsidR="00E62DAE">
          <w:rPr>
            <w:rFonts w:asciiTheme="minorHAnsi" w:hAnsiTheme="minorHAnsi" w:eastAsiaTheme="minorEastAsia" w:cstheme="minorBidi"/>
            <w:sz w:val="22"/>
            <w:szCs w:val="22"/>
          </w:rPr>
          <w:tab/>
        </w:r>
        <w:r w:rsidRPr="00170688" w:rsidR="00E62DAE">
          <w:rPr>
            <w:rStyle w:val="Hypertextovodkaz"/>
          </w:rPr>
          <w:t>Nepodmíněné skoky s registrem</w:t>
        </w:r>
        <w:r w:rsidR="00E62DAE">
          <w:rPr>
            <w:webHidden/>
          </w:rPr>
          <w:tab/>
        </w:r>
        <w:r w:rsidR="00E62DAE">
          <w:rPr>
            <w:webHidden/>
          </w:rPr>
          <w:fldChar w:fldCharType="begin"/>
        </w:r>
        <w:r w:rsidR="00E62DAE">
          <w:rPr>
            <w:webHidden/>
          </w:rPr>
          <w:instrText xml:space="preserve"> PAGEREF _Toc444553965 \h </w:instrText>
        </w:r>
        <w:r w:rsidR="00E62DAE">
          <w:rPr>
            <w:webHidden/>
          </w:rPr>
        </w:r>
        <w:r w:rsidR="00E62DAE">
          <w:rPr>
            <w:webHidden/>
          </w:rPr>
          <w:fldChar w:fldCharType="separate"/>
        </w:r>
        <w:r w:rsidR="00E62DAE">
          <w:rPr>
            <w:webHidden/>
          </w:rPr>
          <w:t>43</w:t>
        </w:r>
        <w:r w:rsidR="00E62DAE">
          <w:rPr>
            <w:webHidden/>
          </w:rPr>
          <w:fldChar w:fldCharType="end"/>
        </w:r>
      </w:hyperlink>
    </w:p>
    <w:p xmlns:wp14="http://schemas.microsoft.com/office/word/2010/wordml" w:rsidR="00E62DAE" w:rsidRDefault="001416F4" w14:paraId="5276724E" wp14:textId="77777777">
      <w:pPr>
        <w:pStyle w:val="Obsah3"/>
        <w:rPr>
          <w:rFonts w:asciiTheme="minorHAnsi" w:hAnsiTheme="minorHAnsi" w:eastAsiaTheme="minorEastAsia" w:cstheme="minorBidi"/>
          <w:smallCaps w:val="0"/>
          <w:sz w:val="22"/>
          <w:szCs w:val="22"/>
        </w:rPr>
      </w:pPr>
      <w:hyperlink w:history="1" w:anchor="_Toc444553966">
        <w:r w:rsidRPr="00170688" w:rsidR="00E62DAE">
          <w:rPr>
            <w:rStyle w:val="Hypertextovodkaz"/>
          </w:rPr>
          <w:t>6.5</w:t>
        </w:r>
        <w:r w:rsidR="00E62DAE">
          <w:rPr>
            <w:rFonts w:asciiTheme="minorHAnsi" w:hAnsiTheme="minorHAnsi" w:eastAsiaTheme="minorEastAsia" w:cstheme="minorBidi"/>
            <w:smallCaps w:val="0"/>
            <w:sz w:val="22"/>
            <w:szCs w:val="22"/>
          </w:rPr>
          <w:tab/>
        </w:r>
        <w:r w:rsidRPr="00170688" w:rsidR="00E62DAE">
          <w:rPr>
            <w:rStyle w:val="Hypertextovodkaz"/>
          </w:rPr>
          <w:t>Významné moduly procesoru Limen</w:t>
        </w:r>
        <w:r w:rsidR="00E62DAE">
          <w:rPr>
            <w:webHidden/>
          </w:rPr>
          <w:tab/>
        </w:r>
        <w:r w:rsidR="00E62DAE">
          <w:rPr>
            <w:webHidden/>
          </w:rPr>
          <w:fldChar w:fldCharType="begin"/>
        </w:r>
        <w:r w:rsidR="00E62DAE">
          <w:rPr>
            <w:webHidden/>
          </w:rPr>
          <w:instrText xml:space="preserve"> PAGEREF _Toc444553966 \h </w:instrText>
        </w:r>
        <w:r w:rsidR="00E62DAE">
          <w:rPr>
            <w:webHidden/>
          </w:rPr>
        </w:r>
        <w:r w:rsidR="00E62DAE">
          <w:rPr>
            <w:webHidden/>
          </w:rPr>
          <w:fldChar w:fldCharType="separate"/>
        </w:r>
        <w:r w:rsidR="00E62DAE">
          <w:rPr>
            <w:webHidden/>
          </w:rPr>
          <w:t>45</w:t>
        </w:r>
        <w:r w:rsidR="00E62DAE">
          <w:rPr>
            <w:webHidden/>
          </w:rPr>
          <w:fldChar w:fldCharType="end"/>
        </w:r>
      </w:hyperlink>
    </w:p>
    <w:p xmlns:wp14="http://schemas.microsoft.com/office/word/2010/wordml" w:rsidR="00E62DAE" w:rsidRDefault="001416F4" w14:paraId="06159640" wp14:textId="77777777">
      <w:pPr>
        <w:pStyle w:val="Obsah4"/>
        <w:tabs>
          <w:tab w:val="left" w:pos="1418"/>
        </w:tabs>
        <w:rPr>
          <w:rFonts w:asciiTheme="minorHAnsi" w:hAnsiTheme="minorHAnsi" w:eastAsiaTheme="minorEastAsia" w:cstheme="minorBidi"/>
          <w:sz w:val="22"/>
          <w:szCs w:val="22"/>
        </w:rPr>
      </w:pPr>
      <w:hyperlink w:history="1" w:anchor="_Toc444553967">
        <w:r w:rsidRPr="00170688" w:rsidR="00E62DAE">
          <w:rPr>
            <w:rStyle w:val="Hypertextovodkaz"/>
          </w:rPr>
          <w:t>6.5.1</w:t>
        </w:r>
        <w:r w:rsidR="00E62DAE">
          <w:rPr>
            <w:rFonts w:asciiTheme="minorHAnsi" w:hAnsiTheme="minorHAnsi" w:eastAsiaTheme="minorEastAsia" w:cstheme="minorBidi"/>
            <w:sz w:val="22"/>
            <w:szCs w:val="22"/>
          </w:rPr>
          <w:tab/>
        </w:r>
        <w:r w:rsidRPr="00170688" w:rsidR="00E62DAE">
          <w:rPr>
            <w:rStyle w:val="Hypertextovodkaz"/>
          </w:rPr>
          <w:t>Schéma jádra</w:t>
        </w:r>
        <w:r w:rsidR="00E62DAE">
          <w:rPr>
            <w:webHidden/>
          </w:rPr>
          <w:tab/>
        </w:r>
        <w:r w:rsidR="00E62DAE">
          <w:rPr>
            <w:webHidden/>
          </w:rPr>
          <w:fldChar w:fldCharType="begin"/>
        </w:r>
        <w:r w:rsidR="00E62DAE">
          <w:rPr>
            <w:webHidden/>
          </w:rPr>
          <w:instrText xml:space="preserve"> PAGEREF _Toc444553967 \h </w:instrText>
        </w:r>
        <w:r w:rsidR="00E62DAE">
          <w:rPr>
            <w:webHidden/>
          </w:rPr>
        </w:r>
        <w:r w:rsidR="00E62DAE">
          <w:rPr>
            <w:webHidden/>
          </w:rPr>
          <w:fldChar w:fldCharType="separate"/>
        </w:r>
        <w:r w:rsidR="00E62DAE">
          <w:rPr>
            <w:webHidden/>
          </w:rPr>
          <w:t>45</w:t>
        </w:r>
        <w:r w:rsidR="00E62DAE">
          <w:rPr>
            <w:webHidden/>
          </w:rPr>
          <w:fldChar w:fldCharType="end"/>
        </w:r>
      </w:hyperlink>
    </w:p>
    <w:p xmlns:wp14="http://schemas.microsoft.com/office/word/2010/wordml" w:rsidR="00E62DAE" w:rsidRDefault="001416F4" w14:paraId="54632194" wp14:textId="77777777">
      <w:pPr>
        <w:pStyle w:val="Obsah4"/>
        <w:tabs>
          <w:tab w:val="left" w:pos="1418"/>
        </w:tabs>
        <w:rPr>
          <w:rFonts w:asciiTheme="minorHAnsi" w:hAnsiTheme="minorHAnsi" w:eastAsiaTheme="minorEastAsia" w:cstheme="minorBidi"/>
          <w:sz w:val="22"/>
          <w:szCs w:val="22"/>
        </w:rPr>
      </w:pPr>
      <w:hyperlink w:history="1" w:anchor="_Toc444553968">
        <w:r w:rsidRPr="00170688" w:rsidR="00E62DAE">
          <w:rPr>
            <w:rStyle w:val="Hypertextovodkaz"/>
          </w:rPr>
          <w:t>6.5.2</w:t>
        </w:r>
        <w:r w:rsidR="00E62DAE">
          <w:rPr>
            <w:rFonts w:asciiTheme="minorHAnsi" w:hAnsiTheme="minorHAnsi" w:eastAsiaTheme="minorEastAsia" w:cstheme="minorBidi"/>
            <w:sz w:val="22"/>
            <w:szCs w:val="22"/>
          </w:rPr>
          <w:tab/>
        </w:r>
        <w:r w:rsidRPr="00170688" w:rsidR="00E62DAE">
          <w:rPr>
            <w:rStyle w:val="Hypertextovodkaz"/>
          </w:rPr>
          <w:t>Aritmeticko-logická jednotka (ALU)</w:t>
        </w:r>
        <w:r w:rsidR="00E62DAE">
          <w:rPr>
            <w:webHidden/>
          </w:rPr>
          <w:tab/>
        </w:r>
        <w:r w:rsidR="00E62DAE">
          <w:rPr>
            <w:webHidden/>
          </w:rPr>
          <w:fldChar w:fldCharType="begin"/>
        </w:r>
        <w:r w:rsidR="00E62DAE">
          <w:rPr>
            <w:webHidden/>
          </w:rPr>
          <w:instrText xml:space="preserve"> PAGEREF _Toc444553968 \h </w:instrText>
        </w:r>
        <w:r w:rsidR="00E62DAE">
          <w:rPr>
            <w:webHidden/>
          </w:rPr>
        </w:r>
        <w:r w:rsidR="00E62DAE">
          <w:rPr>
            <w:webHidden/>
          </w:rPr>
          <w:fldChar w:fldCharType="separate"/>
        </w:r>
        <w:r w:rsidR="00E62DAE">
          <w:rPr>
            <w:webHidden/>
          </w:rPr>
          <w:t>46</w:t>
        </w:r>
        <w:r w:rsidR="00E62DAE">
          <w:rPr>
            <w:webHidden/>
          </w:rPr>
          <w:fldChar w:fldCharType="end"/>
        </w:r>
      </w:hyperlink>
    </w:p>
    <w:p xmlns:wp14="http://schemas.microsoft.com/office/word/2010/wordml" w:rsidR="00E62DAE" w:rsidRDefault="001416F4" w14:paraId="615E4825" wp14:textId="77777777">
      <w:pPr>
        <w:pStyle w:val="Obsah4"/>
        <w:tabs>
          <w:tab w:val="left" w:pos="1418"/>
        </w:tabs>
        <w:rPr>
          <w:rFonts w:asciiTheme="minorHAnsi" w:hAnsiTheme="minorHAnsi" w:eastAsiaTheme="minorEastAsia" w:cstheme="minorBidi"/>
          <w:sz w:val="22"/>
          <w:szCs w:val="22"/>
        </w:rPr>
      </w:pPr>
      <w:hyperlink w:history="1" w:anchor="_Toc444553969">
        <w:r w:rsidRPr="00170688" w:rsidR="00E62DAE">
          <w:rPr>
            <w:rStyle w:val="Hypertextovodkaz"/>
          </w:rPr>
          <w:t>6.5.3</w:t>
        </w:r>
        <w:r w:rsidR="00E62DAE">
          <w:rPr>
            <w:rFonts w:asciiTheme="minorHAnsi" w:hAnsiTheme="minorHAnsi" w:eastAsiaTheme="minorEastAsia" w:cstheme="minorBidi"/>
            <w:sz w:val="22"/>
            <w:szCs w:val="22"/>
          </w:rPr>
          <w:tab/>
        </w:r>
        <w:r w:rsidRPr="00170688" w:rsidR="00E62DAE">
          <w:rPr>
            <w:rStyle w:val="Hypertextovodkaz"/>
          </w:rPr>
          <w:t>Tester podmínek (Con)</w:t>
        </w:r>
        <w:r w:rsidR="00E62DAE">
          <w:rPr>
            <w:webHidden/>
          </w:rPr>
          <w:tab/>
        </w:r>
        <w:r w:rsidR="00E62DAE">
          <w:rPr>
            <w:webHidden/>
          </w:rPr>
          <w:fldChar w:fldCharType="begin"/>
        </w:r>
        <w:r w:rsidR="00E62DAE">
          <w:rPr>
            <w:webHidden/>
          </w:rPr>
          <w:instrText xml:space="preserve"> PAGEREF _Toc444553969 \h </w:instrText>
        </w:r>
        <w:r w:rsidR="00E62DAE">
          <w:rPr>
            <w:webHidden/>
          </w:rPr>
        </w:r>
        <w:r w:rsidR="00E62DAE">
          <w:rPr>
            <w:webHidden/>
          </w:rPr>
          <w:fldChar w:fldCharType="separate"/>
        </w:r>
        <w:r w:rsidR="00E62DAE">
          <w:rPr>
            <w:webHidden/>
          </w:rPr>
          <w:t>47</w:t>
        </w:r>
        <w:r w:rsidR="00E62DAE">
          <w:rPr>
            <w:webHidden/>
          </w:rPr>
          <w:fldChar w:fldCharType="end"/>
        </w:r>
      </w:hyperlink>
    </w:p>
    <w:p xmlns:wp14="http://schemas.microsoft.com/office/word/2010/wordml" w:rsidR="00E62DAE" w:rsidRDefault="001416F4" w14:paraId="55172153" wp14:textId="77777777">
      <w:pPr>
        <w:pStyle w:val="Obsah4"/>
        <w:tabs>
          <w:tab w:val="left" w:pos="1418"/>
        </w:tabs>
        <w:rPr>
          <w:rFonts w:asciiTheme="minorHAnsi" w:hAnsiTheme="minorHAnsi" w:eastAsiaTheme="minorEastAsia" w:cstheme="minorBidi"/>
          <w:sz w:val="22"/>
          <w:szCs w:val="22"/>
        </w:rPr>
      </w:pPr>
      <w:hyperlink w:history="1" w:anchor="_Toc444553970">
        <w:r w:rsidRPr="00170688" w:rsidR="00E62DAE">
          <w:rPr>
            <w:rStyle w:val="Hypertextovodkaz"/>
          </w:rPr>
          <w:t>6.5.4</w:t>
        </w:r>
        <w:r w:rsidR="00E62DAE">
          <w:rPr>
            <w:rFonts w:asciiTheme="minorHAnsi" w:hAnsiTheme="minorHAnsi" w:eastAsiaTheme="minorEastAsia" w:cstheme="minorBidi"/>
            <w:sz w:val="22"/>
            <w:szCs w:val="22"/>
          </w:rPr>
          <w:tab/>
        </w:r>
        <w:r w:rsidRPr="00170688" w:rsidR="00E62DAE">
          <w:rPr>
            <w:rStyle w:val="Hypertextovodkaz"/>
          </w:rPr>
          <w:t>Rozšiřovač přímých hodnot (Ext)</w:t>
        </w:r>
        <w:r w:rsidR="00E62DAE">
          <w:rPr>
            <w:webHidden/>
          </w:rPr>
          <w:tab/>
        </w:r>
        <w:r w:rsidR="00E62DAE">
          <w:rPr>
            <w:webHidden/>
          </w:rPr>
          <w:fldChar w:fldCharType="begin"/>
        </w:r>
        <w:r w:rsidR="00E62DAE">
          <w:rPr>
            <w:webHidden/>
          </w:rPr>
          <w:instrText xml:space="preserve"> PAGEREF _Toc444553970 \h </w:instrText>
        </w:r>
        <w:r w:rsidR="00E62DAE">
          <w:rPr>
            <w:webHidden/>
          </w:rPr>
        </w:r>
        <w:r w:rsidR="00E62DAE">
          <w:rPr>
            <w:webHidden/>
          </w:rPr>
          <w:fldChar w:fldCharType="separate"/>
        </w:r>
        <w:r w:rsidR="00E62DAE">
          <w:rPr>
            <w:webHidden/>
          </w:rPr>
          <w:t>48</w:t>
        </w:r>
        <w:r w:rsidR="00E62DAE">
          <w:rPr>
            <w:webHidden/>
          </w:rPr>
          <w:fldChar w:fldCharType="end"/>
        </w:r>
      </w:hyperlink>
    </w:p>
    <w:p xmlns:wp14="http://schemas.microsoft.com/office/word/2010/wordml" w:rsidR="00E62DAE" w:rsidRDefault="001416F4" w14:paraId="25FCC943" wp14:textId="77777777">
      <w:pPr>
        <w:pStyle w:val="Obsah3"/>
        <w:rPr>
          <w:rFonts w:asciiTheme="minorHAnsi" w:hAnsiTheme="minorHAnsi" w:eastAsiaTheme="minorEastAsia" w:cstheme="minorBidi"/>
          <w:smallCaps w:val="0"/>
          <w:sz w:val="22"/>
          <w:szCs w:val="22"/>
        </w:rPr>
      </w:pPr>
      <w:hyperlink w:history="1" w:anchor="_Toc444553971">
        <w:r w:rsidRPr="00170688" w:rsidR="00E62DAE">
          <w:rPr>
            <w:rStyle w:val="Hypertextovodkaz"/>
          </w:rPr>
          <w:t>6.6</w:t>
        </w:r>
        <w:r w:rsidR="00E62DAE">
          <w:rPr>
            <w:rFonts w:asciiTheme="minorHAnsi" w:hAnsiTheme="minorHAnsi" w:eastAsiaTheme="minorEastAsia" w:cstheme="minorBidi"/>
            <w:smallCaps w:val="0"/>
            <w:sz w:val="22"/>
            <w:szCs w:val="22"/>
          </w:rPr>
          <w:tab/>
        </w:r>
        <w:r w:rsidRPr="00170688" w:rsidR="00E62DAE">
          <w:rPr>
            <w:rStyle w:val="Hypertextovodkaz"/>
          </w:rPr>
          <w:t>Popis práce jádra procesoru Limen</w:t>
        </w:r>
        <w:r w:rsidR="00E62DAE">
          <w:rPr>
            <w:webHidden/>
          </w:rPr>
          <w:tab/>
        </w:r>
        <w:r w:rsidR="00E62DAE">
          <w:rPr>
            <w:webHidden/>
          </w:rPr>
          <w:fldChar w:fldCharType="begin"/>
        </w:r>
        <w:r w:rsidR="00E62DAE">
          <w:rPr>
            <w:webHidden/>
          </w:rPr>
          <w:instrText xml:space="preserve"> PAGEREF _Toc444553971 \h </w:instrText>
        </w:r>
        <w:r w:rsidR="00E62DAE">
          <w:rPr>
            <w:webHidden/>
          </w:rPr>
        </w:r>
        <w:r w:rsidR="00E62DAE">
          <w:rPr>
            <w:webHidden/>
          </w:rPr>
          <w:fldChar w:fldCharType="separate"/>
        </w:r>
        <w:r w:rsidR="00E62DAE">
          <w:rPr>
            <w:webHidden/>
          </w:rPr>
          <w:t>49</w:t>
        </w:r>
        <w:r w:rsidR="00E62DAE">
          <w:rPr>
            <w:webHidden/>
          </w:rPr>
          <w:fldChar w:fldCharType="end"/>
        </w:r>
      </w:hyperlink>
    </w:p>
    <w:p xmlns:wp14="http://schemas.microsoft.com/office/word/2010/wordml" w:rsidR="00E62DAE" w:rsidRDefault="001416F4" w14:paraId="166539D7" wp14:textId="77777777">
      <w:pPr>
        <w:pStyle w:val="Obsah4"/>
        <w:tabs>
          <w:tab w:val="left" w:pos="1418"/>
        </w:tabs>
        <w:rPr>
          <w:rFonts w:asciiTheme="minorHAnsi" w:hAnsiTheme="minorHAnsi" w:eastAsiaTheme="minorEastAsia" w:cstheme="minorBidi"/>
          <w:sz w:val="22"/>
          <w:szCs w:val="22"/>
        </w:rPr>
      </w:pPr>
      <w:hyperlink w:history="1" w:anchor="_Toc444553972">
        <w:r w:rsidRPr="00170688" w:rsidR="00E62DAE">
          <w:rPr>
            <w:rStyle w:val="Hypertextovodkaz"/>
          </w:rPr>
          <w:t>6.6.1</w:t>
        </w:r>
        <w:r w:rsidR="00E62DAE">
          <w:rPr>
            <w:rFonts w:asciiTheme="minorHAnsi" w:hAnsiTheme="minorHAnsi" w:eastAsiaTheme="minorEastAsia" w:cstheme="minorBidi"/>
            <w:sz w:val="22"/>
            <w:szCs w:val="22"/>
          </w:rPr>
          <w:tab/>
        </w:r>
        <w:r w:rsidRPr="00170688" w:rsidR="00E62DAE">
          <w:rPr>
            <w:rStyle w:val="Hypertextovodkaz"/>
          </w:rPr>
          <w:t>Časování</w:t>
        </w:r>
        <w:r w:rsidR="00E62DAE">
          <w:rPr>
            <w:webHidden/>
          </w:rPr>
          <w:tab/>
        </w:r>
        <w:r w:rsidR="00E62DAE">
          <w:rPr>
            <w:webHidden/>
          </w:rPr>
          <w:fldChar w:fldCharType="begin"/>
        </w:r>
        <w:r w:rsidR="00E62DAE">
          <w:rPr>
            <w:webHidden/>
          </w:rPr>
          <w:instrText xml:space="preserve"> PAGEREF _Toc444553972 \h </w:instrText>
        </w:r>
        <w:r w:rsidR="00E62DAE">
          <w:rPr>
            <w:webHidden/>
          </w:rPr>
        </w:r>
        <w:r w:rsidR="00E62DAE">
          <w:rPr>
            <w:webHidden/>
          </w:rPr>
          <w:fldChar w:fldCharType="separate"/>
        </w:r>
        <w:r w:rsidR="00E62DAE">
          <w:rPr>
            <w:webHidden/>
          </w:rPr>
          <w:t>50</w:t>
        </w:r>
        <w:r w:rsidR="00E62DAE">
          <w:rPr>
            <w:webHidden/>
          </w:rPr>
          <w:fldChar w:fldCharType="end"/>
        </w:r>
      </w:hyperlink>
    </w:p>
    <w:p xmlns:wp14="http://schemas.microsoft.com/office/word/2010/wordml" w:rsidR="00E62DAE" w:rsidRDefault="001416F4" w14:paraId="2311EFE6" wp14:textId="77777777">
      <w:pPr>
        <w:pStyle w:val="Obsah4"/>
        <w:tabs>
          <w:tab w:val="left" w:pos="1418"/>
        </w:tabs>
        <w:rPr>
          <w:rFonts w:asciiTheme="minorHAnsi" w:hAnsiTheme="minorHAnsi" w:eastAsiaTheme="minorEastAsia" w:cstheme="minorBidi"/>
          <w:sz w:val="22"/>
          <w:szCs w:val="22"/>
        </w:rPr>
      </w:pPr>
      <w:hyperlink w:history="1" w:anchor="_Toc444553973">
        <w:r w:rsidRPr="00170688" w:rsidR="00E62DAE">
          <w:rPr>
            <w:rStyle w:val="Hypertextovodkaz"/>
          </w:rPr>
          <w:t>6.6.2</w:t>
        </w:r>
        <w:r w:rsidR="00E62DAE">
          <w:rPr>
            <w:rFonts w:asciiTheme="minorHAnsi" w:hAnsiTheme="minorHAnsi" w:eastAsiaTheme="minorEastAsia" w:cstheme="minorBidi"/>
            <w:sz w:val="22"/>
            <w:szCs w:val="22"/>
          </w:rPr>
          <w:tab/>
        </w:r>
        <w:r w:rsidRPr="00170688" w:rsidR="00E62DAE">
          <w:rPr>
            <w:rStyle w:val="Hypertextovodkaz"/>
          </w:rPr>
          <w:t>Řídící hodinové signály</w:t>
        </w:r>
        <w:r w:rsidR="00E62DAE">
          <w:rPr>
            <w:webHidden/>
          </w:rPr>
          <w:tab/>
        </w:r>
        <w:r w:rsidR="00E62DAE">
          <w:rPr>
            <w:webHidden/>
          </w:rPr>
          <w:fldChar w:fldCharType="begin"/>
        </w:r>
        <w:r w:rsidR="00E62DAE">
          <w:rPr>
            <w:webHidden/>
          </w:rPr>
          <w:instrText xml:space="preserve"> PAGEREF _Toc444553973 \h </w:instrText>
        </w:r>
        <w:r w:rsidR="00E62DAE">
          <w:rPr>
            <w:webHidden/>
          </w:rPr>
        </w:r>
        <w:r w:rsidR="00E62DAE">
          <w:rPr>
            <w:webHidden/>
          </w:rPr>
          <w:fldChar w:fldCharType="separate"/>
        </w:r>
        <w:r w:rsidR="00E62DAE">
          <w:rPr>
            <w:webHidden/>
          </w:rPr>
          <w:t>50</w:t>
        </w:r>
        <w:r w:rsidR="00E62DAE">
          <w:rPr>
            <w:webHidden/>
          </w:rPr>
          <w:fldChar w:fldCharType="end"/>
        </w:r>
      </w:hyperlink>
    </w:p>
    <w:p xmlns:wp14="http://schemas.microsoft.com/office/word/2010/wordml" w:rsidR="00E62DAE" w:rsidRDefault="001416F4" w14:paraId="1EA7F01B" wp14:textId="77777777">
      <w:pPr>
        <w:pStyle w:val="Obsah4"/>
        <w:tabs>
          <w:tab w:val="left" w:pos="1418"/>
        </w:tabs>
        <w:rPr>
          <w:rFonts w:asciiTheme="minorHAnsi" w:hAnsiTheme="minorHAnsi" w:eastAsiaTheme="minorEastAsia" w:cstheme="minorBidi"/>
          <w:sz w:val="22"/>
          <w:szCs w:val="22"/>
        </w:rPr>
      </w:pPr>
      <w:hyperlink w:history="1" w:anchor="_Toc444553974">
        <w:r w:rsidRPr="00170688" w:rsidR="00E62DAE">
          <w:rPr>
            <w:rStyle w:val="Hypertextovodkaz"/>
          </w:rPr>
          <w:t>6.6.3</w:t>
        </w:r>
        <w:r w:rsidR="00E62DAE">
          <w:rPr>
            <w:rFonts w:asciiTheme="minorHAnsi" w:hAnsiTheme="minorHAnsi" w:eastAsiaTheme="minorEastAsia" w:cstheme="minorBidi"/>
            <w:sz w:val="22"/>
            <w:szCs w:val="22"/>
          </w:rPr>
          <w:tab/>
        </w:r>
        <w:r w:rsidRPr="00170688" w:rsidR="00E62DAE">
          <w:rPr>
            <w:rStyle w:val="Hypertextovodkaz"/>
          </w:rPr>
          <w:t>Příklad</w:t>
        </w:r>
        <w:r w:rsidR="00E62DAE">
          <w:rPr>
            <w:webHidden/>
          </w:rPr>
          <w:tab/>
        </w:r>
        <w:r w:rsidR="00E62DAE">
          <w:rPr>
            <w:webHidden/>
          </w:rPr>
          <w:fldChar w:fldCharType="begin"/>
        </w:r>
        <w:r w:rsidR="00E62DAE">
          <w:rPr>
            <w:webHidden/>
          </w:rPr>
          <w:instrText xml:space="preserve"> PAGEREF _Toc444553974 \h </w:instrText>
        </w:r>
        <w:r w:rsidR="00E62DAE">
          <w:rPr>
            <w:webHidden/>
          </w:rPr>
        </w:r>
        <w:r w:rsidR="00E62DAE">
          <w:rPr>
            <w:webHidden/>
          </w:rPr>
          <w:fldChar w:fldCharType="separate"/>
        </w:r>
        <w:r w:rsidR="00E62DAE">
          <w:rPr>
            <w:webHidden/>
          </w:rPr>
          <w:t>51</w:t>
        </w:r>
        <w:r w:rsidR="00E62DAE">
          <w:rPr>
            <w:webHidden/>
          </w:rPr>
          <w:fldChar w:fldCharType="end"/>
        </w:r>
      </w:hyperlink>
    </w:p>
    <w:p xmlns:wp14="http://schemas.microsoft.com/office/word/2010/wordml" w:rsidR="00E62DAE" w:rsidRDefault="001416F4" w14:paraId="219133CD" wp14:textId="77777777">
      <w:pPr>
        <w:pStyle w:val="Obsah3"/>
        <w:rPr>
          <w:rFonts w:asciiTheme="minorHAnsi" w:hAnsiTheme="minorHAnsi" w:eastAsiaTheme="minorEastAsia" w:cstheme="minorBidi"/>
          <w:smallCaps w:val="0"/>
          <w:sz w:val="22"/>
          <w:szCs w:val="22"/>
        </w:rPr>
      </w:pPr>
      <w:hyperlink w:history="1" w:anchor="_Toc444553975">
        <w:r w:rsidRPr="00170688" w:rsidR="00E62DAE">
          <w:rPr>
            <w:rStyle w:val="Hypertextovodkaz"/>
          </w:rPr>
          <w:t>6.7</w:t>
        </w:r>
        <w:r w:rsidR="00E62DAE">
          <w:rPr>
            <w:rFonts w:asciiTheme="minorHAnsi" w:hAnsiTheme="minorHAnsi" w:eastAsiaTheme="minorEastAsia" w:cstheme="minorBidi"/>
            <w:smallCaps w:val="0"/>
            <w:sz w:val="22"/>
            <w:szCs w:val="22"/>
          </w:rPr>
          <w:tab/>
        </w:r>
        <w:r w:rsidRPr="00170688" w:rsidR="00E62DAE">
          <w:rPr>
            <w:rStyle w:val="Hypertextovodkaz"/>
          </w:rPr>
          <w:t>Implementace důležitých programovacích konstrukcí</w:t>
        </w:r>
        <w:r w:rsidR="00E62DAE">
          <w:rPr>
            <w:webHidden/>
          </w:rPr>
          <w:tab/>
        </w:r>
        <w:r w:rsidR="00E62DAE">
          <w:rPr>
            <w:webHidden/>
          </w:rPr>
          <w:fldChar w:fldCharType="begin"/>
        </w:r>
        <w:r w:rsidR="00E62DAE">
          <w:rPr>
            <w:webHidden/>
          </w:rPr>
          <w:instrText xml:space="preserve"> PAGEREF _Toc444553975 \h </w:instrText>
        </w:r>
        <w:r w:rsidR="00E62DAE">
          <w:rPr>
            <w:webHidden/>
          </w:rPr>
        </w:r>
        <w:r w:rsidR="00E62DAE">
          <w:rPr>
            <w:webHidden/>
          </w:rPr>
          <w:fldChar w:fldCharType="separate"/>
        </w:r>
        <w:r w:rsidR="00E62DAE">
          <w:rPr>
            <w:webHidden/>
          </w:rPr>
          <w:t>53</w:t>
        </w:r>
        <w:r w:rsidR="00E62DAE">
          <w:rPr>
            <w:webHidden/>
          </w:rPr>
          <w:fldChar w:fldCharType="end"/>
        </w:r>
      </w:hyperlink>
    </w:p>
    <w:p xmlns:wp14="http://schemas.microsoft.com/office/word/2010/wordml" w:rsidR="00E62DAE" w:rsidRDefault="001416F4" w14:paraId="40AD5ECB" wp14:textId="77777777">
      <w:pPr>
        <w:pStyle w:val="Obsah4"/>
        <w:tabs>
          <w:tab w:val="left" w:pos="1418"/>
        </w:tabs>
        <w:rPr>
          <w:rFonts w:asciiTheme="minorHAnsi" w:hAnsiTheme="minorHAnsi" w:eastAsiaTheme="minorEastAsia" w:cstheme="minorBidi"/>
          <w:sz w:val="22"/>
          <w:szCs w:val="22"/>
        </w:rPr>
      </w:pPr>
      <w:hyperlink w:history="1" w:anchor="_Toc444553976">
        <w:r w:rsidRPr="00170688" w:rsidR="00E62DAE">
          <w:rPr>
            <w:rStyle w:val="Hypertextovodkaz"/>
          </w:rPr>
          <w:t>6.7.1</w:t>
        </w:r>
        <w:r w:rsidR="00E62DAE">
          <w:rPr>
            <w:rFonts w:asciiTheme="minorHAnsi" w:hAnsiTheme="minorHAnsi" w:eastAsiaTheme="minorEastAsia" w:cstheme="minorBidi"/>
            <w:sz w:val="22"/>
            <w:szCs w:val="22"/>
          </w:rPr>
          <w:tab/>
        </w:r>
        <w:r w:rsidRPr="00170688" w:rsidR="00E62DAE">
          <w:rPr>
            <w:rStyle w:val="Hypertextovodkaz"/>
          </w:rPr>
          <w:t>Příznak přenosu</w:t>
        </w:r>
        <w:r w:rsidR="00E62DAE">
          <w:rPr>
            <w:webHidden/>
          </w:rPr>
          <w:tab/>
        </w:r>
        <w:r w:rsidR="00E62DAE">
          <w:rPr>
            <w:webHidden/>
          </w:rPr>
          <w:fldChar w:fldCharType="begin"/>
        </w:r>
        <w:r w:rsidR="00E62DAE">
          <w:rPr>
            <w:webHidden/>
          </w:rPr>
          <w:instrText xml:space="preserve"> PAGEREF _Toc444553976 \h </w:instrText>
        </w:r>
        <w:r w:rsidR="00E62DAE">
          <w:rPr>
            <w:webHidden/>
          </w:rPr>
        </w:r>
        <w:r w:rsidR="00E62DAE">
          <w:rPr>
            <w:webHidden/>
          </w:rPr>
          <w:fldChar w:fldCharType="separate"/>
        </w:r>
        <w:r w:rsidR="00E62DAE">
          <w:rPr>
            <w:webHidden/>
          </w:rPr>
          <w:t>53</w:t>
        </w:r>
        <w:r w:rsidR="00E62DAE">
          <w:rPr>
            <w:webHidden/>
          </w:rPr>
          <w:fldChar w:fldCharType="end"/>
        </w:r>
      </w:hyperlink>
    </w:p>
    <w:p xmlns:wp14="http://schemas.microsoft.com/office/word/2010/wordml" w:rsidR="00E62DAE" w:rsidRDefault="001416F4" w14:paraId="4EF29E08" wp14:textId="77777777">
      <w:pPr>
        <w:pStyle w:val="Obsah4"/>
        <w:tabs>
          <w:tab w:val="left" w:pos="1418"/>
        </w:tabs>
        <w:rPr>
          <w:rFonts w:asciiTheme="minorHAnsi" w:hAnsiTheme="minorHAnsi" w:eastAsiaTheme="minorEastAsia" w:cstheme="minorBidi"/>
          <w:sz w:val="22"/>
          <w:szCs w:val="22"/>
        </w:rPr>
      </w:pPr>
      <w:hyperlink w:history="1" w:anchor="_Toc444553977">
        <w:r w:rsidRPr="00170688" w:rsidR="00E62DAE">
          <w:rPr>
            <w:rStyle w:val="Hypertextovodkaz"/>
          </w:rPr>
          <w:t>6.7.2</w:t>
        </w:r>
        <w:r w:rsidR="00E62DAE">
          <w:rPr>
            <w:rFonts w:asciiTheme="minorHAnsi" w:hAnsiTheme="minorHAnsi" w:eastAsiaTheme="minorEastAsia" w:cstheme="minorBidi"/>
            <w:sz w:val="22"/>
            <w:szCs w:val="22"/>
          </w:rPr>
          <w:tab/>
        </w:r>
        <w:r w:rsidRPr="00170688" w:rsidR="00E62DAE">
          <w:rPr>
            <w:rStyle w:val="Hypertextovodkaz"/>
          </w:rPr>
          <w:t>Podmíněné skoky</w:t>
        </w:r>
        <w:r w:rsidR="00E62DAE">
          <w:rPr>
            <w:webHidden/>
          </w:rPr>
          <w:tab/>
        </w:r>
        <w:r w:rsidR="00E62DAE">
          <w:rPr>
            <w:webHidden/>
          </w:rPr>
          <w:fldChar w:fldCharType="begin"/>
        </w:r>
        <w:r w:rsidR="00E62DAE">
          <w:rPr>
            <w:webHidden/>
          </w:rPr>
          <w:instrText xml:space="preserve"> PAGEREF _Toc444553977 \h </w:instrText>
        </w:r>
        <w:r w:rsidR="00E62DAE">
          <w:rPr>
            <w:webHidden/>
          </w:rPr>
        </w:r>
        <w:r w:rsidR="00E62DAE">
          <w:rPr>
            <w:webHidden/>
          </w:rPr>
          <w:fldChar w:fldCharType="separate"/>
        </w:r>
        <w:r w:rsidR="00E62DAE">
          <w:rPr>
            <w:webHidden/>
          </w:rPr>
          <w:t>54</w:t>
        </w:r>
        <w:r w:rsidR="00E62DAE">
          <w:rPr>
            <w:webHidden/>
          </w:rPr>
          <w:fldChar w:fldCharType="end"/>
        </w:r>
      </w:hyperlink>
    </w:p>
    <w:p xmlns:wp14="http://schemas.microsoft.com/office/word/2010/wordml" w:rsidR="00E62DAE" w:rsidRDefault="001416F4" w14:paraId="2F957A86" wp14:textId="77777777">
      <w:pPr>
        <w:pStyle w:val="Obsah2"/>
        <w:rPr>
          <w:rFonts w:asciiTheme="minorHAnsi" w:hAnsiTheme="minorHAnsi" w:eastAsiaTheme="minorEastAsia" w:cstheme="minorBidi"/>
          <w:b w:val="0"/>
          <w:caps w:val="0"/>
          <w:sz w:val="22"/>
          <w:szCs w:val="22"/>
        </w:rPr>
      </w:pPr>
      <w:hyperlink w:history="1" w:anchor="_Toc444553978">
        <w:r w:rsidRPr="00170688" w:rsidR="00E62DAE">
          <w:rPr>
            <w:rStyle w:val="Hypertextovodkaz"/>
          </w:rPr>
          <w:t>Závěr</w:t>
        </w:r>
        <w:r w:rsidR="00E62DAE">
          <w:rPr>
            <w:webHidden/>
          </w:rPr>
          <w:tab/>
        </w:r>
        <w:r w:rsidR="00E62DAE">
          <w:rPr>
            <w:webHidden/>
          </w:rPr>
          <w:fldChar w:fldCharType="begin"/>
        </w:r>
        <w:r w:rsidR="00E62DAE">
          <w:rPr>
            <w:webHidden/>
          </w:rPr>
          <w:instrText xml:space="preserve"> PAGEREF _Toc444553978 \h </w:instrText>
        </w:r>
        <w:r w:rsidR="00E62DAE">
          <w:rPr>
            <w:webHidden/>
          </w:rPr>
        </w:r>
        <w:r w:rsidR="00E62DAE">
          <w:rPr>
            <w:webHidden/>
          </w:rPr>
          <w:fldChar w:fldCharType="separate"/>
        </w:r>
        <w:r w:rsidR="00E62DAE">
          <w:rPr>
            <w:webHidden/>
          </w:rPr>
          <w:t>55</w:t>
        </w:r>
        <w:r w:rsidR="00E62DAE">
          <w:rPr>
            <w:webHidden/>
          </w:rPr>
          <w:fldChar w:fldCharType="end"/>
        </w:r>
      </w:hyperlink>
    </w:p>
    <w:p xmlns:wp14="http://schemas.microsoft.com/office/word/2010/wordml" w:rsidR="00E62DAE" w:rsidRDefault="001416F4" w14:paraId="78BD04B2" wp14:textId="77777777">
      <w:pPr>
        <w:pStyle w:val="Obsah2"/>
        <w:rPr>
          <w:rFonts w:asciiTheme="minorHAnsi" w:hAnsiTheme="minorHAnsi" w:eastAsiaTheme="minorEastAsia" w:cstheme="minorBidi"/>
          <w:b w:val="0"/>
          <w:caps w:val="0"/>
          <w:sz w:val="22"/>
          <w:szCs w:val="22"/>
        </w:rPr>
      </w:pPr>
      <w:hyperlink w:history="1" w:anchor="_Toc444553979">
        <w:r w:rsidRPr="00170688" w:rsidR="00E62DAE">
          <w:rPr>
            <w:rStyle w:val="Hypertextovodkaz"/>
          </w:rPr>
          <w:t>Seznam použité literatury</w:t>
        </w:r>
        <w:r w:rsidR="00E62DAE">
          <w:rPr>
            <w:webHidden/>
          </w:rPr>
          <w:tab/>
        </w:r>
        <w:r w:rsidR="00E62DAE">
          <w:rPr>
            <w:webHidden/>
          </w:rPr>
          <w:fldChar w:fldCharType="begin"/>
        </w:r>
        <w:r w:rsidR="00E62DAE">
          <w:rPr>
            <w:webHidden/>
          </w:rPr>
          <w:instrText xml:space="preserve"> PAGEREF _Toc444553979 \h </w:instrText>
        </w:r>
        <w:r w:rsidR="00E62DAE">
          <w:rPr>
            <w:webHidden/>
          </w:rPr>
        </w:r>
        <w:r w:rsidR="00E62DAE">
          <w:rPr>
            <w:webHidden/>
          </w:rPr>
          <w:fldChar w:fldCharType="separate"/>
        </w:r>
        <w:r w:rsidR="00E62DAE">
          <w:rPr>
            <w:webHidden/>
          </w:rPr>
          <w:t>57</w:t>
        </w:r>
        <w:r w:rsidR="00E62DAE">
          <w:rPr>
            <w:webHidden/>
          </w:rPr>
          <w:fldChar w:fldCharType="end"/>
        </w:r>
      </w:hyperlink>
    </w:p>
    <w:p xmlns:wp14="http://schemas.microsoft.com/office/word/2010/wordml" w:rsidR="00E62DAE" w:rsidRDefault="001416F4" w14:paraId="287F34AF" wp14:textId="77777777">
      <w:pPr>
        <w:pStyle w:val="Obsah2"/>
        <w:rPr>
          <w:rFonts w:asciiTheme="minorHAnsi" w:hAnsiTheme="minorHAnsi" w:eastAsiaTheme="minorEastAsia" w:cstheme="minorBidi"/>
          <w:b w:val="0"/>
          <w:caps w:val="0"/>
          <w:sz w:val="22"/>
          <w:szCs w:val="22"/>
        </w:rPr>
      </w:pPr>
      <w:hyperlink w:history="1" w:anchor="_Toc444553980">
        <w:r w:rsidRPr="00170688" w:rsidR="00E62DAE">
          <w:rPr>
            <w:rStyle w:val="Hypertextovodkaz"/>
          </w:rPr>
          <w:t>Seznam použitých symbolů a zkratek</w:t>
        </w:r>
        <w:r w:rsidR="00E62DAE">
          <w:rPr>
            <w:webHidden/>
          </w:rPr>
          <w:tab/>
        </w:r>
        <w:r w:rsidR="00E62DAE">
          <w:rPr>
            <w:webHidden/>
          </w:rPr>
          <w:fldChar w:fldCharType="begin"/>
        </w:r>
        <w:r w:rsidR="00E62DAE">
          <w:rPr>
            <w:webHidden/>
          </w:rPr>
          <w:instrText xml:space="preserve"> PAGEREF _Toc444553980 \h </w:instrText>
        </w:r>
        <w:r w:rsidR="00E62DAE">
          <w:rPr>
            <w:webHidden/>
          </w:rPr>
        </w:r>
        <w:r w:rsidR="00E62DAE">
          <w:rPr>
            <w:webHidden/>
          </w:rPr>
          <w:fldChar w:fldCharType="separate"/>
        </w:r>
        <w:r w:rsidR="00E62DAE">
          <w:rPr>
            <w:webHidden/>
          </w:rPr>
          <w:t>59</w:t>
        </w:r>
        <w:r w:rsidR="00E62DAE">
          <w:rPr>
            <w:webHidden/>
          </w:rPr>
          <w:fldChar w:fldCharType="end"/>
        </w:r>
      </w:hyperlink>
    </w:p>
    <w:p xmlns:wp14="http://schemas.microsoft.com/office/word/2010/wordml" w:rsidR="00E62DAE" w:rsidRDefault="001416F4" w14:paraId="01B177D9" wp14:textId="77777777">
      <w:pPr>
        <w:pStyle w:val="Obsah2"/>
        <w:rPr>
          <w:rFonts w:asciiTheme="minorHAnsi" w:hAnsiTheme="minorHAnsi" w:eastAsiaTheme="minorEastAsia" w:cstheme="minorBidi"/>
          <w:b w:val="0"/>
          <w:caps w:val="0"/>
          <w:sz w:val="22"/>
          <w:szCs w:val="22"/>
        </w:rPr>
      </w:pPr>
      <w:hyperlink w:history="1" w:anchor="_Toc444553981">
        <w:r w:rsidRPr="00170688" w:rsidR="00E62DAE">
          <w:rPr>
            <w:rStyle w:val="Hypertextovodkaz"/>
          </w:rPr>
          <w:t>Seznam obrázků a tabulek</w:t>
        </w:r>
        <w:r w:rsidR="00E62DAE">
          <w:rPr>
            <w:webHidden/>
          </w:rPr>
          <w:tab/>
        </w:r>
        <w:r w:rsidR="00E62DAE">
          <w:rPr>
            <w:webHidden/>
          </w:rPr>
          <w:fldChar w:fldCharType="begin"/>
        </w:r>
        <w:r w:rsidR="00E62DAE">
          <w:rPr>
            <w:webHidden/>
          </w:rPr>
          <w:instrText xml:space="preserve"> PAGEREF _Toc444553981 \h </w:instrText>
        </w:r>
        <w:r w:rsidR="00E62DAE">
          <w:rPr>
            <w:webHidden/>
          </w:rPr>
        </w:r>
        <w:r w:rsidR="00E62DAE">
          <w:rPr>
            <w:webHidden/>
          </w:rPr>
          <w:fldChar w:fldCharType="separate"/>
        </w:r>
        <w:r w:rsidR="00E62DAE">
          <w:rPr>
            <w:webHidden/>
          </w:rPr>
          <w:t>61</w:t>
        </w:r>
        <w:r w:rsidR="00E62DAE">
          <w:rPr>
            <w:webHidden/>
          </w:rPr>
          <w:fldChar w:fldCharType="end"/>
        </w:r>
      </w:hyperlink>
    </w:p>
    <w:p xmlns:wp14="http://schemas.microsoft.com/office/word/2010/wordml" w:rsidR="00E62DAE" w:rsidRDefault="001416F4" w14:paraId="24A8B02F" wp14:textId="77777777">
      <w:pPr>
        <w:pStyle w:val="Obsah2"/>
        <w:rPr>
          <w:rFonts w:asciiTheme="minorHAnsi" w:hAnsiTheme="minorHAnsi" w:eastAsiaTheme="minorEastAsia" w:cstheme="minorBidi"/>
          <w:b w:val="0"/>
          <w:caps w:val="0"/>
          <w:sz w:val="22"/>
          <w:szCs w:val="22"/>
        </w:rPr>
      </w:pPr>
      <w:hyperlink w:history="1" w:anchor="_Toc444553982">
        <w:r w:rsidRPr="00170688" w:rsidR="00E62DAE">
          <w:rPr>
            <w:rStyle w:val="Hypertextovodkaz"/>
          </w:rPr>
          <w:t>Seznam Příloh</w:t>
        </w:r>
        <w:r w:rsidR="00E62DAE">
          <w:rPr>
            <w:webHidden/>
          </w:rPr>
          <w:tab/>
        </w:r>
        <w:r w:rsidR="00E62DAE">
          <w:rPr>
            <w:webHidden/>
          </w:rPr>
          <w:fldChar w:fldCharType="begin"/>
        </w:r>
        <w:r w:rsidR="00E62DAE">
          <w:rPr>
            <w:webHidden/>
          </w:rPr>
          <w:instrText xml:space="preserve"> PAGEREF _Toc444553982 \h </w:instrText>
        </w:r>
        <w:r w:rsidR="00E62DAE">
          <w:rPr>
            <w:webHidden/>
          </w:rPr>
        </w:r>
        <w:r w:rsidR="00E62DAE">
          <w:rPr>
            <w:webHidden/>
          </w:rPr>
          <w:fldChar w:fldCharType="separate"/>
        </w:r>
        <w:r w:rsidR="00E62DAE">
          <w:rPr>
            <w:webHidden/>
          </w:rPr>
          <w:t>62</w:t>
        </w:r>
        <w:r w:rsidR="00E62DAE">
          <w:rPr>
            <w:webHidden/>
          </w:rPr>
          <w:fldChar w:fldCharType="end"/>
        </w:r>
      </w:hyperlink>
    </w:p>
    <w:p xmlns:wp14="http://schemas.microsoft.com/office/word/2010/wordml" w:rsidR="00C94493" w:rsidP="004C1DC7" w:rsidRDefault="00C94493" w14:paraId="3461D779" wp14:textId="77777777">
      <w:pPr>
        <w:pStyle w:val="Obsah2"/>
        <w:suppressAutoHyphens/>
        <w:sectPr w:rsidR="00C94493" w:rsidSect="004F3D3C">
          <w:headerReference w:type="default" r:id="rId12"/>
          <w:type w:val="continuous"/>
          <w:pgSz w:w="11907" w:h="16840" w:orient="portrait" w:code="9"/>
          <w:pgMar w:top="1701" w:right="1134" w:bottom="1134" w:left="1134" w:header="851" w:footer="709" w:gutter="851"/>
          <w:cols w:space="708"/>
          <w:titlePg/>
        </w:sectPr>
      </w:pPr>
      <w:r>
        <w:rPr>
          <w:bCs/>
          <w:szCs w:val="36"/>
        </w:rPr>
        <w:fldChar w:fldCharType="end"/>
      </w:r>
    </w:p>
    <w:p xmlns:wp14="http://schemas.microsoft.com/office/word/2010/wordml" w:rsidR="00C94493" w:rsidP="004C1DC7" w:rsidRDefault="00C94493" w14:paraId="6CF63403" wp14:textId="77777777">
      <w:pPr>
        <w:pStyle w:val="Nadpis"/>
        <w:suppressAutoHyphens/>
      </w:pPr>
      <w:bookmarkStart w:name="_Toc444553906" w:id="27"/>
      <w:r>
        <w:lastRenderedPageBreak/>
        <w:t>Úvod</w:t>
      </w:r>
      <w:bookmarkEnd w:id="27"/>
    </w:p>
    <w:p xmlns:wp14="http://schemas.microsoft.com/office/word/2010/wordml" w:rsidR="00C225C7" w:rsidP="00255528" w:rsidRDefault="00255528" w14:paraId="6C5EE93F" wp14:textId="77777777">
      <w:r>
        <w:t>Zpracovávané téma, 16bitový pro</w:t>
      </w:r>
      <w:r w:rsidR="001B412C">
        <w:t>cesor, jsem si vybral</w:t>
      </w:r>
      <w:r>
        <w:t xml:space="preserve">, </w:t>
      </w:r>
      <w:r w:rsidR="001B412C">
        <w:t>protože</w:t>
      </w:r>
      <w:r>
        <w:t xml:space="preserve"> mě baví navrhovat</w:t>
      </w:r>
      <w:r w:rsidR="001B06CA">
        <w:t>, optimalizovat a vymý</w:t>
      </w:r>
      <w:r w:rsidR="00B96231">
        <w:t>š</w:t>
      </w:r>
      <w:r w:rsidR="001B06CA">
        <w:t>let</w:t>
      </w:r>
      <w:r w:rsidR="00A3565E">
        <w:t> </w:t>
      </w:r>
      <w:r>
        <w:t>logické obvody</w:t>
      </w:r>
      <w:r w:rsidR="00A3565E">
        <w:t xml:space="preserve"> v jakékoli formě</w:t>
      </w:r>
      <w:r w:rsidR="00F667E5">
        <w:t>.</w:t>
      </w:r>
      <w:r w:rsidR="00413ABF">
        <w:t xml:space="preserve"> Toto téma jsem zvolit taky z důvodu, že </w:t>
      </w:r>
      <w:r w:rsidR="00397229">
        <w:t xml:space="preserve">se </w:t>
      </w:r>
      <w:r w:rsidR="00413ABF">
        <w:t xml:space="preserve">v budoucnu </w:t>
      </w:r>
      <w:r w:rsidR="00317E2C">
        <w:t>budu zabývat návrhem procesoru.</w:t>
      </w:r>
      <w:r w:rsidR="00397229">
        <w:t xml:space="preserve"> </w:t>
      </w:r>
      <w:r w:rsidR="001C6963">
        <w:t>Není proto divu, že zpracovávané</w:t>
      </w:r>
      <w:r w:rsidR="00397229">
        <w:t xml:space="preserve"> téma mě velmi obohatilo, protože vím, čemu se mám v budoucnu vyhýbat i do čeho mám investovat více mé pozor</w:t>
      </w:r>
      <w:r w:rsidR="00F15EDB">
        <w:t>n</w:t>
      </w:r>
      <w:r w:rsidR="00397229">
        <w:t>osti.</w:t>
      </w:r>
    </w:p>
    <w:p xmlns:wp14="http://schemas.microsoft.com/office/word/2010/wordml" w:rsidR="00B573A6" w:rsidP="00B573A6" w:rsidRDefault="00075C36" w14:paraId="72ED6ABB" wp14:textId="77777777">
      <w:r>
        <w:t>K realizaci implementace samotného procesoru jsem využil programovací jazyk VHDL.</w:t>
      </w:r>
      <w:r w:rsidR="00B55D4B">
        <w:t xml:space="preserve"> </w:t>
      </w:r>
      <w:r w:rsidR="001D3345">
        <w:t xml:space="preserve">Při </w:t>
      </w:r>
      <w:r w:rsidR="00C10B3D">
        <w:t>návrhu procesoru</w:t>
      </w:r>
      <w:r w:rsidR="00DC4072">
        <w:t xml:space="preserve"> jsem kladl důraz především </w:t>
      </w:r>
      <w:r w:rsidR="00A174DD">
        <w:t xml:space="preserve">na jednoduchost a pravidelnost. Obě tyto </w:t>
      </w:r>
      <w:r w:rsidR="00B96231">
        <w:t xml:space="preserve">vlastnosti pak podporují </w:t>
      </w:r>
      <w:r w:rsidR="001A7E6F">
        <w:t xml:space="preserve">navyšování </w:t>
      </w:r>
      <w:r w:rsidR="00B96231">
        <w:t>výkon</w:t>
      </w:r>
      <w:r w:rsidR="001A7E6F">
        <w:t>u</w:t>
      </w:r>
      <w:r w:rsidR="00573A38">
        <w:t xml:space="preserve"> celkového obvodu</w:t>
      </w:r>
      <w:r w:rsidR="00B96231">
        <w:t xml:space="preserve">. </w:t>
      </w:r>
      <w:r w:rsidR="00976222">
        <w:t xml:space="preserve">Navzdory tomu, že tento výkon není zde požadován, je dobrým zvykem takto navrhovat jakýkoli obvod, protože složitější obvod </w:t>
      </w:r>
      <w:r w:rsidR="00413ABF">
        <w:t>lze</w:t>
      </w:r>
      <w:r w:rsidR="00976222">
        <w:t xml:space="preserve"> získat sp</w:t>
      </w:r>
      <w:r w:rsidR="003A2AFE">
        <w:t xml:space="preserve">ojením dvou jednoduchých obvodů, ale jednoduchý obvod nelze získat spojením </w:t>
      </w:r>
      <w:r w:rsidR="008D5C3D">
        <w:t>dvou libovolných obvodů</w:t>
      </w:r>
      <w:r w:rsidR="00704D4C">
        <w:t xml:space="preserve">, které k tomu </w:t>
      </w:r>
      <w:r w:rsidR="007D55C9">
        <w:t>při vývoji nebyly speciálně uzpůsobeny.</w:t>
      </w:r>
    </w:p>
    <w:p xmlns:wp14="http://schemas.microsoft.com/office/word/2010/wordml" w:rsidR="009F72A1" w:rsidP="001F3D53" w:rsidRDefault="007D55C9" w14:paraId="18391096" wp14:textId="77777777">
      <w:r>
        <w:t xml:space="preserve">V této práci </w:t>
      </w:r>
      <w:r w:rsidR="00A36F8C">
        <w:t>se zprvu věnuji teoretickým základům</w:t>
      </w:r>
      <w:r>
        <w:t xml:space="preserve"> rozebírané tématiky</w:t>
      </w:r>
      <w:r w:rsidR="00985B83">
        <w:t>, jako je</w:t>
      </w:r>
      <w:r w:rsidR="00A36F8C">
        <w:t xml:space="preserve"> stručn</w:t>
      </w:r>
      <w:r w:rsidR="005F355B">
        <w:t>ý</w:t>
      </w:r>
      <w:r w:rsidR="00B573A6">
        <w:t xml:space="preserve"> </w:t>
      </w:r>
      <w:r w:rsidR="00A36F8C">
        <w:t>popis procesoru</w:t>
      </w:r>
      <w:r w:rsidR="003C5EF9">
        <w:t xml:space="preserve">, </w:t>
      </w:r>
      <w:r w:rsidR="005543DB">
        <w:t>charakteristika významných procesorů a</w:t>
      </w:r>
      <w:r w:rsidRPr="00B573A6" w:rsidR="00B573A6">
        <w:t xml:space="preserve"> </w:t>
      </w:r>
      <w:r w:rsidR="005543DB">
        <w:t xml:space="preserve">velmi okrajově </w:t>
      </w:r>
      <w:r w:rsidR="007B738E">
        <w:t xml:space="preserve">jsou zde popsány </w:t>
      </w:r>
      <w:r w:rsidRPr="00B573A6" w:rsidR="00C64625">
        <w:t>na příkladech</w:t>
      </w:r>
      <w:r w:rsidR="00C64625">
        <w:t xml:space="preserve"> </w:t>
      </w:r>
      <w:r w:rsidR="00B573A6">
        <w:t xml:space="preserve">i </w:t>
      </w:r>
      <w:r w:rsidR="005543DB">
        <w:t>základy jazyka VHDL.</w:t>
      </w:r>
      <w:r w:rsidR="00A23CCC">
        <w:t xml:space="preserve"> V druhé části této práce se věnuji </w:t>
      </w:r>
      <w:r w:rsidR="001B2607">
        <w:t xml:space="preserve">použitému softwaru a hardwaru a </w:t>
      </w:r>
      <w:r w:rsidR="00A23CCC">
        <w:t xml:space="preserve">samotnému popisu </w:t>
      </w:r>
      <w:r w:rsidR="001B2607">
        <w:t xml:space="preserve">a návrhu procesoru. </w:t>
      </w:r>
      <w:r w:rsidR="00BE305F">
        <w:t>Pro účely této práce jsem procesor nazval „Limen“.</w:t>
      </w:r>
    </w:p>
    <w:tbl>
      <w:tblPr>
        <w:tblW w:w="0" w:type="auto"/>
        <w:tblCellMar>
          <w:left w:w="70" w:type="dxa"/>
          <w:right w:w="70" w:type="dxa"/>
        </w:tblCellMar>
        <w:tblLook w:val="0000" w:firstRow="0" w:lastRow="0" w:firstColumn="0" w:lastColumn="0" w:noHBand="0" w:noVBand="0"/>
      </w:tblPr>
      <w:tblGrid>
        <w:gridCol w:w="2905"/>
        <w:gridCol w:w="6023"/>
      </w:tblGrid>
      <w:tr xmlns:wp14="http://schemas.microsoft.com/office/word/2010/wordml" w:rsidR="00C94493" w14:paraId="498C6C49" wp14:textId="77777777">
        <w:tc>
          <w:tcPr>
            <w:tcW w:w="2905" w:type="dxa"/>
          </w:tcPr>
          <w:p w:rsidR="00C94493" w:rsidP="004C1DC7" w:rsidRDefault="00C94493" w14:paraId="3CF2D8B6" wp14:textId="77777777">
            <w:pPr>
              <w:pStyle w:val="st-slice"/>
              <w:suppressAutoHyphens/>
              <w:jc w:val="right"/>
            </w:pPr>
          </w:p>
        </w:tc>
        <w:tc>
          <w:tcPr>
            <w:tcW w:w="6023" w:type="dxa"/>
          </w:tcPr>
          <w:p w:rsidR="00C94493" w:rsidP="004C1DC7" w:rsidRDefault="00C94493" w14:paraId="31B82D2A" wp14:textId="77777777">
            <w:pPr>
              <w:pStyle w:val="st"/>
              <w:suppressAutoHyphens/>
              <w:jc w:val="left"/>
            </w:pPr>
            <w:bookmarkStart w:name="_Toc444553907" w:id="28"/>
            <w:r>
              <w:t>TEORETICKÁ ČÁST</w:t>
            </w:r>
            <w:bookmarkEnd w:id="28"/>
          </w:p>
        </w:tc>
      </w:tr>
    </w:tbl>
    <w:p xmlns:wp14="http://schemas.microsoft.com/office/word/2010/wordml" w:rsidR="00C94493" w:rsidP="004C1DC7" w:rsidRDefault="00C94493" w14:paraId="0FB78278" wp14:textId="77777777">
      <w:pPr>
        <w:suppressAutoHyphens/>
      </w:pPr>
    </w:p>
    <w:p xmlns:wp14="http://schemas.microsoft.com/office/word/2010/wordml" w:rsidR="00C94493" w:rsidP="004C1DC7" w:rsidRDefault="00097F85" w14:paraId="18F56F83" wp14:textId="77777777">
      <w:pPr>
        <w:pStyle w:val="Nadpis1"/>
        <w:suppressAutoHyphens/>
      </w:pPr>
      <w:bookmarkStart w:name="_Toc444553908" w:id="29"/>
      <w:bookmarkStart w:name="_Toc107634143" w:id="30"/>
      <w:bookmarkStart w:name="_Toc107635178" w:id="31"/>
      <w:bookmarkStart w:name="_Toc107635218" w:id="32"/>
      <w:bookmarkStart w:name="_Toc107635235" w:id="33"/>
      <w:r>
        <w:lastRenderedPageBreak/>
        <w:t>Procesor</w:t>
      </w:r>
      <w:bookmarkEnd w:id="29"/>
    </w:p>
    <w:p xmlns:wp14="http://schemas.microsoft.com/office/word/2010/wordml" w:rsidR="001546E2" w:rsidP="00097F85" w:rsidRDefault="00097F85" w14:paraId="3BC2B95C" wp14:textId="77777777">
      <w:pPr>
        <w:pStyle w:val="Nadpis2"/>
      </w:pPr>
      <w:bookmarkStart w:name="_Toc444553909" w:id="34"/>
      <w:bookmarkEnd w:id="30"/>
      <w:bookmarkEnd w:id="31"/>
      <w:bookmarkEnd w:id="32"/>
      <w:bookmarkEnd w:id="33"/>
      <w:r>
        <w:t>Popis procesoru</w:t>
      </w:r>
      <w:bookmarkEnd w:id="34"/>
    </w:p>
    <w:p xmlns:wp14="http://schemas.microsoft.com/office/word/2010/wordml" w:rsidR="00097F85" w:rsidP="00097F85" w:rsidRDefault="006E078F" w14:paraId="5EC0E072" wp14:textId="77777777">
      <w:r>
        <w:t>Procesor</w:t>
      </w:r>
      <w:r w:rsidR="00254971">
        <w:t xml:space="preserve"> (</w:t>
      </w:r>
      <w:r w:rsidR="00C42100">
        <w:t>mnohdy označován</w:t>
      </w:r>
      <w:r w:rsidR="00254971">
        <w:t xml:space="preserve"> CPU)</w:t>
      </w:r>
      <w:r>
        <w:t xml:space="preserve"> je </w:t>
      </w:r>
      <w:r w:rsidR="00390CD3">
        <w:t>nejdůležitější</w:t>
      </w:r>
      <w:r w:rsidR="00682F5A">
        <w:t>m</w:t>
      </w:r>
      <w:r>
        <w:t xml:space="preserve"> </w:t>
      </w:r>
      <w:r w:rsidR="000B0536">
        <w:t>obvod</w:t>
      </w:r>
      <w:r w:rsidR="00682F5A">
        <w:t>em</w:t>
      </w:r>
      <w:r>
        <w:t xml:space="preserve"> </w:t>
      </w:r>
      <w:r w:rsidR="00DB78F0">
        <w:t xml:space="preserve">ve výpočetních systémech </w:t>
      </w:r>
      <w:r w:rsidR="00545B9B">
        <w:t xml:space="preserve">nejen </w:t>
      </w:r>
      <w:r w:rsidR="00DB78F0">
        <w:t>obecného použití</w:t>
      </w:r>
      <w:r w:rsidR="00C748CD">
        <w:t xml:space="preserve">. </w:t>
      </w:r>
      <w:r w:rsidR="00682F5A">
        <w:t>V</w:t>
      </w:r>
      <w:r w:rsidR="0037671F">
        <w:t>ykonává</w:t>
      </w:r>
      <w:r>
        <w:t xml:space="preserve"> strojové instrukce, jimiž je tvořen program. Každý procesor definuje vlastní množinu instrukcí</w:t>
      </w:r>
      <w:r w:rsidR="00B20937">
        <w:t xml:space="preserve"> (instrukční sada)</w:t>
      </w:r>
      <w:r>
        <w:t xml:space="preserve">, které podporuje, a ty pak mohou </w:t>
      </w:r>
      <w:r w:rsidR="00304007">
        <w:t>programy</w:t>
      </w:r>
      <w:r>
        <w:t xml:space="preserve"> využívat</w:t>
      </w:r>
      <w:r w:rsidR="00304007">
        <w:t xml:space="preserve"> k realizaci </w:t>
      </w:r>
      <w:r w:rsidR="00A578F2">
        <w:t>požadovaných</w:t>
      </w:r>
      <w:r w:rsidR="00304007">
        <w:t xml:space="preserve"> </w:t>
      </w:r>
      <w:r w:rsidR="00A578F2">
        <w:t>algoritm</w:t>
      </w:r>
      <w:r w:rsidR="00006430">
        <w:t>ů</w:t>
      </w:r>
      <w:r w:rsidR="00304007">
        <w:t>.</w:t>
      </w:r>
      <w:r w:rsidR="00433F30">
        <w:t xml:space="preserve"> Z předešlého zcela vyplývá, že pokud program využívá strojové instrukce procesoru P1, nemůže</w:t>
      </w:r>
      <w:r w:rsidR="00CE3CC0">
        <w:t xml:space="preserve"> </w:t>
      </w:r>
      <w:r w:rsidR="00350186">
        <w:t xml:space="preserve">ekvivalentně </w:t>
      </w:r>
      <w:r w:rsidR="00433F30">
        <w:t>běžet</w:t>
      </w:r>
      <w:r w:rsidR="005E0D2B">
        <w:t xml:space="preserve"> </w:t>
      </w:r>
      <w:r w:rsidR="00433F30">
        <w:t xml:space="preserve">na procesoru P2, pokud tento </w:t>
      </w:r>
      <w:r w:rsidR="004F4656">
        <w:t>procesor neimplementuje alespoň celou množinu instrukcí procesoru P1.</w:t>
      </w:r>
    </w:p>
    <w:p xmlns:wp14="http://schemas.microsoft.com/office/word/2010/wordml" w:rsidR="00343D28" w:rsidP="00097F85" w:rsidRDefault="00CC680C" w14:paraId="44B9F62F" wp14:textId="77777777">
      <w:r>
        <w:t>Snad všechny</w:t>
      </w:r>
      <w:r w:rsidR="00343D28">
        <w:t xml:space="preserve"> procesory obecného použití mají jeden společný cíl – dosáhnout </w:t>
      </w:r>
      <w:proofErr w:type="spellStart"/>
      <w:r w:rsidR="00FC6C19">
        <w:t>t</w:t>
      </w:r>
      <w:r w:rsidR="00343D28">
        <w:t>uringovské</w:t>
      </w:r>
      <w:proofErr w:type="spellEnd"/>
      <w:r w:rsidR="00343D28">
        <w:t xml:space="preserve"> úplnosti. </w:t>
      </w:r>
      <w:proofErr w:type="spellStart"/>
      <w:r w:rsidR="00343D28">
        <w:t>Turingovsky</w:t>
      </w:r>
      <w:proofErr w:type="spellEnd"/>
      <w:r w:rsidR="00343D28">
        <w:t xml:space="preserve"> úplný </w:t>
      </w:r>
      <w:r w:rsidR="00E07A2B">
        <w:t>stroj</w:t>
      </w:r>
      <w:r w:rsidR="00343D28">
        <w:t xml:space="preserve"> je takový </w:t>
      </w:r>
      <w:r w:rsidR="00E07A2B">
        <w:t>stroj</w:t>
      </w:r>
      <w:r w:rsidR="00343D28">
        <w:t>, který je schopen</w:t>
      </w:r>
      <w:r w:rsidR="0093373E">
        <w:t xml:space="preserve"> realizovat jakýkoli </w:t>
      </w:r>
      <w:r w:rsidR="00343D28">
        <w:t>algoritmus, který má řešení konečném čase.</w:t>
      </w:r>
      <w:r w:rsidR="00FC6C19">
        <w:t xml:space="preserve"> Samotná </w:t>
      </w:r>
      <w:proofErr w:type="spellStart"/>
      <w:r w:rsidR="00FC6C19">
        <w:t>turingovská</w:t>
      </w:r>
      <w:proofErr w:type="spellEnd"/>
      <w:r w:rsidR="00FC6C19">
        <w:t xml:space="preserve"> úplnost</w:t>
      </w:r>
      <w:r w:rsidR="00641B9E">
        <w:t xml:space="preserve"> ovšem</w:t>
      </w:r>
      <w:r w:rsidR="00FC6C19">
        <w:t xml:space="preserve"> nic neříká o</w:t>
      </w:r>
      <w:r w:rsidR="00641B9E">
        <w:t xml:space="preserve"> efektivitě provedení algoritmu. V definici této úplnosti</w:t>
      </w:r>
      <w:r>
        <w:t xml:space="preserve"> </w:t>
      </w:r>
      <w:r w:rsidR="00F759BF">
        <w:t xml:space="preserve">je </w:t>
      </w:r>
      <w:r w:rsidR="00E85EBE">
        <w:t>ještě</w:t>
      </w:r>
      <w:r>
        <w:t xml:space="preserve"> </w:t>
      </w:r>
      <w:r w:rsidR="00F759BF">
        <w:t>uvedeno</w:t>
      </w:r>
      <w:r>
        <w:t xml:space="preserve">, že je </w:t>
      </w:r>
      <w:r w:rsidR="00641B9E">
        <w:t xml:space="preserve">požadována </w:t>
      </w:r>
      <w:r w:rsidR="00942B1E">
        <w:t xml:space="preserve">v podstatě </w:t>
      </w:r>
      <w:r w:rsidR="00641B9E">
        <w:t>nekonečná pamě</w:t>
      </w:r>
      <w:r w:rsidR="00ED3ADC">
        <w:t>ť, což je vzhledem k</w:t>
      </w:r>
      <w:r w:rsidR="00526E16">
        <w:t> doposud známým</w:t>
      </w:r>
      <w:r w:rsidR="00942B1E">
        <w:t xml:space="preserve"> </w:t>
      </w:r>
      <w:r w:rsidR="00ED3ADC">
        <w:t xml:space="preserve">fyzikálním omezením </w:t>
      </w:r>
      <w:r w:rsidR="00942B1E">
        <w:t>prob</w:t>
      </w:r>
      <w:r w:rsidR="00526E16">
        <w:t xml:space="preserve">lém. Možná i to je důvod, proč se tento fakt </w:t>
      </w:r>
      <w:r w:rsidR="008F1D28">
        <w:t xml:space="preserve">často </w:t>
      </w:r>
      <w:r w:rsidR="00526E16">
        <w:t>opomíjí</w:t>
      </w:r>
      <w:r w:rsidR="008F1D28">
        <w:t xml:space="preserve">. Nicméně i v této práci bude </w:t>
      </w:r>
      <w:proofErr w:type="spellStart"/>
      <w:r w:rsidR="00E16E85">
        <w:t>turingovská</w:t>
      </w:r>
      <w:proofErr w:type="spellEnd"/>
      <w:r w:rsidR="00E16E85">
        <w:t xml:space="preserve"> úplnost použita </w:t>
      </w:r>
      <w:r w:rsidR="007D224B">
        <w:t>bez uvážení požadavku</w:t>
      </w:r>
      <w:r w:rsidR="000B7BDA">
        <w:t xml:space="preserve"> nekonečné paměti.</w:t>
      </w:r>
    </w:p>
    <w:p xmlns:wp14="http://schemas.microsoft.com/office/word/2010/wordml" w:rsidR="00EA5EB0" w:rsidP="00EA5EB0" w:rsidRDefault="00EA5EB0" w14:paraId="0FB8BA75" wp14:textId="77777777">
      <w:pPr>
        <w:pStyle w:val="Nadpis2"/>
      </w:pPr>
      <w:bookmarkStart w:name="_Toc444553910" w:id="35"/>
      <w:r>
        <w:t>Instrukce procesoru</w:t>
      </w:r>
      <w:bookmarkEnd w:id="35"/>
    </w:p>
    <w:p xmlns:wp14="http://schemas.microsoft.com/office/word/2010/wordml" w:rsidR="00150359" w:rsidP="00EA5EB0" w:rsidRDefault="00A578F2" w14:paraId="3D0B08F8" wp14:textId="77777777">
      <w:r>
        <w:t>Instrukce proceso</w:t>
      </w:r>
      <w:r w:rsidR="00964568">
        <w:t xml:space="preserve">ru </w:t>
      </w:r>
      <w:r w:rsidR="00E01F5C">
        <w:t>by měli</w:t>
      </w:r>
      <w:r w:rsidR="00964568">
        <w:t xml:space="preserve"> být navrženy tak, aby dokázaly implementovat co nejefektivněji nejpoužívanější algoritmy.</w:t>
      </w:r>
      <w:r w:rsidR="00A36555">
        <w:t xml:space="preserve"> Z důvodů </w:t>
      </w:r>
      <w:r w:rsidR="00785BAD">
        <w:t>velkého množství</w:t>
      </w:r>
      <w:r w:rsidR="00A36555">
        <w:t xml:space="preserve"> programovacích jazyků, technik a faktu, že mnohdy se používají jednoduché algoritmy,</w:t>
      </w:r>
      <w:r w:rsidR="00997749">
        <w:t xml:space="preserve"> by byla </w:t>
      </w:r>
      <w:r w:rsidR="00275953">
        <w:t xml:space="preserve">pravděpodobně </w:t>
      </w:r>
      <w:r w:rsidR="00077DBC">
        <w:t>chyba implementovat jako instrukci procesoru operaci, která je specifická jen pro nějaký programovací jazyk, techniku</w:t>
      </w:r>
      <w:r w:rsidR="00997749">
        <w:t xml:space="preserve"> nebo algoritmus.</w:t>
      </w:r>
      <w:r w:rsidR="007129F8">
        <w:t xml:space="preserve"> Vedlejším následkem takového návrhu by byl také </w:t>
      </w:r>
      <w:r w:rsidR="005004D4">
        <w:t xml:space="preserve">o poznání </w:t>
      </w:r>
      <w:r w:rsidR="007129F8">
        <w:t>složitější výsledný obvod.</w:t>
      </w:r>
      <w:r w:rsidR="00D67262">
        <w:t xml:space="preserve"> Ze všech uvedených důvodů </w:t>
      </w:r>
      <w:r w:rsidR="009C7CDA">
        <w:t xml:space="preserve">se bez </w:t>
      </w:r>
      <w:r w:rsidR="009D6F0A">
        <w:t xml:space="preserve">nějakých </w:t>
      </w:r>
      <w:r w:rsidR="009C7CDA">
        <w:t>výjimek vždy</w:t>
      </w:r>
      <w:r w:rsidR="00CD3DAA">
        <w:t xml:space="preserve"> používají instrukce, které </w:t>
      </w:r>
      <w:r w:rsidR="00276CD4">
        <w:t xml:space="preserve">zpravidla </w:t>
      </w:r>
      <w:r w:rsidR="00872A2D">
        <w:t>mají</w:t>
      </w:r>
      <w:r w:rsidRPr="00961738" w:rsidR="00961738">
        <w:t xml:space="preserve"> </w:t>
      </w:r>
      <w:r w:rsidR="00CD3DAA">
        <w:t xml:space="preserve">minimální </w:t>
      </w:r>
      <w:r w:rsidR="005D383C">
        <w:t>podíl</w:t>
      </w:r>
      <w:r w:rsidR="00855CBD">
        <w:t xml:space="preserve"> na</w:t>
      </w:r>
      <w:r w:rsidR="005D383C">
        <w:t xml:space="preserve"> </w:t>
      </w:r>
      <w:r w:rsidR="0091715C">
        <w:t>provedení</w:t>
      </w:r>
      <w:r w:rsidR="00233C35">
        <w:t xml:space="preserve"> celkového algoritmu.</w:t>
      </w:r>
      <w:r w:rsidR="00E91CAD">
        <w:t xml:space="preserve"> Takový způsob se</w:t>
      </w:r>
      <w:r w:rsidR="00BA7ADD">
        <w:t xml:space="preserve"> totiž</w:t>
      </w:r>
      <w:r w:rsidR="00E91CAD">
        <w:t xml:space="preserve"> jeví </w:t>
      </w:r>
      <w:r w:rsidR="00E82D4E">
        <w:t>jako vysoce efektivní</w:t>
      </w:r>
      <w:r w:rsidR="00E91CAD">
        <w:t xml:space="preserve"> na hardwarové úrovni</w:t>
      </w:r>
      <w:r w:rsidR="002F4E3A">
        <w:t xml:space="preserve"> a je možno</w:t>
      </w:r>
      <w:r w:rsidR="00E91CAD">
        <w:t xml:space="preserve"> </w:t>
      </w:r>
      <w:r w:rsidR="00C22EFA">
        <w:t xml:space="preserve">do procesoru </w:t>
      </w:r>
      <w:r w:rsidR="00E91CAD">
        <w:t>implementovat mnoho podpůrných obvodů k celkovému urychlení procesoru.</w:t>
      </w:r>
      <w:r w:rsidR="00C33C45">
        <w:t xml:space="preserve"> </w:t>
      </w:r>
      <w:r w:rsidR="00150359">
        <w:t xml:space="preserve">Vzhledem k tomu, že </w:t>
      </w:r>
      <w:r w:rsidR="00530E23">
        <w:t xml:space="preserve">reálné </w:t>
      </w:r>
      <w:r w:rsidR="00150359">
        <w:t>algoritmy většinou</w:t>
      </w:r>
      <w:r w:rsidR="00717815">
        <w:t xml:space="preserve"> nejsou tak triviální, aby je bylo možno vykonat jed</w:t>
      </w:r>
      <w:r w:rsidR="00167A9E">
        <w:t>i</w:t>
      </w:r>
      <w:r w:rsidR="00717815">
        <w:t>nou instrukcí procesoru</w:t>
      </w:r>
      <w:r w:rsidR="00C33C45">
        <w:t>, je zapotřebí většího množství instrukcí</w:t>
      </w:r>
      <w:r w:rsidR="004B2F6A">
        <w:t xml:space="preserve"> pro realizaci </w:t>
      </w:r>
      <w:r w:rsidR="00717815">
        <w:t>těchto algoritmů</w:t>
      </w:r>
      <w:r w:rsidR="00C33C45">
        <w:t>. Toto množství se liší v závislosti na instrukční</w:t>
      </w:r>
      <w:r w:rsidR="00167A9E">
        <w:t>ch sadách</w:t>
      </w:r>
      <w:r w:rsidR="00C33C45">
        <w:t xml:space="preserve"> p</w:t>
      </w:r>
      <w:r w:rsidR="00167A9E">
        <w:t>rocesorů.</w:t>
      </w:r>
    </w:p>
    <w:p xmlns:wp14="http://schemas.microsoft.com/office/word/2010/wordml" w:rsidR="00EA5EB0" w:rsidP="00EA5EB0" w:rsidRDefault="00EA5EB0" w14:paraId="0C24A5F2" wp14:textId="77777777">
      <w:pPr>
        <w:pStyle w:val="Nadpis2"/>
      </w:pPr>
      <w:bookmarkStart w:name="_Toc444553911" w:id="36"/>
      <w:r>
        <w:lastRenderedPageBreak/>
        <w:t xml:space="preserve">Hlavní </w:t>
      </w:r>
      <w:r w:rsidR="00340BF0">
        <w:t>části</w:t>
      </w:r>
      <w:r>
        <w:t xml:space="preserve"> procesoru</w:t>
      </w:r>
      <w:bookmarkEnd w:id="36"/>
    </w:p>
    <w:p xmlns:wp14="http://schemas.microsoft.com/office/word/2010/wordml" w:rsidR="002942F7" w:rsidP="002942F7" w:rsidRDefault="002942F7" w14:paraId="4B0E269E" wp14:textId="77777777">
      <w:pPr>
        <w:pStyle w:val="Nadpis3"/>
      </w:pPr>
      <w:bookmarkStart w:name="_Toc444553912" w:id="37"/>
      <w:r>
        <w:t>Aritmeticko-logická jednotka</w:t>
      </w:r>
      <w:r w:rsidR="009A290D">
        <w:t>, matematický koprocesor</w:t>
      </w:r>
      <w:bookmarkEnd w:id="37"/>
    </w:p>
    <w:p xmlns:wp14="http://schemas.microsoft.com/office/word/2010/wordml" w:rsidR="00420E7A" w:rsidP="00ED52F3" w:rsidRDefault="0059758C" w14:paraId="6E170A40" wp14:textId="77777777">
      <w:r>
        <w:t>Velmi důležitou</w:t>
      </w:r>
      <w:r w:rsidR="00917924">
        <w:t xml:space="preserve"> částí procesoru je aritmeticko-logická jednotka (dále už jen ALU).</w:t>
      </w:r>
      <w:r w:rsidR="006B2D17">
        <w:t xml:space="preserve"> ALU bývá zpravidla rea</w:t>
      </w:r>
      <w:r w:rsidR="00DE0D9B">
        <w:t xml:space="preserve">lizována jako kombinační obvod a </w:t>
      </w:r>
      <w:r w:rsidR="006B2D17">
        <w:t xml:space="preserve">přijímá operační kód, který určuje jaká operace se má mezi vstupními </w:t>
      </w:r>
      <w:r w:rsidR="00DE0D9B">
        <w:t>operandy</w:t>
      </w:r>
      <w:r w:rsidR="006B2D17">
        <w:t xml:space="preserve"> provést.</w:t>
      </w:r>
      <w:r w:rsidR="00B27F62">
        <w:t xml:space="preserve"> Je důležité </w:t>
      </w:r>
      <w:r w:rsidR="00314065">
        <w:t>poznamenat</w:t>
      </w:r>
      <w:r w:rsidR="00B27F62">
        <w:t>, že ALU pracuje z pohledu aritmetiky</w:t>
      </w:r>
      <w:r w:rsidR="00C53396">
        <w:t xml:space="preserve"> pouze</w:t>
      </w:r>
      <w:r w:rsidR="00B27F62">
        <w:t xml:space="preserve"> s celými </w:t>
      </w:r>
      <w:r w:rsidR="002B7FC7">
        <w:t>čísly, přičemž podle binární podoby čísel nelze určit, zda</w:t>
      </w:r>
      <w:r w:rsidR="00AE283A">
        <w:t xml:space="preserve"> jsou </w:t>
      </w:r>
      <w:r w:rsidR="00547A4D">
        <w:t xml:space="preserve">jejich hodnoty </w:t>
      </w:r>
      <w:r w:rsidR="00AE283A">
        <w:t xml:space="preserve">kladné nebo záporné – tato skutečnost se určuje až podle </w:t>
      </w:r>
      <w:r w:rsidR="00ED52F3">
        <w:t>způsobu</w:t>
      </w:r>
      <w:r w:rsidR="00AE283A">
        <w:t xml:space="preserve"> přístupu k těmto číslům</w:t>
      </w:r>
      <w:r w:rsidR="00741A0E">
        <w:t>. N</w:t>
      </w:r>
      <w:r w:rsidR="001B56AC">
        <w:t xml:space="preserve">ejnutnější </w:t>
      </w:r>
      <w:r w:rsidR="001026B6">
        <w:t>operace</w:t>
      </w:r>
      <w:r w:rsidR="00741A0E">
        <w:t xml:space="preserve"> pro rozlišení, zda se pracuje s kladnými nebo zápornými čísly,</w:t>
      </w:r>
      <w:r w:rsidR="001026B6">
        <w:t xml:space="preserve"> </w:t>
      </w:r>
      <w:r w:rsidR="001B56AC">
        <w:t xml:space="preserve">jsou implementovány v podobě </w:t>
      </w:r>
      <w:r w:rsidR="00741A0E">
        <w:t>instrukcí (například porovnávání).</w:t>
      </w:r>
      <w:r w:rsidR="00ED52F3">
        <w:t xml:space="preserve"> </w:t>
      </w:r>
    </w:p>
    <w:p xmlns:wp14="http://schemas.microsoft.com/office/word/2010/wordml" w:rsidR="009A290D" w:rsidP="00ED52F3" w:rsidRDefault="00ED52F3" w14:paraId="3614C09D" wp14:textId="77777777">
      <w:r>
        <w:t>Absence zpracování čísel s plovoucí desetinnou čárkou</w:t>
      </w:r>
      <w:r w:rsidR="00420E7A">
        <w:t xml:space="preserve"> jednotkou</w:t>
      </w:r>
      <w:r>
        <w:t xml:space="preserve"> ALU není způsobena tím, </w:t>
      </w:r>
      <w:r w:rsidR="00B27F62">
        <w:t>že by ALU nemohla</w:t>
      </w:r>
      <w:r w:rsidR="00E74154">
        <w:t xml:space="preserve"> tato čísla</w:t>
      </w:r>
      <w:r w:rsidR="00B27F62">
        <w:t xml:space="preserve"> zpracovávat</w:t>
      </w:r>
      <w:r w:rsidR="00A3511E">
        <w:t>, ale několika racionálními důvody. Pro jednoduchost budou uvedeny takové důvody jenom dva.</w:t>
      </w:r>
      <w:r w:rsidR="00755418">
        <w:t xml:space="preserve"> </w:t>
      </w:r>
      <w:r w:rsidR="00F77A53">
        <w:t>Prvním</w:t>
      </w:r>
      <w:r w:rsidR="00755418">
        <w:t xml:space="preserve"> důvodem je, že aritmetika s plovoucí desetinnou čárkou je natolik náročná na hardwarovou implementaci, že</w:t>
      </w:r>
      <w:r w:rsidR="009A290D">
        <w:t xml:space="preserve"> pro ni byla </w:t>
      </w:r>
      <w:r w:rsidR="00755418">
        <w:t>zavedena samostatná jednotka – matematický koprocesor (dále už jen FPU).</w:t>
      </w:r>
      <w:r w:rsidR="009A290D">
        <w:t xml:space="preserve"> </w:t>
      </w:r>
      <w:r w:rsidR="00993CA6">
        <w:t>Druhým, tým podstatnějším, důvodem implementace</w:t>
      </w:r>
      <w:r w:rsidR="009A290D">
        <w:t xml:space="preserve"> </w:t>
      </w:r>
      <w:r w:rsidR="00441390">
        <w:t>ALU a FPU</w:t>
      </w:r>
      <w:r w:rsidR="009A290D">
        <w:t xml:space="preserve"> zvlášť</w:t>
      </w:r>
      <w:r w:rsidR="00697CDC">
        <w:t xml:space="preserve"> je využívání výhod spojených s</w:t>
      </w:r>
      <w:r w:rsidR="00BF5F14">
        <w:t>e</w:t>
      </w:r>
      <w:r w:rsidR="00697CDC">
        <w:t xml:space="preserve"> současným </w:t>
      </w:r>
      <w:r w:rsidR="00BF5F14">
        <w:t>využitím</w:t>
      </w:r>
      <w:r w:rsidR="00697CDC">
        <w:t xml:space="preserve"> těchto dvou jednotek.</w:t>
      </w:r>
    </w:p>
    <w:p xmlns:wp14="http://schemas.microsoft.com/office/word/2010/wordml" w:rsidR="002942F7" w:rsidP="002942F7" w:rsidRDefault="002942F7" w14:paraId="4526B77B" wp14:textId="77777777">
      <w:pPr>
        <w:pStyle w:val="Nadpis3"/>
      </w:pPr>
      <w:bookmarkStart w:name="_Toc444553913" w:id="38"/>
      <w:r>
        <w:t>Soubor registrů</w:t>
      </w:r>
      <w:bookmarkEnd w:id="38"/>
    </w:p>
    <w:p xmlns:wp14="http://schemas.microsoft.com/office/word/2010/wordml" w:rsidR="00254971" w:rsidP="006D6D71" w:rsidRDefault="006D6D71" w14:paraId="222C41CA" wp14:textId="77777777">
      <w:r>
        <w:t xml:space="preserve">Registr je zpravidla malé </w:t>
      </w:r>
      <w:r w:rsidR="00914E38">
        <w:t>úložiště dat</w:t>
      </w:r>
      <w:r w:rsidR="00D049A3">
        <w:t xml:space="preserve"> fyzicky</w:t>
      </w:r>
      <w:r>
        <w:t xml:space="preserve"> umístěno </w:t>
      </w:r>
      <w:r w:rsidR="00D049A3">
        <w:t xml:space="preserve">velmi </w:t>
      </w:r>
      <w:r>
        <w:t xml:space="preserve">blízko </w:t>
      </w:r>
      <w:r w:rsidR="00914E38">
        <w:t xml:space="preserve">nějakého </w:t>
      </w:r>
      <w:r>
        <w:t xml:space="preserve">aktivního prvku, u kterého se předpokládá </w:t>
      </w:r>
      <w:r w:rsidR="00914E38">
        <w:t>potřeba rychlého zápisu</w:t>
      </w:r>
      <w:r w:rsidR="00E92E0E">
        <w:t xml:space="preserve"> nebo čtení</w:t>
      </w:r>
      <w:r w:rsidR="00914E38">
        <w:t xml:space="preserve"> tohoto registru.</w:t>
      </w:r>
      <w:r w:rsidR="00985B1E">
        <w:t xml:space="preserve"> Při aplikaci registrů</w:t>
      </w:r>
      <w:r w:rsidR="00254971">
        <w:t xml:space="preserve"> na </w:t>
      </w:r>
      <w:r w:rsidR="00985B1E">
        <w:t>procesor se jedná o úložiště dat</w:t>
      </w:r>
      <w:r w:rsidR="00B602EB">
        <w:t>, umístěné uvnitř procesoru</w:t>
      </w:r>
      <w:r w:rsidR="005F3AE0">
        <w:t>, nad kterým</w:t>
      </w:r>
      <w:r w:rsidR="00985B1E">
        <w:t xml:space="preserve"> lze provádět velmi rychle výpočetní operace</w:t>
      </w:r>
      <w:r w:rsidR="00254971">
        <w:t>.</w:t>
      </w:r>
      <w:r w:rsidR="00EF3F42">
        <w:t xml:space="preserve"> Procesory, které používají registry jako hlavní koncept rychlé vnitřní paměti, implementují většinou těchto registrů více</w:t>
      </w:r>
      <w:r w:rsidR="001E72B5">
        <w:t xml:space="preserve"> – soubor registrů</w:t>
      </w:r>
      <w:r w:rsidR="00EF3F42">
        <w:t>.</w:t>
      </w:r>
      <w:r w:rsidR="008339D1">
        <w:t xml:space="preserve"> Počet takových registrů úzce závisí na instrukční sadě, architektuře a bitové šířce</w:t>
      </w:r>
      <w:r w:rsidR="008D605B">
        <w:t xml:space="preserve"> implementujícího</w:t>
      </w:r>
      <w:r w:rsidR="008339D1">
        <w:t xml:space="preserve"> procesoru.</w:t>
      </w:r>
    </w:p>
    <w:p xmlns:wp14="http://schemas.microsoft.com/office/word/2010/wordml" w:rsidR="00BB6B80" w:rsidP="006D6D71" w:rsidRDefault="00BB6B80" w14:paraId="5F72DF8F" wp14:textId="77777777">
      <w:r>
        <w:t>Registry ze s</w:t>
      </w:r>
      <w:r w:rsidR="003F102C">
        <w:t>oubor</w:t>
      </w:r>
      <w:r>
        <w:t>u</w:t>
      </w:r>
      <w:r w:rsidR="003F102C">
        <w:t xml:space="preserve"> registrů se pak</w:t>
      </w:r>
      <w:r w:rsidRPr="003F102C" w:rsidR="003F102C">
        <w:t xml:space="preserve"> </w:t>
      </w:r>
      <w:r w:rsidR="00032ADB">
        <w:t>využívají</w:t>
      </w:r>
      <w:r w:rsidRPr="003F102C" w:rsidR="003F102C">
        <w:t xml:space="preserve"> na</w:t>
      </w:r>
      <w:r w:rsidR="003F102C">
        <w:t>příklad jako vstupní operandy</w:t>
      </w:r>
      <w:r w:rsidRPr="003F102C" w:rsidR="003F102C">
        <w:t xml:space="preserve"> ALU</w:t>
      </w:r>
      <w:r w:rsidR="00780750">
        <w:t>, ovšem</w:t>
      </w:r>
      <w:r w:rsidR="003F102C">
        <w:t xml:space="preserve"> </w:t>
      </w:r>
      <w:r w:rsidR="004B1A76">
        <w:t xml:space="preserve">i </w:t>
      </w:r>
      <w:r w:rsidR="003F102C">
        <w:t xml:space="preserve">jako </w:t>
      </w:r>
      <w:r w:rsidR="00A45651">
        <w:t>cílové úloži</w:t>
      </w:r>
      <w:r w:rsidR="003F102C">
        <w:t>ště</w:t>
      </w:r>
      <w:r w:rsidR="0084654D">
        <w:t xml:space="preserve"> výsledku</w:t>
      </w:r>
      <w:r w:rsidR="009771F0">
        <w:t xml:space="preserve"> ALU</w:t>
      </w:r>
      <w:r w:rsidR="003F102C">
        <w:t>.</w:t>
      </w:r>
      <w:r w:rsidR="0084654D">
        <w:t xml:space="preserve"> Soubor registrů většinou nebývá adresovatelný, ale indexovaný. To znamená, že </w:t>
      </w:r>
      <w:r w:rsidR="004B1A76">
        <w:t>není možno</w:t>
      </w:r>
      <w:r w:rsidR="0084654D">
        <w:t xml:space="preserve"> použít hodnotu nějakého registru, ani </w:t>
      </w:r>
      <w:r w:rsidR="0019421C">
        <w:t>jakoukoli jinou h</w:t>
      </w:r>
      <w:r w:rsidR="00841FEC">
        <w:t>o</w:t>
      </w:r>
      <w:r w:rsidR="0019421C">
        <w:t>d</w:t>
      </w:r>
      <w:r w:rsidR="00841FEC">
        <w:t>notu</w:t>
      </w:r>
      <w:r w:rsidR="0062189E">
        <w:t xml:space="preserve"> </w:t>
      </w:r>
      <w:r w:rsidR="00A70D0C">
        <w:t xml:space="preserve">programu </w:t>
      </w:r>
      <w:r w:rsidR="0062189E">
        <w:t>a to včetně konstant</w:t>
      </w:r>
      <w:r w:rsidR="00102D90">
        <w:t xml:space="preserve"> programu</w:t>
      </w:r>
      <w:r w:rsidR="0084654D">
        <w:t>, pro adresaci souboru registrů.</w:t>
      </w:r>
      <w:r w:rsidR="00C51B84">
        <w:t xml:space="preserve"> Soubor registrů je indexovaný</w:t>
      </w:r>
      <w:r w:rsidR="00AD1ABC">
        <w:t xml:space="preserve"> pouze</w:t>
      </w:r>
      <w:r w:rsidR="005E6BB0">
        <w:t xml:space="preserve"> </w:t>
      </w:r>
      <w:r w:rsidR="00BA0C7F">
        <w:t xml:space="preserve">přímo v instrukci, přesněji v instrukčním </w:t>
      </w:r>
      <w:r w:rsidR="00F314D0">
        <w:t>slově konkrétní instr</w:t>
      </w:r>
      <w:r w:rsidR="00F47484">
        <w:t>ukce, kde je pro index vyhrazeno</w:t>
      </w:r>
      <w:r w:rsidR="00F314D0">
        <w:t xml:space="preserve"> místo.</w:t>
      </w:r>
    </w:p>
    <w:p xmlns:wp14="http://schemas.microsoft.com/office/word/2010/wordml" w:rsidR="00C542B0" w:rsidP="006D6D71" w:rsidRDefault="00C542B0" w14:paraId="042C4AD8" wp14:textId="77777777">
      <w:r>
        <w:lastRenderedPageBreak/>
        <w:t xml:space="preserve">Existují i alternativy registrového souboru. Za zmínku stojí například paměťové úložiště typu LIFO </w:t>
      </w:r>
      <w:r w:rsidR="00DD10EC">
        <w:t xml:space="preserve">(zásobníková struktura) </w:t>
      </w:r>
      <w:r>
        <w:t>nebo FIFO</w:t>
      </w:r>
      <w:r w:rsidR="000947EC">
        <w:t xml:space="preserve"> (struktura fronty)</w:t>
      </w:r>
      <w:r>
        <w:t xml:space="preserve"> </w:t>
      </w:r>
      <w:r w:rsidR="00F26260">
        <w:t>uvnitř procesoru.</w:t>
      </w:r>
      <w:r w:rsidR="00F7391E">
        <w:t xml:space="preserve"> Porovnání </w:t>
      </w:r>
      <w:r w:rsidR="009B40A7">
        <w:t xml:space="preserve">efektivity </w:t>
      </w:r>
      <w:r w:rsidR="00F7391E">
        <w:t xml:space="preserve">mezi těmito </w:t>
      </w:r>
      <w:r w:rsidR="009207F2">
        <w:t xml:space="preserve">třemi </w:t>
      </w:r>
      <w:r w:rsidR="00F7391E">
        <w:t>metodami z důvodu tématu maturitní práce bude vynecháno.</w:t>
      </w:r>
    </w:p>
    <w:p xmlns:wp14="http://schemas.microsoft.com/office/word/2010/wordml" w:rsidR="002942F7" w:rsidP="002942F7" w:rsidRDefault="002942F7" w14:paraId="118E11F1" wp14:textId="77777777">
      <w:pPr>
        <w:pStyle w:val="Nadpis3"/>
      </w:pPr>
      <w:bookmarkStart w:name="_Toc444553914" w:id="39"/>
      <w:r>
        <w:t>Řadič</w:t>
      </w:r>
      <w:bookmarkEnd w:id="39"/>
    </w:p>
    <w:p xmlns:wp14="http://schemas.microsoft.com/office/word/2010/wordml" w:rsidRPr="007A78F7" w:rsidR="007A78F7" w:rsidP="007A78F7" w:rsidRDefault="009B40A7" w14:paraId="4D6C0AB3" wp14:textId="77777777">
      <w:r>
        <w:t xml:space="preserve">Řadič je hlavní řídicí jednotka procesoru. </w:t>
      </w:r>
      <w:r w:rsidR="00C42FBC">
        <w:t xml:space="preserve">Bývá realizován jako </w:t>
      </w:r>
      <w:r w:rsidR="00E84D48">
        <w:t xml:space="preserve">stavový automat, tudíž se jedná o </w:t>
      </w:r>
      <w:r w:rsidR="00C42FBC">
        <w:t>sekvenční obvod</w:t>
      </w:r>
      <w:r w:rsidR="00E84D48">
        <w:t>,</w:t>
      </w:r>
      <w:r w:rsidR="00C42FBC">
        <w:t xml:space="preserve"> a řídí činnost celého procesoru. Jedná se zejména o synchronizaci různých stavů procesoru mezi sebou.</w:t>
      </w:r>
      <w:r w:rsidR="00E614ED">
        <w:t xml:space="preserve"> Velmi často je do řadiče přiveden </w:t>
      </w:r>
      <w:r w:rsidR="00122925">
        <w:t xml:space="preserve">hodinový signál, který ve výsledku </w:t>
      </w:r>
      <w:r w:rsidR="00493082">
        <w:t xml:space="preserve">do určité míry </w:t>
      </w:r>
      <w:r w:rsidR="00122925">
        <w:t>ovlivňuje celkový výkon procesoru.</w:t>
      </w:r>
      <w:r w:rsidR="00493082">
        <w:t xml:space="preserve"> </w:t>
      </w:r>
      <w:r w:rsidR="00E24954">
        <w:t>Úkolem řadiče je tento signál zpracovat a časovat vnitřní moduly procesoru.</w:t>
      </w:r>
    </w:p>
    <w:p xmlns:wp14="http://schemas.microsoft.com/office/word/2010/wordml" w:rsidR="00BF772C" w:rsidP="00BF772C" w:rsidRDefault="00BF772C" w14:paraId="2138B740" wp14:textId="77777777">
      <w:pPr>
        <w:pStyle w:val="Nadpis3"/>
      </w:pPr>
      <w:bookmarkStart w:name="_Toc444553915" w:id="40"/>
      <w:r>
        <w:t>Jednotka správy paměti</w:t>
      </w:r>
      <w:bookmarkEnd w:id="40"/>
    </w:p>
    <w:p xmlns:wp14="http://schemas.microsoft.com/office/word/2010/wordml" w:rsidR="00D222D7" w:rsidP="003D69F5" w:rsidRDefault="003D69F5" w14:paraId="603A70C2" wp14:textId="77777777">
      <w:r>
        <w:t xml:space="preserve">Jednotka správy paměti (dále jen MMU) není nezbytným požadavkem k sestavení funkčního </w:t>
      </w:r>
      <w:proofErr w:type="spellStart"/>
      <w:r w:rsidR="00D25D7E">
        <w:t>turingovsky</w:t>
      </w:r>
      <w:proofErr w:type="spellEnd"/>
      <w:r w:rsidR="00D25D7E">
        <w:t xml:space="preserve"> úplného </w:t>
      </w:r>
      <w:r>
        <w:t>procesoru.</w:t>
      </w:r>
      <w:r w:rsidR="00D222D7">
        <w:t xml:space="preserve"> </w:t>
      </w:r>
      <w:r w:rsidR="00780750">
        <w:t>Nicméně se MMU</w:t>
      </w:r>
      <w:r w:rsidR="00D222D7">
        <w:t xml:space="preserve"> využívá v téměř každém dnešním procesoru obecného použití. Právě z důvodu existence MMU může procesor velmi efektivně implementovat multitasking.</w:t>
      </w:r>
    </w:p>
    <w:p xmlns:wp14="http://schemas.microsoft.com/office/word/2010/wordml" w:rsidR="00D222D7" w:rsidP="003D69F5" w:rsidRDefault="00D222D7" w14:paraId="49E7EFEE" wp14:textId="77777777">
      <w:r>
        <w:t xml:space="preserve">Do doby, než se začala MMU implementovat do procesorů, museli programátoři pracovat při adresování </w:t>
      </w:r>
      <w:r w:rsidR="0008553D">
        <w:t>operační paměti</w:t>
      </w:r>
      <w:r w:rsidR="005E76C5">
        <w:t xml:space="preserve"> (dále jen RW</w:t>
      </w:r>
      <w:r w:rsidR="00AC0A1F">
        <w:t>M)</w:t>
      </w:r>
      <w:r w:rsidR="0008553D">
        <w:t xml:space="preserve"> </w:t>
      </w:r>
      <w:r>
        <w:t xml:space="preserve">v jejich programech s nějakou předem dohodnutou konvencí o využívání adres. Příkladem mohou být programy </w:t>
      </w:r>
      <w:r w:rsidR="00C5768E">
        <w:t>na</w:t>
      </w:r>
      <w:r w:rsidR="00164380">
        <w:t xml:space="preserve">psané </w:t>
      </w:r>
      <w:r>
        <w:t>pro DOS.</w:t>
      </w:r>
      <w:r w:rsidR="00A738D1">
        <w:t xml:space="preserve"> Důvodem používání takové konvence je fakt, že použitá adresa jakéhokoli programu je </w:t>
      </w:r>
      <w:r w:rsidR="004A0A3C">
        <w:t>ekvivalentní s</w:t>
      </w:r>
      <w:r w:rsidR="00A738D1">
        <w:t xml:space="preserve"> </w:t>
      </w:r>
      <w:r w:rsidR="004A0A3C">
        <w:t>fyzickou</w:t>
      </w:r>
      <w:r w:rsidR="00A738D1">
        <w:t xml:space="preserve"> adres</w:t>
      </w:r>
      <w:r w:rsidR="004A0A3C">
        <w:t>ou</w:t>
      </w:r>
      <w:r w:rsidR="00A738D1">
        <w:t>, tj.</w:t>
      </w:r>
      <w:r w:rsidR="004A0A3C">
        <w:t xml:space="preserve"> s adresou</w:t>
      </w:r>
      <w:r w:rsidR="00A738D1">
        <w:t>, která se opravdu objeví na adresové sběrnici</w:t>
      </w:r>
      <w:r w:rsidR="00CD7317">
        <w:t xml:space="preserve"> </w:t>
      </w:r>
      <w:r w:rsidR="00AA09A4">
        <w:t>RWM</w:t>
      </w:r>
      <w:r w:rsidR="00A738D1">
        <w:t>.</w:t>
      </w:r>
      <w:r w:rsidR="0023416F">
        <w:t xml:space="preserve"> Sám </w:t>
      </w:r>
      <w:r w:rsidR="009D38FA">
        <w:t>DOS musel zabírat nějakou paměť</w:t>
      </w:r>
      <w:r w:rsidR="0023416F">
        <w:t xml:space="preserve"> v </w:t>
      </w:r>
      <w:r w:rsidR="00AA09A4">
        <w:t>RWM</w:t>
      </w:r>
      <w:r w:rsidR="0023416F">
        <w:t xml:space="preserve">, tudíž </w:t>
      </w:r>
      <w:r w:rsidR="008C1E2C">
        <w:t xml:space="preserve">ho </w:t>
      </w:r>
      <w:r w:rsidR="0023416F">
        <w:t xml:space="preserve">mohl velmi jednoduše každý program </w:t>
      </w:r>
      <w:r w:rsidR="008C1E2C">
        <w:t>poškodit, protože tyto adresy byly známé.</w:t>
      </w:r>
    </w:p>
    <w:p xmlns:wp14="http://schemas.microsoft.com/office/word/2010/wordml" w:rsidR="0008553D" w:rsidP="003D69F5" w:rsidRDefault="00A07605" w14:paraId="63E9B69E" wp14:textId="77777777">
      <w:r>
        <w:t>Implementací MMU do pro</w:t>
      </w:r>
      <w:r w:rsidR="00B35807">
        <w:t>cesorů</w:t>
      </w:r>
      <w:r>
        <w:t xml:space="preserve"> započala přímo revoluce informatického průmyslu. </w:t>
      </w:r>
      <w:r w:rsidR="003F5FA8">
        <w:t>Ne</w:t>
      </w:r>
      <w:r w:rsidR="003D7073">
        <w:t>jen</w:t>
      </w:r>
      <w:r w:rsidR="003F5FA8">
        <w:t xml:space="preserve">že každý program od té </w:t>
      </w:r>
      <w:r w:rsidR="0008553D">
        <w:t xml:space="preserve">chvíle používá virtuální adresu pro adresaci, </w:t>
      </w:r>
      <w:r w:rsidR="000F2DCE">
        <w:t>což mu mimo jiné umožňuje začínat vykonávat instrukce od nulté adresy,</w:t>
      </w:r>
      <w:r w:rsidR="0088288C">
        <w:t xml:space="preserve"> ale potenciální operační systémy</w:t>
      </w:r>
      <w:r w:rsidR="003A32FC">
        <w:t xml:space="preserve"> (dále jen OS)</w:t>
      </w:r>
      <w:r w:rsidR="0088288C">
        <w:t xml:space="preserve"> od té doby obdržely velmi efektní hardwarový nástroj k</w:t>
      </w:r>
      <w:r w:rsidR="003A32FC">
        <w:t xml:space="preserve">e správě více běžících </w:t>
      </w:r>
      <w:r w:rsidR="00962B2A">
        <w:t>procesů</w:t>
      </w:r>
      <w:r w:rsidR="003A32FC">
        <w:t xml:space="preserve"> najednou.</w:t>
      </w:r>
      <w:r w:rsidR="0088288C">
        <w:t> </w:t>
      </w:r>
      <w:r w:rsidR="003A32FC">
        <w:t xml:space="preserve">MMU totiž chrání </w:t>
      </w:r>
      <w:r w:rsidR="00962B2A">
        <w:t xml:space="preserve">OS od všech </w:t>
      </w:r>
      <w:r w:rsidR="007C531B">
        <w:t>procesů</w:t>
      </w:r>
      <w:r w:rsidR="00962B2A">
        <w:t xml:space="preserve"> a zajišťuje taky ochranu </w:t>
      </w:r>
      <w:r w:rsidR="007C531B">
        <w:t>procesů</w:t>
      </w:r>
      <w:r w:rsidR="00962B2A">
        <w:t xml:space="preserve"> mezi sebou. Přímým důsledkem předchozích tvrzení je vytvoření virtuálního adresačního prostoru pro každý proces.</w:t>
      </w:r>
    </w:p>
    <w:p xmlns:wp14="http://schemas.microsoft.com/office/word/2010/wordml" w:rsidR="00FB781B" w:rsidP="003D69F5" w:rsidRDefault="00FB781B" w14:paraId="4B7255A4" wp14:textId="77777777">
      <w:r>
        <w:t xml:space="preserve">Ochrana paměti je zpravidla implementována jednou ze dvou hlavních metod: segmentace a stránkování. Z důvodu nemalého počtu výhod se dnes </w:t>
      </w:r>
      <w:r w:rsidR="00663BA5">
        <w:t>téměř vždy</w:t>
      </w:r>
      <w:r>
        <w:t xml:space="preserve"> používá stránkování.</w:t>
      </w:r>
    </w:p>
    <w:p xmlns:wp14="http://schemas.microsoft.com/office/word/2010/wordml" w:rsidR="00962B2A" w:rsidP="003D69F5" w:rsidRDefault="00962B2A" w14:paraId="1FC39945" wp14:textId="77777777"/>
    <w:p xmlns:wp14="http://schemas.microsoft.com/office/word/2010/wordml" w:rsidR="00F45B13" w:rsidP="00F45B13" w:rsidRDefault="00F45B13" w14:paraId="2B6F1A33" wp14:textId="77777777">
      <w:pPr>
        <w:pStyle w:val="Nadpis2"/>
      </w:pPr>
      <w:bookmarkStart w:name="_Toc444553916" w:id="41"/>
      <w:r>
        <w:t>Architektura procesoru</w:t>
      </w:r>
      <w:bookmarkEnd w:id="41"/>
    </w:p>
    <w:p xmlns:wp14="http://schemas.microsoft.com/office/word/2010/wordml" w:rsidRPr="00631E9D" w:rsidR="00631E9D" w:rsidP="00631E9D" w:rsidRDefault="00631E9D" w14:paraId="5335E324" wp14:textId="77777777">
      <w:pPr>
        <w:pStyle w:val="Nadpis3"/>
      </w:pPr>
      <w:bookmarkStart w:name="_Toc444553917" w:id="42"/>
      <w:r>
        <w:t>Popis architektury procesoru</w:t>
      </w:r>
      <w:bookmarkEnd w:id="42"/>
    </w:p>
    <w:p xmlns:wp14="http://schemas.microsoft.com/office/word/2010/wordml" w:rsidR="000C492A" w:rsidP="000C492A" w:rsidRDefault="00EB14D2" w14:paraId="10CEAA2E" wp14:textId="77777777">
      <w:r>
        <w:t xml:space="preserve">Architektura procesoru je abstraktní pojem a většinou se jí myslí soubor </w:t>
      </w:r>
      <w:r w:rsidR="006F13AD">
        <w:t xml:space="preserve">všech zpravidla neměnitelných vlastností </w:t>
      </w:r>
      <w:r w:rsidR="00DD58A0">
        <w:t xml:space="preserve">vnitřní </w:t>
      </w:r>
      <w:r w:rsidR="006F13AD">
        <w:t>struktury a rozhraní procesoru.</w:t>
      </w:r>
      <w:r w:rsidR="00DD58A0">
        <w:t xml:space="preserve"> Vzhledem k tomu, že každá architektura se nějak vyvíjí, jsou architekturou procesoru spíše myšleny hlavní </w:t>
      </w:r>
      <w:r w:rsidR="00F109F7">
        <w:t>myšlenky</w:t>
      </w:r>
      <w:r w:rsidR="00DD58A0">
        <w:t xml:space="preserve"> návrhu daného procesoru.</w:t>
      </w:r>
    </w:p>
    <w:p xmlns:wp14="http://schemas.microsoft.com/office/word/2010/wordml" w:rsidR="00F109F7" w:rsidP="00F109F7" w:rsidRDefault="00F109F7" w14:paraId="00CD77AE" wp14:textId="77777777">
      <w:pPr>
        <w:pStyle w:val="Nadpis3"/>
      </w:pPr>
      <w:bookmarkStart w:name="_Toc444553918" w:id="43"/>
      <w:r>
        <w:t>Typy architektur procesoru</w:t>
      </w:r>
      <w:bookmarkEnd w:id="43"/>
    </w:p>
    <w:p xmlns:wp14="http://schemas.microsoft.com/office/word/2010/wordml" w:rsidR="004E4E51" w:rsidP="00F109F7" w:rsidRDefault="00464024" w14:paraId="55ABAD0D" wp14:textId="77777777">
      <w:r>
        <w:t>Architekturu procesor</w:t>
      </w:r>
      <w:r w:rsidR="00F424DB">
        <w:t>u</w:t>
      </w:r>
      <w:r>
        <w:t xml:space="preserve"> je možno rozdělit na RISC, CISC a </w:t>
      </w:r>
      <w:r w:rsidR="00DE4B2F">
        <w:t>v neposlední řadě</w:t>
      </w:r>
      <w:r>
        <w:t xml:space="preserve"> ještě VLIW</w:t>
      </w:r>
      <w:r w:rsidR="00F109F7">
        <w:t>.</w:t>
      </w:r>
      <w:r>
        <w:t xml:space="preserve"> </w:t>
      </w:r>
      <w:r w:rsidR="004E4E51">
        <w:t xml:space="preserve">Pro svou </w:t>
      </w:r>
      <w:r w:rsidR="001C7393">
        <w:t xml:space="preserve">nižší </w:t>
      </w:r>
      <w:r w:rsidR="004E4E51">
        <w:t>popularitu bude vynechán popis zabývající se architekturou VLIW.</w:t>
      </w:r>
    </w:p>
    <w:p xmlns:wp14="http://schemas.microsoft.com/office/word/2010/wordml" w:rsidR="00F109F7" w:rsidP="00F109F7" w:rsidRDefault="004E4E51" w14:paraId="1FBF1FBF" wp14:textId="77777777">
      <w:r>
        <w:t>CISC je architektura procesoru, která implementuje ve své instrukční sadě široký okruh funkcí</w:t>
      </w:r>
      <w:r w:rsidR="001C7393">
        <w:t xml:space="preserve">. </w:t>
      </w:r>
      <w:r w:rsidR="00066B1C">
        <w:t xml:space="preserve">Původní myšlenkou procesorů CISC architektury </w:t>
      </w:r>
      <w:r w:rsidR="00526B1F">
        <w:t xml:space="preserve">zřejmě </w:t>
      </w:r>
      <w:r w:rsidR="00066B1C">
        <w:t>bylo usnadnění programátorům jejich práci</w:t>
      </w:r>
      <w:r w:rsidR="00CB526F">
        <w:t xml:space="preserve"> v jazyku symbolických adres</w:t>
      </w:r>
      <w:r w:rsidR="00066B1C">
        <w:t>. Její existenci</w:t>
      </w:r>
      <w:r w:rsidR="0027546A">
        <w:t xml:space="preserve"> lze </w:t>
      </w:r>
      <w:r w:rsidR="00066B1C">
        <w:t>připisovat</w:t>
      </w:r>
      <w:r w:rsidR="0027546A">
        <w:t xml:space="preserve"> i</w:t>
      </w:r>
      <w:r w:rsidR="00066B1C">
        <w:t xml:space="preserve"> tomu, že v době, kdy se běžně používali CISCové procesory, ještě žádný populární procesor založený na ideác</w:t>
      </w:r>
      <w:r w:rsidR="00CD278D">
        <w:t>h RISC architektury neexistoval – tudíž nebyla možnost porovnat tyto dva druhy architektur.</w:t>
      </w:r>
      <w:r w:rsidR="001C7393">
        <w:t xml:space="preserve"> CISC se vyznačuje především instrukcemi, které mají různě dlouho</w:t>
      </w:r>
      <w:r w:rsidR="00AD710B">
        <w:t>u</w:t>
      </w:r>
      <w:r w:rsidR="001C7393">
        <w:t xml:space="preserve"> dobu vykonávání </w:t>
      </w:r>
      <w:r w:rsidR="00A47A15">
        <w:t>a proměnlivou délku</w:t>
      </w:r>
      <w:r w:rsidR="004E031A">
        <w:t xml:space="preserve">. </w:t>
      </w:r>
      <w:r w:rsidR="00AD710B">
        <w:t>Zpravidla i</w:t>
      </w:r>
      <w:r w:rsidR="00A47A15">
        <w:t>mplementuje registry</w:t>
      </w:r>
      <w:r w:rsidR="004E031A">
        <w:t xml:space="preserve">, </w:t>
      </w:r>
      <w:r w:rsidR="006837C6">
        <w:t>kterých většinou není mnoho</w:t>
      </w:r>
      <w:r w:rsidR="00C146E2">
        <w:t>,</w:t>
      </w:r>
      <w:r w:rsidR="006837C6">
        <w:t xml:space="preserve"> a</w:t>
      </w:r>
      <w:r w:rsidR="004E031A">
        <w:t xml:space="preserve"> ne</w:t>
      </w:r>
      <w:r w:rsidR="0070206A">
        <w:t>mají obecné použití</w:t>
      </w:r>
      <w:r w:rsidR="000D15B4">
        <w:t>. P</w:t>
      </w:r>
      <w:r w:rsidR="0070206A">
        <w:t>ro načítá</w:t>
      </w:r>
      <w:r w:rsidR="004E031A">
        <w:t>ní</w:t>
      </w:r>
      <w:r w:rsidR="000D15B4">
        <w:t xml:space="preserve"> </w:t>
      </w:r>
      <w:r w:rsidR="00C146E2">
        <w:t>operandů</w:t>
      </w:r>
      <w:r w:rsidR="004E031A">
        <w:t xml:space="preserve"> z paměti a ukládání do ní se používá adresovací mód, který je </w:t>
      </w:r>
      <w:r w:rsidR="00B443B2">
        <w:t>u většiny</w:t>
      </w:r>
      <w:r w:rsidR="004E031A">
        <w:t xml:space="preserve"> instrukcí použitelný.</w:t>
      </w:r>
    </w:p>
    <w:p xmlns:wp14="http://schemas.microsoft.com/office/word/2010/wordml" w:rsidR="00B03FFD" w:rsidP="003A31A0" w:rsidRDefault="00D75A74" w14:paraId="605E0BA0" wp14:textId="77777777">
      <w:r>
        <w:t>Naproti tomu</w:t>
      </w:r>
      <w:r w:rsidR="00B45303">
        <w:t xml:space="preserve"> </w:t>
      </w:r>
      <w:r w:rsidR="001C7393">
        <w:t>RISC je arc</w:t>
      </w:r>
      <w:r w:rsidR="005D3415">
        <w:t>hitektura procesoru, která se snaží dosáhnout vyššího výkonu jednoduchostí. Opírá se o fakta, že i v</w:t>
      </w:r>
      <w:r w:rsidR="00702873">
        <w:t xml:space="preserve"> samotných </w:t>
      </w:r>
      <w:r w:rsidR="005D3415">
        <w:t xml:space="preserve">CISCových </w:t>
      </w:r>
      <w:r w:rsidR="00321F7A">
        <w:t>procesor</w:t>
      </w:r>
      <w:r w:rsidR="004A02F3">
        <w:t>ech</w:t>
      </w:r>
      <w:r w:rsidR="00321F7A">
        <w:t xml:space="preserve"> se </w:t>
      </w:r>
      <w:r w:rsidR="004A02F3">
        <w:t>v největší míře</w:t>
      </w:r>
      <w:r w:rsidR="00321F7A">
        <w:t xml:space="preserve"> používají ty nejjednodušší instrukce</w:t>
      </w:r>
      <w:r w:rsidR="004A02F3">
        <w:t>.</w:t>
      </w:r>
      <w:r w:rsidR="00A47A15">
        <w:t xml:space="preserve"> Proto zástupce RISC architektury </w:t>
      </w:r>
      <w:r w:rsidR="008C25F9">
        <w:t xml:space="preserve">často definuje </w:t>
      </w:r>
      <w:r w:rsidR="00A47A15">
        <w:t>jen omezené množství</w:t>
      </w:r>
      <w:r w:rsidR="00DA76C0">
        <w:t xml:space="preserve"> instrukcí. Takové instrukce mají všechny pevnou délku a měli by trvat stejně dlouhou dobu. Stejně dlouhou dobu ovšem netrvají všechny. Implementace například násobení</w:t>
      </w:r>
      <w:r w:rsidR="002E6167">
        <w:t xml:space="preserve"> a dokonce i načítaní dat z paměti</w:t>
      </w:r>
      <w:r w:rsidR="00DA76C0">
        <w:t xml:space="preserve"> je pro RISC</w:t>
      </w:r>
      <w:r w:rsidR="00703CA7">
        <w:t>ové</w:t>
      </w:r>
      <w:r w:rsidR="00DA76C0">
        <w:t xml:space="preserve"> procesory relativně vážný problém, který </w:t>
      </w:r>
      <w:r w:rsidR="00B3652B">
        <w:t>může vést</w:t>
      </w:r>
      <w:r w:rsidR="00DA76C0">
        <w:t xml:space="preserve"> k narušení ortogonality</w:t>
      </w:r>
      <w:r w:rsidR="00B3652B">
        <w:t xml:space="preserve">. </w:t>
      </w:r>
      <w:r w:rsidR="000D15B4">
        <w:t>Pro jednoduchost</w:t>
      </w:r>
      <w:r w:rsidR="002212E2">
        <w:t xml:space="preserve"> je</w:t>
      </w:r>
      <w:r w:rsidR="000D15B4">
        <w:t xml:space="preserve"> RISC architektura </w:t>
      </w:r>
      <w:r w:rsidR="002212E2">
        <w:t xml:space="preserve">úzce provázána s </w:t>
      </w:r>
      <w:r w:rsidR="00692314">
        <w:t>„</w:t>
      </w:r>
      <w:proofErr w:type="spellStart"/>
      <w:r w:rsidR="00692314">
        <w:t>load</w:t>
      </w:r>
      <w:proofErr w:type="spellEnd"/>
      <w:r w:rsidR="00692314">
        <w:t>/</w:t>
      </w:r>
      <w:proofErr w:type="spellStart"/>
      <w:r w:rsidR="005A44C3">
        <w:t>store</w:t>
      </w:r>
      <w:proofErr w:type="spellEnd"/>
      <w:r w:rsidR="00692314">
        <w:t>“</w:t>
      </w:r>
      <w:r w:rsidR="005A44C3">
        <w:t xml:space="preserve"> model</w:t>
      </w:r>
      <w:r w:rsidR="002212E2">
        <w:t>em přístupu do paměti</w:t>
      </w:r>
      <w:r w:rsidR="005A44C3">
        <w:t>. Ve zkratce to znamená, že</w:t>
      </w:r>
      <w:r w:rsidR="00D7319D">
        <w:t xml:space="preserve"> se</w:t>
      </w:r>
      <w:r w:rsidR="005A44C3">
        <w:t xml:space="preserve"> </w:t>
      </w:r>
      <w:r w:rsidR="00AD710B">
        <w:t>k</w:t>
      </w:r>
      <w:r w:rsidR="00D7319D">
        <w:t xml:space="preserve"> přístupu do paměti </w:t>
      </w:r>
      <w:r w:rsidR="00AD710B">
        <w:t>používa</w:t>
      </w:r>
      <w:r w:rsidR="00B5680A">
        <w:t>jí pouze dvě instrukce, které</w:t>
      </w:r>
      <w:r w:rsidR="00AD710B">
        <w:t xml:space="preserve"> přímo umožňují</w:t>
      </w:r>
      <w:r w:rsidR="00B5680A">
        <w:t xml:space="preserve"> čtení a zápis</w:t>
      </w:r>
      <w:r w:rsidR="00E60309">
        <w:t xml:space="preserve"> mezi pamětí a vnitřním úložištěm procesoru</w:t>
      </w:r>
      <w:r w:rsidR="00AD710B">
        <w:t xml:space="preserve">. Adresovací mód pro načtení operandu z paměti by </w:t>
      </w:r>
      <w:r w:rsidR="007C6DCA">
        <w:t xml:space="preserve">neměl být implementován </w:t>
      </w:r>
      <w:r w:rsidR="00BF319A">
        <w:t xml:space="preserve">žádnými </w:t>
      </w:r>
      <w:r w:rsidR="007C6DCA">
        <w:t>ostatními instrukcemi.</w:t>
      </w:r>
    </w:p>
    <w:p xmlns:wp14="http://schemas.microsoft.com/office/word/2010/wordml" w:rsidR="003A31A0" w:rsidP="003A31A0" w:rsidRDefault="003C5EF9" w14:paraId="516073D9" wp14:textId="77777777">
      <w:pPr>
        <w:pStyle w:val="Nadpis1"/>
      </w:pPr>
      <w:bookmarkStart w:name="_Toc444553919" w:id="44"/>
      <w:r>
        <w:lastRenderedPageBreak/>
        <w:t>VÝZNAMNÉ</w:t>
      </w:r>
      <w:r w:rsidR="003A31A0">
        <w:t xml:space="preserve"> </w:t>
      </w:r>
      <w:r w:rsidR="0055790B">
        <w:t>architektury procesorů</w:t>
      </w:r>
      <w:bookmarkEnd w:id="44"/>
    </w:p>
    <w:p xmlns:wp14="http://schemas.microsoft.com/office/word/2010/wordml" w:rsidR="003A31A0" w:rsidP="003A31A0" w:rsidRDefault="003A31A0" w14:paraId="0FF52211" wp14:textId="77777777">
      <w:pPr>
        <w:pStyle w:val="Nadpis2"/>
      </w:pPr>
      <w:bookmarkStart w:name="_Toc444553920" w:id="45"/>
      <w:r>
        <w:t>Architektura x86</w:t>
      </w:r>
      <w:bookmarkEnd w:id="45"/>
    </w:p>
    <w:p xmlns:wp14="http://schemas.microsoft.com/office/word/2010/wordml" w:rsidR="003A31A0" w:rsidP="003811B0" w:rsidRDefault="003811B0" w14:paraId="421B5B1A" wp14:textId="77777777">
      <w:pPr>
        <w:pStyle w:val="Nadpis3"/>
      </w:pPr>
      <w:bookmarkStart w:name="_Toc444553921" w:id="46"/>
      <w:r>
        <w:t>Stručný popis</w:t>
      </w:r>
      <w:bookmarkEnd w:id="46"/>
    </w:p>
    <w:p xmlns:wp14="http://schemas.microsoft.com/office/word/2010/wordml" w:rsidR="00452BD8" w:rsidP="00452BD8" w:rsidRDefault="003811B0" w14:paraId="56CA00EE" wp14:textId="77777777">
      <w:r>
        <w:t>Architektura x86 byla navržena společností Intel zprvu j</w:t>
      </w:r>
      <w:r w:rsidR="00FD4A30">
        <w:t xml:space="preserve">ako čistě CISCová architektura. Nicméně postupem času, jak různé výzkumy ukázaly vyšší výkon architektury RISC, x86 architektura implementovala RISCové jádro při zachování CISCového rozhraní. </w:t>
      </w:r>
      <w:r w:rsidR="003D57FF">
        <w:t>Procesory založené na x86</w:t>
      </w:r>
      <w:r w:rsidR="00FD4A30">
        <w:t xml:space="preserve"> </w:t>
      </w:r>
      <w:r w:rsidR="003D57FF">
        <w:t xml:space="preserve">byly </w:t>
      </w:r>
      <w:r w:rsidR="00FD4A30">
        <w:t>vždy zpětně kompatibilní.</w:t>
      </w:r>
    </w:p>
    <w:p xmlns:wp14="http://schemas.microsoft.com/office/word/2010/wordml" w:rsidR="003811B0" w:rsidP="003811B0" w:rsidRDefault="003811B0" w14:paraId="50F87F4D" wp14:textId="77777777">
      <w:r>
        <w:t>Architektura x86 je doposud nejpopulárnější architekturou procesorů pro stolní počítače, notebooky a nějaký podíl má i v menších zařízení</w:t>
      </w:r>
      <w:r w:rsidR="002D030A">
        <w:t>ch</w:t>
      </w:r>
      <w:r>
        <w:t xml:space="preserve"> jako jsou například tablety. Její uplatnění lze pozoro</w:t>
      </w:r>
      <w:r w:rsidR="00452BD8">
        <w:t xml:space="preserve">vat i na výpočetních stanicích. </w:t>
      </w:r>
      <w:r>
        <w:t>Mezi nynější hlavní výrobce procesorů této architektury se řadí firma Intel, která má většinový podíl na trhu, a firma AMD. Z minulosti rozhodně nelze opomenou firmu Cyrix.</w:t>
      </w:r>
    </w:p>
    <w:p xmlns:wp14="http://schemas.microsoft.com/office/word/2010/wordml" w:rsidR="002D030A" w:rsidP="002D030A" w:rsidRDefault="002D030A" w14:paraId="5141B36B" wp14:textId="77777777">
      <w:pPr>
        <w:pStyle w:val="Nadpis3"/>
      </w:pPr>
      <w:bookmarkStart w:name="_Toc444553922" w:id="47"/>
      <w:r>
        <w:t>Architektura</w:t>
      </w:r>
      <w:bookmarkEnd w:id="47"/>
    </w:p>
    <w:p xmlns:wp14="http://schemas.microsoft.com/office/word/2010/wordml" w:rsidRPr="00E35629" w:rsidR="00725713" w:rsidP="00E35629" w:rsidRDefault="002D030A" w14:paraId="467701EF" wp14:textId="77777777">
      <w:r>
        <w:t>Architektura umožnila relativně brzy hardwarovou podporu multitaskingu, a to přidáním ochrany paměti do procesoru Intel 80286, který byl vydán roku 1982, využitím segmentace. K reálnému využití multitaskingu</w:t>
      </w:r>
      <w:r w:rsidR="0073636F">
        <w:t xml:space="preserve"> však </w:t>
      </w:r>
      <w:r w:rsidR="00F31D63">
        <w:t>docházelo</w:t>
      </w:r>
      <w:r w:rsidR="0073636F">
        <w:t xml:space="preserve"> až u jeho nástupce</w:t>
      </w:r>
      <w:r w:rsidR="00A726BC">
        <w:t>,</w:t>
      </w:r>
      <w:r w:rsidR="00D47245">
        <w:t xml:space="preserve"> procesoru</w:t>
      </w:r>
      <w:r>
        <w:t xml:space="preserve"> Intel 80386, který je</w:t>
      </w:r>
      <w:r w:rsidR="00B82794">
        <w:t xml:space="preserve"> již</w:t>
      </w:r>
      <w:r>
        <w:t xml:space="preserve"> 32bitový a podporuje i stránkování</w:t>
      </w:r>
      <w:r w:rsidR="0073636F">
        <w:t>.</w:t>
      </w:r>
    </w:p>
    <w:p xmlns:wp14="http://schemas.microsoft.com/office/word/2010/wordml" w:rsidR="00AD24AA" w:rsidP="00AD24AA" w:rsidRDefault="00AD24AA" w14:paraId="26314CA3" wp14:textId="77777777">
      <w:pPr>
        <w:pStyle w:val="Nadpis3"/>
      </w:pPr>
      <w:bookmarkStart w:name="_Toc444553923" w:id="48"/>
      <w:r>
        <w:t>Soubor registrů</w:t>
      </w:r>
      <w:bookmarkEnd w:id="48"/>
    </w:p>
    <w:p xmlns:wp14="http://schemas.microsoft.com/office/word/2010/wordml" w:rsidR="00E35629" w:rsidP="00AD24AA" w:rsidRDefault="00AD24AA" w14:paraId="0BC84921" wp14:textId="77777777">
      <w:r w:rsidRPr="00AD24AA">
        <w:t>Základní výbavou x86 proces</w:t>
      </w:r>
      <w:r w:rsidR="00C35BE2">
        <w:t>orů</w:t>
      </w:r>
      <w:r w:rsidRPr="00AD24AA">
        <w:t xml:space="preserve"> jsou přinejmenším </w:t>
      </w:r>
      <w:r w:rsidR="007C1702">
        <w:t>aritmetické</w:t>
      </w:r>
      <w:r w:rsidR="00865346">
        <w:t xml:space="preserve"> a</w:t>
      </w:r>
      <w:r w:rsidR="0031454D">
        <w:t xml:space="preserve"> segmentové</w:t>
      </w:r>
      <w:r w:rsidR="00865346">
        <w:t xml:space="preserve"> typy </w:t>
      </w:r>
      <w:r w:rsidR="0031454D">
        <w:t>registrů.</w:t>
      </w:r>
      <w:r w:rsidR="00865346">
        <w:t xml:space="preserve"> Každý x86 procesory taky obsahuje dva speciální registry.</w:t>
      </w:r>
    </w:p>
    <w:p xmlns:wp14="http://schemas.microsoft.com/office/word/2010/wordml" w:rsidR="00E35629" w:rsidP="00AD24AA" w:rsidRDefault="00E35629" w14:paraId="38213576" wp14:textId="77777777">
      <w:r>
        <w:t>Mezi aritmetické</w:t>
      </w:r>
      <w:r w:rsidR="001A2D58">
        <w:t xml:space="preserve"> registry</w:t>
      </w:r>
      <w:r>
        <w:t xml:space="preserve"> patří:</w:t>
      </w:r>
    </w:p>
    <w:p xmlns:wp14="http://schemas.microsoft.com/office/word/2010/wordml" w:rsidR="00E35629" w:rsidP="00143677" w:rsidRDefault="00912774" w14:paraId="6903DEB0" wp14:textId="77777777">
      <w:pPr>
        <w:pStyle w:val="Odstavecseseznamem"/>
        <w:numPr>
          <w:ilvl w:val="0"/>
          <w:numId w:val="5"/>
        </w:numPr>
      </w:pPr>
      <w:r>
        <w:t>AX –</w:t>
      </w:r>
      <w:r w:rsidR="00E35629">
        <w:t xml:space="preserve"> akumulátor,</w:t>
      </w:r>
    </w:p>
    <w:p xmlns:wp14="http://schemas.microsoft.com/office/word/2010/wordml" w:rsidR="00E35629" w:rsidP="00143677" w:rsidRDefault="00912774" w14:paraId="3411A0AB" wp14:textId="77777777">
      <w:pPr>
        <w:pStyle w:val="Odstavecseseznamem"/>
        <w:numPr>
          <w:ilvl w:val="0"/>
          <w:numId w:val="5"/>
        </w:numPr>
      </w:pPr>
      <w:r>
        <w:t>BX –</w:t>
      </w:r>
      <w:r w:rsidR="00E35629">
        <w:t xml:space="preserve"> bázový registr,</w:t>
      </w:r>
    </w:p>
    <w:p xmlns:wp14="http://schemas.microsoft.com/office/word/2010/wordml" w:rsidR="00E35629" w:rsidP="00143677" w:rsidRDefault="00912774" w14:paraId="0BF597C9" wp14:textId="77777777">
      <w:pPr>
        <w:pStyle w:val="Odstavecseseznamem"/>
        <w:numPr>
          <w:ilvl w:val="0"/>
          <w:numId w:val="5"/>
        </w:numPr>
      </w:pPr>
      <w:r>
        <w:t>CX –</w:t>
      </w:r>
      <w:r w:rsidR="00E35629">
        <w:t xml:space="preserve"> čítač,</w:t>
      </w:r>
    </w:p>
    <w:p xmlns:wp14="http://schemas.microsoft.com/office/word/2010/wordml" w:rsidR="00E35629" w:rsidP="00143677" w:rsidRDefault="00912774" w14:paraId="22652B1F" wp14:textId="77777777">
      <w:pPr>
        <w:pStyle w:val="Odstavecseseznamem"/>
        <w:numPr>
          <w:ilvl w:val="0"/>
          <w:numId w:val="5"/>
        </w:numPr>
      </w:pPr>
      <w:r>
        <w:t>DX –</w:t>
      </w:r>
      <w:r w:rsidR="00E35629">
        <w:t xml:space="preserve"> rozšíření akumulátoru,</w:t>
      </w:r>
    </w:p>
    <w:p xmlns:wp14="http://schemas.microsoft.com/office/word/2010/wordml" w:rsidR="00E35629" w:rsidP="00143677" w:rsidRDefault="00AD24AA" w14:paraId="700DF0D8" wp14:textId="77777777">
      <w:pPr>
        <w:pStyle w:val="Odstavecseseznamem"/>
        <w:numPr>
          <w:ilvl w:val="0"/>
          <w:numId w:val="5"/>
        </w:numPr>
      </w:pPr>
      <w:proofErr w:type="gramStart"/>
      <w:r w:rsidRPr="00AD24AA">
        <w:t>SI</w:t>
      </w:r>
      <w:proofErr w:type="gramEnd"/>
      <w:r w:rsidR="00E35629">
        <w:t>, DI</w:t>
      </w:r>
      <w:r w:rsidR="00912774">
        <w:t xml:space="preserve"> –</w:t>
      </w:r>
      <w:r w:rsidR="00E35629">
        <w:t xml:space="preserve"> registr pro index zdroje a cíle</w:t>
      </w:r>
      <w:r w:rsidR="001A2D58">
        <w:t>,</w:t>
      </w:r>
    </w:p>
    <w:p xmlns:wp14="http://schemas.microsoft.com/office/word/2010/wordml" w:rsidR="00E35629" w:rsidP="00143677" w:rsidRDefault="00912774" w14:paraId="0572729A" wp14:textId="77777777">
      <w:pPr>
        <w:pStyle w:val="Odstavecseseznamem"/>
        <w:numPr>
          <w:ilvl w:val="0"/>
          <w:numId w:val="5"/>
        </w:numPr>
      </w:pPr>
      <w:r>
        <w:t>BP –</w:t>
      </w:r>
      <w:r w:rsidRPr="00AD24AA" w:rsidR="00AD24AA">
        <w:t xml:space="preserve"> ukazatel na ráme</w:t>
      </w:r>
      <w:r w:rsidR="00E35629">
        <w:t>c zásobníku aktuální procedury,</w:t>
      </w:r>
    </w:p>
    <w:p xmlns:wp14="http://schemas.microsoft.com/office/word/2010/wordml" w:rsidR="00E35629" w:rsidP="00143677" w:rsidRDefault="00AD24AA" w14:paraId="66CEB68C" wp14:textId="77777777">
      <w:pPr>
        <w:pStyle w:val="Odstavecseseznamem"/>
        <w:numPr>
          <w:ilvl w:val="0"/>
          <w:numId w:val="5"/>
        </w:numPr>
      </w:pPr>
      <w:r w:rsidRPr="00AD24AA">
        <w:t xml:space="preserve">SP </w:t>
      </w:r>
      <w:r w:rsidR="00912774">
        <w:t>–</w:t>
      </w:r>
      <w:r w:rsidR="00E35629">
        <w:t xml:space="preserve"> ukazatel na vrchol zásobníku.</w:t>
      </w:r>
    </w:p>
    <w:p xmlns:wp14="http://schemas.microsoft.com/office/word/2010/wordml" w:rsidR="00E35629" w:rsidP="00AD24AA" w:rsidRDefault="00E35629" w14:paraId="66B6B5AD" wp14:textId="77777777">
      <w:r>
        <w:lastRenderedPageBreak/>
        <w:t>Mezi segmentové</w:t>
      </w:r>
      <w:r w:rsidR="00805766">
        <w:t xml:space="preserve"> registry</w:t>
      </w:r>
      <w:r>
        <w:t xml:space="preserve"> patří:</w:t>
      </w:r>
    </w:p>
    <w:p xmlns:wp14="http://schemas.microsoft.com/office/word/2010/wordml" w:rsidR="00E35629" w:rsidP="00143677" w:rsidRDefault="00912774" w14:paraId="6005FC11" wp14:textId="77777777">
      <w:pPr>
        <w:pStyle w:val="Odstavecseseznamem"/>
        <w:numPr>
          <w:ilvl w:val="0"/>
          <w:numId w:val="6"/>
        </w:numPr>
      </w:pPr>
      <w:r>
        <w:t>CS –</w:t>
      </w:r>
      <w:r w:rsidR="00E35629">
        <w:t xml:space="preserve"> kódový segment,</w:t>
      </w:r>
    </w:p>
    <w:p xmlns:wp14="http://schemas.microsoft.com/office/word/2010/wordml" w:rsidR="00E35629" w:rsidP="00143677" w:rsidRDefault="00912774" w14:paraId="0E3C3914" wp14:textId="77777777">
      <w:pPr>
        <w:pStyle w:val="Odstavecseseznamem"/>
        <w:numPr>
          <w:ilvl w:val="0"/>
          <w:numId w:val="6"/>
        </w:numPr>
      </w:pPr>
      <w:r>
        <w:t>DS –</w:t>
      </w:r>
      <w:r w:rsidR="00E35629">
        <w:t xml:space="preserve"> datový segment,</w:t>
      </w:r>
    </w:p>
    <w:p xmlns:wp14="http://schemas.microsoft.com/office/word/2010/wordml" w:rsidR="00E35629" w:rsidP="00143677" w:rsidRDefault="00912774" w14:paraId="784C228B" wp14:textId="77777777">
      <w:pPr>
        <w:pStyle w:val="Odstavecseseznamem"/>
        <w:numPr>
          <w:ilvl w:val="0"/>
          <w:numId w:val="6"/>
        </w:numPr>
      </w:pPr>
      <w:r>
        <w:t>ES –</w:t>
      </w:r>
      <w:r w:rsidR="00E35629">
        <w:t xml:space="preserve"> extra segment,</w:t>
      </w:r>
    </w:p>
    <w:p xmlns:wp14="http://schemas.microsoft.com/office/word/2010/wordml" w:rsidR="00E35629" w:rsidP="00143677" w:rsidRDefault="00912774" w14:paraId="26C2C7BF" wp14:textId="77777777">
      <w:pPr>
        <w:pStyle w:val="Odstavecseseznamem"/>
        <w:numPr>
          <w:ilvl w:val="0"/>
          <w:numId w:val="6"/>
        </w:numPr>
      </w:pPr>
      <w:r>
        <w:t>SS –</w:t>
      </w:r>
      <w:r w:rsidR="00E35629">
        <w:t xml:space="preserve"> zásobníkový segment.</w:t>
      </w:r>
    </w:p>
    <w:p xmlns:wp14="http://schemas.microsoft.com/office/word/2010/wordml" w:rsidR="00F84402" w:rsidP="00AD24AA" w:rsidRDefault="008E3A74" w14:paraId="69DD9397" wp14:textId="77777777">
      <w:r>
        <w:t>Speciální</w:t>
      </w:r>
      <w:r w:rsidR="000336E8">
        <w:t>mi registry jsou</w:t>
      </w:r>
      <w:r w:rsidR="00F84402">
        <w:t>:</w:t>
      </w:r>
    </w:p>
    <w:p xmlns:wp14="http://schemas.microsoft.com/office/word/2010/wordml" w:rsidR="00F84402" w:rsidP="00143677" w:rsidRDefault="00912774" w14:paraId="16BE181B" wp14:textId="77777777">
      <w:pPr>
        <w:pStyle w:val="Odstavecseseznamem"/>
        <w:numPr>
          <w:ilvl w:val="0"/>
          <w:numId w:val="7"/>
        </w:numPr>
      </w:pPr>
      <w:r>
        <w:t xml:space="preserve">IP – </w:t>
      </w:r>
      <w:r w:rsidR="00301CA4">
        <w:t>ukazatel</w:t>
      </w:r>
      <w:r w:rsidR="00F84402">
        <w:t xml:space="preserve"> instrukcí a</w:t>
      </w:r>
    </w:p>
    <w:p xmlns:wp14="http://schemas.microsoft.com/office/word/2010/wordml" w:rsidR="00D66AB6" w:rsidP="00143677" w:rsidRDefault="00AD24AA" w14:paraId="57DB5CC2" wp14:textId="77777777">
      <w:pPr>
        <w:pStyle w:val="Odstavecseseznamem"/>
        <w:numPr>
          <w:ilvl w:val="0"/>
          <w:numId w:val="7"/>
        </w:numPr>
      </w:pPr>
      <w:r w:rsidRPr="00AD24AA">
        <w:t>F</w:t>
      </w:r>
      <w:r w:rsidR="00912774">
        <w:t>LAGS –</w:t>
      </w:r>
      <w:r w:rsidRPr="00AD24AA">
        <w:t xml:space="preserve"> různé příznaky procesoru nebo jeho stavu.</w:t>
      </w:r>
      <w:r w:rsidR="00020A03">
        <w:t xml:space="preserve"> </w:t>
      </w:r>
      <w:r w:rsidR="00725713">
        <w:t>[1]</w:t>
      </w:r>
    </w:p>
    <w:p xmlns:wp14="http://schemas.microsoft.com/office/word/2010/wordml" w:rsidR="009A7AD7" w:rsidP="009A7AD7" w:rsidRDefault="009A7AD7" w14:paraId="0562CB0E" wp14:textId="77777777"/>
    <w:p xmlns:wp14="http://schemas.microsoft.com/office/word/2010/wordml" w:rsidR="009A4786" w:rsidP="009A4786" w:rsidRDefault="003015DC" w14:paraId="34CE0A41" wp14:textId="77777777">
      <w:pPr>
        <w:keepNext/>
        <w:jc w:val="center"/>
      </w:pPr>
      <w:r w:rsidR="003015DC">
        <w:drawing>
          <wp:inline xmlns:wp14="http://schemas.microsoft.com/office/word/2010/wordprocessingDrawing" wp14:editId="4FE733C6" wp14:anchorId="5E59F248">
            <wp:extent cx="4727274" cy="3098914"/>
            <wp:effectExtent l="0" t="0" r="0" b="6350"/>
            <wp:docPr id="9" name="Obrázek 9" descr="C:\Limen\Documentation\x86 registers.png" title=""/>
            <wp:cNvGraphicFramePr>
              <a:graphicFrameLocks noChangeAspect="1"/>
            </wp:cNvGraphicFramePr>
            <a:graphic>
              <a:graphicData uri="http://schemas.openxmlformats.org/drawingml/2006/picture">
                <pic:pic>
                  <pic:nvPicPr>
                    <pic:cNvPr id="0" name="Obrázek 9"/>
                    <pic:cNvPicPr/>
                  </pic:nvPicPr>
                  <pic:blipFill>
                    <a:blip r:embed="R6c0e2db63d7746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27274" cy="3098914"/>
                    </a:xfrm>
                    <a:prstGeom prst="rect">
                      <a:avLst/>
                    </a:prstGeom>
                  </pic:spPr>
                </pic:pic>
              </a:graphicData>
            </a:graphic>
          </wp:inline>
        </w:drawing>
      </w:r>
    </w:p>
    <w:p xmlns:wp14="http://schemas.microsoft.com/office/word/2010/wordml" w:rsidR="009A4786" w:rsidP="005E62E3" w:rsidRDefault="009A4786" w14:paraId="7FD69A6C" wp14:textId="77777777">
      <w:pPr>
        <w:pStyle w:val="Titulek"/>
        <w:ind w:left="0"/>
      </w:pPr>
      <w:bookmarkStart w:name="_Toc444592583" w:id="49"/>
      <w:r w:rsidRPr="009A4786">
        <w:t>Tab. 2.1.3 Soubor registrů 32bitového x86 procesoru</w:t>
      </w:r>
      <w:bookmarkEnd w:id="49"/>
    </w:p>
    <w:p xmlns:wp14="http://schemas.microsoft.com/office/word/2010/wordml" w:rsidRPr="009A4786" w:rsidR="009A4786" w:rsidP="009A4786" w:rsidRDefault="009A4786" w14:paraId="62EBF3C5" wp14:textId="77777777"/>
    <w:p xmlns:wp14="http://schemas.microsoft.com/office/word/2010/wordml" w:rsidR="00E75E87" w:rsidP="009A7AD7" w:rsidRDefault="00D66AB6" w14:paraId="17238D62" wp14:textId="77777777">
      <w:r w:rsidRPr="00D66AB6">
        <w:t>Rozšíření x86 architektury na</w:t>
      </w:r>
      <w:r>
        <w:t xml:space="preserve"> z původních 16 bitů na</w:t>
      </w:r>
      <w:r w:rsidRPr="00D66AB6">
        <w:t xml:space="preserve"> 32 bitů navyšuje </w:t>
      </w:r>
      <w:r w:rsidR="00393DB5">
        <w:t>šířku</w:t>
      </w:r>
      <w:r w:rsidRPr="00D66AB6">
        <w:t xml:space="preserve"> pracovních registrů na 32 bitů, aby jejich velikost byla v koresponde</w:t>
      </w:r>
      <w:r w:rsidR="006422AC">
        <w:t xml:space="preserve">nci s šířkou procesoru. </w:t>
      </w:r>
      <w:r w:rsidR="00D638B1">
        <w:t>Tabulka</w:t>
      </w:r>
      <w:r w:rsidR="001B71A8">
        <w:t xml:space="preserve"> </w:t>
      </w:r>
      <w:r w:rsidR="006422AC">
        <w:t xml:space="preserve">2.1.3 </w:t>
      </w:r>
      <w:r w:rsidRPr="00D66AB6">
        <w:t xml:space="preserve">zobrazuje </w:t>
      </w:r>
      <w:r w:rsidR="004A3C98">
        <w:t>soubor registrů</w:t>
      </w:r>
      <w:r w:rsidRPr="00D66AB6">
        <w:t xml:space="preserve"> 32 bitového procesoru x86 architektury. Když programátor ví, že nebude potřebovat velikou šířku operandu pro vykonání instrukce, je možno indexovat jenom část registru a</w:t>
      </w:r>
      <w:r w:rsidR="005D3D9D">
        <w:t xml:space="preserve"> mnohdy tak provést </w:t>
      </w:r>
      <w:r w:rsidRPr="00D66AB6">
        <w:t>tuto operaci rychleji. Například instrukce indexující registr EAX bude pracovat s celým registrem, AX pak s jeho 16 spodními bity, AL pak s nejnižší osmicí bitů registru EAX.</w:t>
      </w:r>
    </w:p>
    <w:p xmlns:wp14="http://schemas.microsoft.com/office/word/2010/wordml" w:rsidR="00257B7E" w:rsidP="009A7AD7" w:rsidRDefault="00257B7E" w14:paraId="6D98A12B" wp14:textId="77777777">
      <w:r>
        <w:br w:type="page"/>
      </w:r>
    </w:p>
    <w:p xmlns:wp14="http://schemas.microsoft.com/office/word/2010/wordml" w:rsidR="00257B7E" w:rsidP="00257B7E" w:rsidRDefault="00257B7E" w14:paraId="78C7E707" wp14:textId="77777777">
      <w:pPr>
        <w:pStyle w:val="Nadpis2"/>
      </w:pPr>
      <w:bookmarkStart w:name="_Toc444553924" w:id="50"/>
      <w:r>
        <w:lastRenderedPageBreak/>
        <w:t>Architektura ARM</w:t>
      </w:r>
      <w:bookmarkEnd w:id="50"/>
    </w:p>
    <w:p xmlns:wp14="http://schemas.microsoft.com/office/word/2010/wordml" w:rsidR="00257B7E" w:rsidP="002E6EBF" w:rsidRDefault="002E6EBF" w14:paraId="3E559CDD" wp14:textId="77777777">
      <w:pPr>
        <w:pStyle w:val="Nadpis3"/>
      </w:pPr>
      <w:bookmarkStart w:name="_Toc444553925" w:id="51"/>
      <w:r>
        <w:t>Stručný popis</w:t>
      </w:r>
      <w:bookmarkEnd w:id="51"/>
    </w:p>
    <w:p xmlns:wp14="http://schemas.microsoft.com/office/word/2010/wordml" w:rsidR="002E6EBF" w:rsidP="002E6EBF" w:rsidRDefault="002E6EBF" w14:paraId="74CFD8FA" wp14:textId="77777777">
      <w:r>
        <w:t xml:space="preserve">ARM </w:t>
      </w:r>
      <w:r w:rsidR="00931F0A">
        <w:t>(</w:t>
      </w:r>
      <w:r w:rsidR="00C34FDF">
        <w:t xml:space="preserve">původně </w:t>
      </w:r>
      <w:r w:rsidR="00931F0A">
        <w:t xml:space="preserve"> </w:t>
      </w:r>
      <w:proofErr w:type="spellStart"/>
      <w:r w:rsidR="00931F0A">
        <w:t>Acorn</w:t>
      </w:r>
      <w:proofErr w:type="spellEnd"/>
      <w:r w:rsidR="00931F0A">
        <w:t xml:space="preserve"> RISC </w:t>
      </w:r>
      <w:proofErr w:type="spellStart"/>
      <w:r w:rsidR="00931F0A">
        <w:t>Machine</w:t>
      </w:r>
      <w:proofErr w:type="spellEnd"/>
      <w:r w:rsidR="00931F0A">
        <w:t xml:space="preserve">, později </w:t>
      </w:r>
      <w:proofErr w:type="spellStart"/>
      <w:r w:rsidR="00931F0A">
        <w:t>Advanced</w:t>
      </w:r>
      <w:proofErr w:type="spellEnd"/>
      <w:r w:rsidR="00931F0A">
        <w:t xml:space="preserve"> RISC </w:t>
      </w:r>
      <w:proofErr w:type="spellStart"/>
      <w:r w:rsidR="00931F0A">
        <w:t>Machines</w:t>
      </w:r>
      <w:proofErr w:type="spellEnd"/>
      <w:r w:rsidR="00931F0A">
        <w:t xml:space="preserve">) </w:t>
      </w:r>
      <w:r>
        <w:t xml:space="preserve">architektura je spravována a vyvíjena firmou ARM </w:t>
      </w:r>
      <w:proofErr w:type="spellStart"/>
      <w:r>
        <w:t>Holdings</w:t>
      </w:r>
      <w:proofErr w:type="spellEnd"/>
      <w:r>
        <w:t>. Paradoxem je, že tato firma čipy postavené na své architektuře sama nevyrábí. Namísto toho firma prodává licence pro výrobu jejich čipů za splnění podmínek, které jsou klíčovými</w:t>
      </w:r>
      <w:r w:rsidR="008C3E97">
        <w:t xml:space="preserve"> k tomu</w:t>
      </w:r>
      <w:r>
        <w:t xml:space="preserve">, aby byl software mezi dvěma procesory ARM stejné verze různých výrobců kompatibilní. ARM architektura se již od svého počátku snažila co nejvíce využít výhod, které nabízí </w:t>
      </w:r>
      <w:proofErr w:type="spellStart"/>
      <w:r>
        <w:t>RISCově</w:t>
      </w:r>
      <w:proofErr w:type="spellEnd"/>
      <w:r>
        <w:t xml:space="preserve"> za</w:t>
      </w:r>
      <w:r w:rsidR="00666D18">
        <w:t xml:space="preserve">ložený procesor – </w:t>
      </w:r>
      <w:r>
        <w:t xml:space="preserve">jednoduchost je rychlost. Při současné implementaci procesorů lze u </w:t>
      </w:r>
      <w:proofErr w:type="spellStart"/>
      <w:r>
        <w:t>RISCových</w:t>
      </w:r>
      <w:proofErr w:type="spellEnd"/>
      <w:r>
        <w:t xml:space="preserve"> typů </w:t>
      </w:r>
      <w:r w:rsidR="00A66FBC">
        <w:t xml:space="preserve">navíc </w:t>
      </w:r>
      <w:r>
        <w:t>zpozorovat nižší spotřeba elektrické</w:t>
      </w:r>
      <w:r w:rsidR="00DC7CA7">
        <w:t xml:space="preserve"> energie. Bohužel ani to nestač</w:t>
      </w:r>
      <w:r w:rsidR="00F1779E">
        <w:t>i</w:t>
      </w:r>
      <w:r w:rsidR="00DC7CA7">
        <w:t>lo</w:t>
      </w:r>
      <w:r>
        <w:t xml:space="preserve"> k tomu, aby se </w:t>
      </w:r>
      <w:r w:rsidR="00F1779E">
        <w:t xml:space="preserve">doposud </w:t>
      </w:r>
      <w:r>
        <w:t xml:space="preserve">prosadila tato architektura na trhu s osobními počítači. Nicméně v oblasti zařízení s požadavky na nízkou spotřebu ARM boduje. Téměř každý nynější chytrý telefon </w:t>
      </w:r>
      <w:r w:rsidR="0089229E">
        <w:t>je poháněn</w:t>
      </w:r>
      <w:r>
        <w:t xml:space="preserve"> právě procesor</w:t>
      </w:r>
      <w:r w:rsidR="0071675F">
        <w:t>em založeném</w:t>
      </w:r>
      <w:r>
        <w:t xml:space="preserve"> na architektuře ARM. Velmi rozdílné to není ani u tabletů a poslední dobou se začínají </w:t>
      </w:r>
      <w:proofErr w:type="spellStart"/>
      <w:r>
        <w:t>ARMy</w:t>
      </w:r>
      <w:proofErr w:type="spellEnd"/>
      <w:r>
        <w:t xml:space="preserve"> vybavovat i </w:t>
      </w:r>
      <w:proofErr w:type="spellStart"/>
      <w:r>
        <w:t>netbooky</w:t>
      </w:r>
      <w:proofErr w:type="spellEnd"/>
      <w:r>
        <w:t xml:space="preserve">, popřípadě menší notebooky. Typickým </w:t>
      </w:r>
      <w:r w:rsidR="00695C40">
        <w:t xml:space="preserve">nynějším </w:t>
      </w:r>
      <w:r w:rsidR="00F67FC3">
        <w:t xml:space="preserve">příkladem může být </w:t>
      </w:r>
      <w:proofErr w:type="spellStart"/>
      <w:r w:rsidR="00F67FC3">
        <w:t>Chromebook</w:t>
      </w:r>
      <w:proofErr w:type="spellEnd"/>
      <w:r w:rsidR="00F67FC3">
        <w:t xml:space="preserve"> s výchozím operačním systémem Chrome OS, </w:t>
      </w:r>
      <w:r>
        <w:t>který je vyráběn pro Google několika světovými výrobci počítačů a celý je postaven na ide</w:t>
      </w:r>
      <w:r w:rsidR="00835EB5">
        <w:t>ji</w:t>
      </w:r>
      <w:r>
        <w:t>, že mnohé internetové aplikace dokáží být stejně hodnotné jako aplikace nativní.</w:t>
      </w:r>
    </w:p>
    <w:p xmlns:wp14="http://schemas.microsoft.com/office/word/2010/wordml" w:rsidR="002E6EBF" w:rsidP="002E6EBF" w:rsidRDefault="00D9294E" w14:paraId="132CBFE1" wp14:textId="77777777">
      <w:r>
        <w:t xml:space="preserve">Ačkoli </w:t>
      </w:r>
      <w:r w:rsidR="00F84345">
        <w:t>je ARM</w:t>
      </w:r>
      <w:r>
        <w:t xml:space="preserve"> </w:t>
      </w:r>
      <w:r w:rsidR="00F84345">
        <w:t>nejpočetněji zastoupenou architekturou</w:t>
      </w:r>
      <w:r>
        <w:t xml:space="preserve"> mezi všemi procesory, v</w:t>
      </w:r>
      <w:r w:rsidR="002E6EBF">
        <w:t xml:space="preserve">ývoj </w:t>
      </w:r>
      <w:proofErr w:type="spellStart"/>
      <w:r w:rsidR="002E6EBF">
        <w:t>ARMu</w:t>
      </w:r>
      <w:proofErr w:type="spellEnd"/>
      <w:r w:rsidR="002E6EBF">
        <w:t xml:space="preserve"> neprob</w:t>
      </w:r>
      <w:r w:rsidR="00EE6433">
        <w:t xml:space="preserve">íhal celou dobu podle představ. </w:t>
      </w:r>
      <w:r w:rsidR="002E6EBF">
        <w:t xml:space="preserve">Postupem času se začalo opouštět od prvků RISCové architektury a výkon už, ačkoliv se ze začátku </w:t>
      </w:r>
      <w:r w:rsidR="00620A04">
        <w:t>tato rozhodnutí zdála výhodná</w:t>
      </w:r>
      <w:r w:rsidR="002E6EBF">
        <w:t>, nebyl takový</w:t>
      </w:r>
      <w:r w:rsidR="00DE7EF6">
        <w:t>,</w:t>
      </w:r>
      <w:r w:rsidR="00C05D05">
        <w:t xml:space="preserve"> jaký</w:t>
      </w:r>
      <w:r w:rsidR="002E6EBF">
        <w:t xml:space="preserve"> mohl být. Nicméně tohoto faktu si všimli i samotní vývojáři této architektury a verze ARMv8 měla opět přinést jednodušší design a hardwarovou implementaci. Ještě je důležité poznamenat, že u </w:t>
      </w:r>
      <w:proofErr w:type="spellStart"/>
      <w:proofErr w:type="gramStart"/>
      <w:r w:rsidR="002E6EBF">
        <w:t>ARMu</w:t>
      </w:r>
      <w:proofErr w:type="spellEnd"/>
      <w:proofErr w:type="gramEnd"/>
      <w:r w:rsidR="002E6EBF">
        <w:t xml:space="preserve"> na rozdíl od x86 není zaručená zpětná kompatibilita. Vzhledem k tomuto faktu může ARM architektura pokračovat na vývoji dalších verzí, i když nebyla v minulosti implementována </w:t>
      </w:r>
      <w:r w:rsidR="00610035">
        <w:t>nejefektivněji. Možné nevýhody jsou spojeny s</w:t>
      </w:r>
      <w:r w:rsidR="002E6EBF">
        <w:t xml:space="preserve"> kompatibilitou </w:t>
      </w:r>
      <w:r w:rsidR="00610035">
        <w:t>software mezi jednotlivými ARM verzemi.</w:t>
      </w:r>
    </w:p>
    <w:p xmlns:wp14="http://schemas.microsoft.com/office/word/2010/wordml" w:rsidR="00706AA4" w:rsidP="00706AA4" w:rsidRDefault="00706AA4" w14:paraId="1AD2BB52" wp14:textId="77777777">
      <w:pPr>
        <w:pStyle w:val="Nadpis3"/>
      </w:pPr>
      <w:bookmarkStart w:name="_Toc444553926" w:id="52"/>
      <w:r>
        <w:t>Architektura</w:t>
      </w:r>
      <w:bookmarkEnd w:id="52"/>
    </w:p>
    <w:p xmlns:wp14="http://schemas.microsoft.com/office/word/2010/wordml" w:rsidR="00E96372" w:rsidP="00706AA4" w:rsidRDefault="00C11B2F" w14:paraId="4DA43B72" wp14:textId="77777777">
      <w:r>
        <w:t xml:space="preserve">Jak již bylo zmíněno, ARM byla zamýšlena jako RISCová architektura. Nicméně dalo by se o tom dlouze debatovat. Například zdali je </w:t>
      </w:r>
      <w:r w:rsidRPr="00C11B2F">
        <w:t>podmíněné vykonání téměř jakékoli instrukce a přítomnost registru s příznaky prvkem proce</w:t>
      </w:r>
      <w:r>
        <w:t>soru založeného na RISC idejích.</w:t>
      </w:r>
    </w:p>
    <w:p xmlns:wp14="http://schemas.microsoft.com/office/word/2010/wordml" w:rsidR="00E96372" w:rsidP="00706AA4" w:rsidRDefault="00E96372" w14:paraId="198DE917" wp14:textId="77777777">
      <w:r w:rsidRPr="00E96372">
        <w:lastRenderedPageBreak/>
        <w:t>ARM</w:t>
      </w:r>
      <w:r w:rsidR="00E87879">
        <w:t xml:space="preserve"> architektura</w:t>
      </w:r>
      <w:r w:rsidRPr="00E96372">
        <w:t xml:space="preserve"> podporuje ochranu paměti pro zajištění běhu více aplikací v odděleném adresovacím prostoru. Používá k tomu techniky známé ze stránkování, které taky implementuje.</w:t>
      </w:r>
      <w:r w:rsidR="00E87879">
        <w:t xml:space="preserve"> MMU je nemusí být nutně implementována u každého ARM procesoru, nebo může být </w:t>
      </w:r>
      <w:r w:rsidR="00830687">
        <w:t xml:space="preserve">softwarově </w:t>
      </w:r>
      <w:r w:rsidR="00E87879">
        <w:t>deaktivována.</w:t>
      </w:r>
    </w:p>
    <w:p xmlns:wp14="http://schemas.microsoft.com/office/word/2010/wordml" w:rsidR="004058A2" w:rsidP="004058A2" w:rsidRDefault="004058A2" w14:paraId="72C8052A" wp14:textId="77777777">
      <w:pPr>
        <w:pStyle w:val="Nadpis3"/>
      </w:pPr>
      <w:bookmarkStart w:name="_Toc444553927" w:id="53"/>
      <w:r>
        <w:t>Instrukční formáty</w:t>
      </w:r>
      <w:bookmarkEnd w:id="53"/>
    </w:p>
    <w:p xmlns:wp14="http://schemas.microsoft.com/office/word/2010/wordml" w:rsidR="004058A2" w:rsidP="004058A2" w:rsidRDefault="0034791A" w14:paraId="620A5BF2" wp14:textId="77777777">
      <w:r w:rsidRPr="0034791A">
        <w:t>Architektura ARM používá jako koncept pro dekódování instrukční formáty, jejichž ortogonalita ovšem není naprosto i</w:t>
      </w:r>
      <w:r w:rsidR="000C3D2F">
        <w:t xml:space="preserve">deální, a to především z důvodu hlavních pilířů </w:t>
      </w:r>
      <w:r w:rsidRPr="0034791A">
        <w:t>ARM architektury. Přesto lze tvrdit, že pokud se rozdělí instrukční sada na instrukční formáty, samotné dekódování instrukcí bude rychlejší než dekódování, které instrukční formáty nepoužívá.</w:t>
      </w:r>
    </w:p>
    <w:p xmlns:wp14="http://schemas.microsoft.com/office/word/2010/wordml" w:rsidRPr="00496573" w:rsidR="00496573" w:rsidP="00496573" w:rsidRDefault="008C4C98" w14:paraId="3DCE65A6" wp14:textId="77777777">
      <w:pPr>
        <w:pStyle w:val="Nadpis3"/>
      </w:pPr>
      <w:bookmarkStart w:name="_Toc444553928" w:id="54"/>
      <w:r>
        <w:t>Soubor registrů</w:t>
      </w:r>
      <w:bookmarkEnd w:id="54"/>
    </w:p>
    <w:p xmlns:wp14="http://schemas.microsoft.com/office/word/2010/wordml" w:rsidR="00E255B1" w:rsidP="00E255B1" w:rsidRDefault="00785FF4" w14:paraId="2946DB82" wp14:textId="77777777">
      <w:pPr>
        <w:keepNext/>
        <w:jc w:val="center"/>
      </w:pPr>
      <w:r w:rsidR="00785FF4">
        <w:drawing>
          <wp:inline xmlns:wp14="http://schemas.microsoft.com/office/word/2010/wordprocessingDrawing" wp14:editId="38C88CC9" wp14:anchorId="106FC96C">
            <wp:extent cx="5580382" cy="4605696"/>
            <wp:effectExtent l="0" t="0" r="1270" b="4445"/>
            <wp:docPr id="11" name="Obrázek 11" descr="C:\Limen\Documentation\ARM registers.png" title=""/>
            <wp:cNvGraphicFramePr>
              <a:graphicFrameLocks noChangeAspect="1"/>
            </wp:cNvGraphicFramePr>
            <a:graphic>
              <a:graphicData uri="http://schemas.openxmlformats.org/drawingml/2006/picture">
                <pic:pic>
                  <pic:nvPicPr>
                    <pic:cNvPr id="0" name="Obrázek 11"/>
                    <pic:cNvPicPr/>
                  </pic:nvPicPr>
                  <pic:blipFill>
                    <a:blip r:embed="Ra0103a3b1eac4f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4605696"/>
                    </a:xfrm>
                    <a:prstGeom prst="rect">
                      <a:avLst/>
                    </a:prstGeom>
                  </pic:spPr>
                </pic:pic>
              </a:graphicData>
            </a:graphic>
          </wp:inline>
        </w:drawing>
      </w:r>
    </w:p>
    <w:p xmlns:wp14="http://schemas.microsoft.com/office/word/2010/wordml" w:rsidR="004A4987" w:rsidP="004A4987" w:rsidRDefault="00D638B1" w14:paraId="61D8E6A9" wp14:textId="77777777">
      <w:pPr>
        <w:pStyle w:val="Titulek"/>
      </w:pPr>
      <w:bookmarkStart w:name="_Toc444592584" w:id="55"/>
      <w:r>
        <w:t>Tab</w:t>
      </w:r>
      <w:r w:rsidR="00785FF4">
        <w:t>. 2.2.4 Soubor registrů ARM procesoru</w:t>
      </w:r>
      <w:bookmarkEnd w:id="55"/>
    </w:p>
    <w:p xmlns:wp14="http://schemas.microsoft.com/office/word/2010/wordml" w:rsidR="00496573" w:rsidP="004A4987" w:rsidRDefault="00496573" w14:paraId="5997CC1D" wp14:textId="77777777">
      <w:pPr>
        <w:pStyle w:val="Titulek"/>
        <w:ind w:left="0"/>
        <w:jc w:val="both"/>
      </w:pPr>
      <w:r>
        <w:br w:type="page"/>
      </w:r>
    </w:p>
    <w:p xmlns:wp14="http://schemas.microsoft.com/office/word/2010/wordml" w:rsidR="00E255B1" w:rsidP="00E255B1" w:rsidRDefault="00E255B1" w14:paraId="110FFD37" wp14:textId="77777777">
      <w:pPr>
        <w:pStyle w:val="Titulek"/>
      </w:pPr>
    </w:p>
    <w:p xmlns:wp14="http://schemas.microsoft.com/office/word/2010/wordml" w:rsidR="00E255B1" w:rsidP="00E255B1" w:rsidRDefault="00E255B1" w14:paraId="6F3D3DA6" wp14:textId="77777777">
      <w:r>
        <w:t xml:space="preserve">Hlavním konceptem registrového souboru procesorů ARM architektury jsou tzv. banky registrů. Aktivní banka je </w:t>
      </w:r>
      <w:r w:rsidR="008A3C9F">
        <w:t xml:space="preserve">přímo </w:t>
      </w:r>
      <w:r>
        <w:t xml:space="preserve">závislá na aktuálním módu procesoru. Počet módů je závislý na verzi architektury, ovšem vždy se tyto módy dají rozdělit do dvou kategorií: privilegované a neprivilegované módy. Neprivilegovaným módem je pouze uživatelský mód, ostatní jsou privilegované. Každá uživatelská aplikace běží v uživatelském módu, a pokud potřebuje komunikovat s hardwarem, vykoná instrukci systémového volání. Tato instrukce způsobí přepnutí procesoru do privilegovaného módu a přesunutí vykonávání instrukcí na adresu, kde má systémové volání vstupní bod, které bývá spravováno OS. Přepnutí do privilegovaného módu mohou způsobit i různé druhy přerušení. Do jakého privilegovaného módu se procesor přepne, pak záleží výhradně na typu aktivního přerušení. Na </w:t>
      </w:r>
      <w:r w:rsidR="00FE2D3A">
        <w:t>předchozí</w:t>
      </w:r>
      <w:r>
        <w:t xml:space="preserve"> straně </w:t>
      </w:r>
      <w:r w:rsidR="00CB0365">
        <w:t>v tabulce</w:t>
      </w:r>
      <w:r>
        <w:t xml:space="preserve"> 2.2.4 je vidět rozložení a sdílení částí registrových bank mezi jednotlivými módy.</w:t>
      </w:r>
    </w:p>
    <w:p xmlns:wp14="http://schemas.microsoft.com/office/word/2010/wordml" w:rsidR="003B5F22" w:rsidP="00E255B1" w:rsidRDefault="00DF054F" w14:paraId="54643B58" wp14:textId="77777777">
      <w:r>
        <w:t>Téměř v každé situaci může programátor ke všem registrům přistupovat jako k registrům obecného použití. Některé registry ovšem podporují nějakou funkci navíc</w:t>
      </w:r>
      <w:r w:rsidR="005A6B78">
        <w:t xml:space="preserve"> a jsou </w:t>
      </w:r>
      <w:r w:rsidR="00E656F7">
        <w:t>až na PC</w:t>
      </w:r>
      <w:r w:rsidR="00727AA6">
        <w:t xml:space="preserve"> a CPSR</w:t>
      </w:r>
      <w:r w:rsidR="00E656F7">
        <w:t xml:space="preserve"> </w:t>
      </w:r>
      <w:r w:rsidR="005A6B78">
        <w:t>implementovány pro každý mód zvlášť</w:t>
      </w:r>
      <w:r>
        <w:t>. Těmito registry jsou</w:t>
      </w:r>
      <w:r w:rsidR="00F04DE4">
        <w:t>:</w:t>
      </w:r>
    </w:p>
    <w:p xmlns:wp14="http://schemas.microsoft.com/office/word/2010/wordml" w:rsidR="00F04DE4" w:rsidP="00143677" w:rsidRDefault="00F04DE4" w14:paraId="0EB25B7D" wp14:textId="77777777">
      <w:pPr>
        <w:pStyle w:val="Odstavecseseznamem"/>
        <w:numPr>
          <w:ilvl w:val="0"/>
          <w:numId w:val="8"/>
        </w:numPr>
      </w:pPr>
      <w:r>
        <w:t xml:space="preserve">R13 (SP) – zásobníkový </w:t>
      </w:r>
      <w:r w:rsidR="00912774">
        <w:t>registr, který slouží jako ukazatel na vrchol</w:t>
      </w:r>
      <w:r w:rsidR="00EC16AE">
        <w:t xml:space="preserve"> zásobníku pro použití instrukcí</w:t>
      </w:r>
      <w:r w:rsidR="00912774">
        <w:t xml:space="preserve"> PUSH a POP,</w:t>
      </w:r>
    </w:p>
    <w:p xmlns:wp14="http://schemas.microsoft.com/office/word/2010/wordml" w:rsidR="00912774" w:rsidP="00143677" w:rsidRDefault="00912774" w14:paraId="13C8DE52" wp14:textId="77777777">
      <w:pPr>
        <w:pStyle w:val="Odstavecseseznamem"/>
        <w:numPr>
          <w:ilvl w:val="0"/>
          <w:numId w:val="8"/>
        </w:numPr>
      </w:pPr>
      <w:r>
        <w:t xml:space="preserve">R14 (LR) – </w:t>
      </w:r>
      <w:r w:rsidR="001513EE">
        <w:t xml:space="preserve">odkazovací registr, do kterého je ukládána </w:t>
      </w:r>
      <w:r w:rsidR="008C6C88">
        <w:t>hodnota PC</w:t>
      </w:r>
      <w:r w:rsidR="001513EE">
        <w:t xml:space="preserve"> při volání procedury</w:t>
      </w:r>
      <w:r w:rsidR="008C6C88">
        <w:t xml:space="preserve"> instrukcí </w:t>
      </w:r>
      <w:r w:rsidR="00911088">
        <w:t>BL</w:t>
      </w:r>
      <w:r w:rsidR="008C6C88">
        <w:t xml:space="preserve"> (adresa je uložena do </w:t>
      </w:r>
      <w:r w:rsidR="001A4C98">
        <w:t xml:space="preserve">tohoto </w:t>
      </w:r>
      <w:r w:rsidR="008C6C88">
        <w:t>registru v bance aktuálního módu procesoru)</w:t>
      </w:r>
      <w:r w:rsidR="001513EE">
        <w:t xml:space="preserve"> a adresa PC ve chvíli, kdy nastane přerušení</w:t>
      </w:r>
      <w:r w:rsidR="008C6C88">
        <w:t xml:space="preserve"> (adresa je uložena do nového módu procesoru),</w:t>
      </w:r>
    </w:p>
    <w:p xmlns:wp14="http://schemas.microsoft.com/office/word/2010/wordml" w:rsidR="008C6C88" w:rsidP="00143677" w:rsidRDefault="00E656F7" w14:paraId="79DCAF56" wp14:textId="77777777">
      <w:pPr>
        <w:pStyle w:val="Odstavecseseznamem"/>
        <w:numPr>
          <w:ilvl w:val="0"/>
          <w:numId w:val="8"/>
        </w:numPr>
      </w:pPr>
      <w:r>
        <w:t>R15 (PC) –</w:t>
      </w:r>
      <w:r w:rsidR="00301CA4">
        <w:t xml:space="preserve"> </w:t>
      </w:r>
      <w:r w:rsidR="00057862">
        <w:t xml:space="preserve">programový čítač, </w:t>
      </w:r>
      <w:r>
        <w:t xml:space="preserve">udržuje </w:t>
      </w:r>
      <w:r w:rsidR="00C75A08">
        <w:t xml:space="preserve">většinou </w:t>
      </w:r>
      <w:r>
        <w:t xml:space="preserve">adresu aktuálně </w:t>
      </w:r>
      <w:r w:rsidR="00815312">
        <w:t>poslední rozpracované</w:t>
      </w:r>
      <w:r>
        <w:t xml:space="preserve"> instrukce</w:t>
      </w:r>
      <w:r w:rsidR="00727AA6">
        <w:t>,</w:t>
      </w:r>
    </w:p>
    <w:p xmlns:wp14="http://schemas.microsoft.com/office/word/2010/wordml" w:rsidR="002A4A0C" w:rsidP="00143677" w:rsidRDefault="008D5569" w14:paraId="65083B37" wp14:textId="77777777">
      <w:pPr>
        <w:pStyle w:val="Odstavecseseznamem"/>
        <w:numPr>
          <w:ilvl w:val="0"/>
          <w:numId w:val="8"/>
        </w:numPr>
      </w:pPr>
      <w:r>
        <w:t>CPSR – aktuální registr příznaků a stavů procesoru</w:t>
      </w:r>
      <w:r w:rsidR="00727AA6">
        <w:t>,</w:t>
      </w:r>
    </w:p>
    <w:p xmlns:wp14="http://schemas.microsoft.com/office/word/2010/wordml" w:rsidR="00EB61A4" w:rsidP="00143677" w:rsidRDefault="008D5569" w14:paraId="6D13AE89" wp14:textId="77777777">
      <w:pPr>
        <w:pStyle w:val="Odstavecseseznamem"/>
        <w:numPr>
          <w:ilvl w:val="0"/>
          <w:numId w:val="8"/>
        </w:numPr>
      </w:pPr>
      <w:r>
        <w:t>SPSR – uložený registr příznaků a stavů procesoru každého privilegovaného módu, do kterého je zapsán CPSR ve chvíli, kdy nastane přerušení, které ošetřuje tento mód</w:t>
      </w:r>
      <w:r w:rsidR="00727AA6">
        <w:t>.</w:t>
      </w:r>
    </w:p>
    <w:p xmlns:wp14="http://schemas.microsoft.com/office/word/2010/wordml" w:rsidR="008D5569" w:rsidP="00B8792F" w:rsidRDefault="00EB61A4" w14:paraId="6B699379" wp14:textId="77777777">
      <w:pPr>
        <w:spacing w:after="0" w:line="240" w:lineRule="auto"/>
        <w:jc w:val="left"/>
      </w:pPr>
      <w:r>
        <w:br w:type="page"/>
      </w:r>
    </w:p>
    <w:p xmlns:wp14="http://schemas.microsoft.com/office/word/2010/wordml" w:rsidR="00B8792F" w:rsidP="00B8792F" w:rsidRDefault="00B8792F" w14:paraId="66C05158" wp14:textId="77777777">
      <w:pPr>
        <w:pStyle w:val="Nadpis2"/>
      </w:pPr>
      <w:bookmarkStart w:name="_Toc444553929" w:id="56"/>
      <w:r>
        <w:lastRenderedPageBreak/>
        <w:t>Architektura Alpha</w:t>
      </w:r>
      <w:bookmarkEnd w:id="56"/>
    </w:p>
    <w:p xmlns:wp14="http://schemas.microsoft.com/office/word/2010/wordml" w:rsidR="009342A5" w:rsidP="00B8792F" w:rsidRDefault="00B8792F" w14:paraId="33DBB34F" wp14:textId="77777777">
      <w:r>
        <w:t xml:space="preserve">Alpha </w:t>
      </w:r>
      <w:r w:rsidR="009342A5">
        <w:t xml:space="preserve">je </w:t>
      </w:r>
      <w:r w:rsidR="00DA6845">
        <w:t xml:space="preserve">již zaniklou </w:t>
      </w:r>
      <w:r w:rsidR="009342A5">
        <w:t>RISCovou</w:t>
      </w:r>
      <w:r>
        <w:t xml:space="preserve"> architekturou, kterou </w:t>
      </w:r>
      <w:r w:rsidR="00665E36">
        <w:t>vyvinula</w:t>
      </w:r>
      <w:r>
        <w:t xml:space="preserve"> firma Digital </w:t>
      </w:r>
      <w:proofErr w:type="spellStart"/>
      <w:r>
        <w:t>Equipment</w:t>
      </w:r>
      <w:proofErr w:type="spellEnd"/>
      <w:r>
        <w:t xml:space="preserve"> </w:t>
      </w:r>
      <w:proofErr w:type="spellStart"/>
      <w:r>
        <w:t>Corporation</w:t>
      </w:r>
      <w:proofErr w:type="spellEnd"/>
      <w:r w:rsidR="009342A5">
        <w:t xml:space="preserve">, a </w:t>
      </w:r>
      <w:r w:rsidR="0085352E">
        <w:t>byla</w:t>
      </w:r>
      <w:r w:rsidR="00C44584">
        <w:t xml:space="preserve"> to paradoxně nástupce</w:t>
      </w:r>
      <w:r w:rsidR="009342A5">
        <w:t> </w:t>
      </w:r>
      <w:r w:rsidR="00DC5E6E">
        <w:t xml:space="preserve">procesorů </w:t>
      </w:r>
      <w:r w:rsidR="009342A5">
        <w:t>architektury</w:t>
      </w:r>
      <w:r w:rsidR="00906E5F">
        <w:t xml:space="preserve"> VAX</w:t>
      </w:r>
      <w:r w:rsidR="009342A5">
        <w:t xml:space="preserve">, </w:t>
      </w:r>
      <w:r w:rsidR="00F37BD2">
        <w:t>jenž</w:t>
      </w:r>
      <w:r w:rsidR="009342A5">
        <w:t xml:space="preserve"> byla známá především </w:t>
      </w:r>
      <w:r w:rsidR="00D50D94">
        <w:t>pro svoji</w:t>
      </w:r>
      <w:r w:rsidR="009342A5">
        <w:t xml:space="preserve"> </w:t>
      </w:r>
      <w:r w:rsidR="00D50D94">
        <w:t>blízkost</w:t>
      </w:r>
      <w:r w:rsidR="009342A5">
        <w:t xml:space="preserve"> k</w:t>
      </w:r>
      <w:r w:rsidR="00D50D94">
        <w:t xml:space="preserve"> čistě </w:t>
      </w:r>
      <w:r w:rsidR="009342A5">
        <w:t xml:space="preserve">CISCovým </w:t>
      </w:r>
      <w:r w:rsidR="00D50D94">
        <w:t>prvkům.</w:t>
      </w:r>
      <w:r w:rsidR="00EE50E8">
        <w:t xml:space="preserve"> Architektura byla už od začátku</w:t>
      </w:r>
      <w:r>
        <w:t xml:space="preserve"> </w:t>
      </w:r>
      <w:r w:rsidR="00EE50E8">
        <w:t>vyvíjena jako 64bitová, a tudíž se mohlo vše, co bylo potřeba</w:t>
      </w:r>
      <w:r w:rsidR="00D243A6">
        <w:t>,</w:t>
      </w:r>
      <w:r w:rsidR="00EE50E8">
        <w:t xml:space="preserve"> přizpůsobit 64bitovému designu už od začátku a vyhnout se tak </w:t>
      </w:r>
      <w:r w:rsidR="00E176A8">
        <w:t>navýšení</w:t>
      </w:r>
      <w:r w:rsidR="00EE50E8">
        <w:t xml:space="preserve"> šířky procesoru, což v konečném důsledku</w:t>
      </w:r>
      <w:r w:rsidR="0041083B">
        <w:t xml:space="preserve"> často</w:t>
      </w:r>
      <w:r w:rsidR="00EE50E8">
        <w:t xml:space="preserve"> vede ke </w:t>
      </w:r>
      <w:r w:rsidR="000755FD">
        <w:t xml:space="preserve">zpomalení výsledné architektury, která má větší </w:t>
      </w:r>
      <w:r w:rsidR="0057584F">
        <w:t xml:space="preserve">bitovou </w:t>
      </w:r>
      <w:r w:rsidR="000755FD">
        <w:t>šířku</w:t>
      </w:r>
      <w:r w:rsidR="00EE50E8">
        <w:t xml:space="preserve">. </w:t>
      </w:r>
      <w:r>
        <w:t>Mnohými je právem označována za nejčistší RISC architekturu, která kdy byla vyvinuta a implementována.</w:t>
      </w:r>
      <w:r w:rsidR="00571336">
        <w:t xml:space="preserve"> Alpha architektura to s RISCovým návrhem myslela opravdu vážně. Svědčí o tom i fakt, že a</w:t>
      </w:r>
      <w:r w:rsidR="00B154C5">
        <w:t>dresovaní jednotlivých</w:t>
      </w:r>
      <w:r w:rsidR="00571336">
        <w:t xml:space="preserve"> </w:t>
      </w:r>
      <w:r w:rsidR="00B154C5">
        <w:t>bajtů</w:t>
      </w:r>
      <w:r w:rsidR="007271F5">
        <w:t xml:space="preserve"> nebo dvojici bajtů</w:t>
      </w:r>
      <w:r w:rsidR="00571336">
        <w:t xml:space="preserve"> bylo do architektury přidáno až s rozšířením a to na nátlak spotřebitelů. Do té doby bylo možno adresovat paměť pouze</w:t>
      </w:r>
      <w:r w:rsidR="009D3B79">
        <w:t xml:space="preserve"> po 64bitových</w:t>
      </w:r>
      <w:r w:rsidR="003E1B0D">
        <w:t xml:space="preserve"> nebo 32bitových</w:t>
      </w:r>
      <w:r w:rsidR="009D3B79">
        <w:t xml:space="preserve"> blocích a z načteného </w:t>
      </w:r>
      <w:r w:rsidR="00240F63">
        <w:t xml:space="preserve">bloku </w:t>
      </w:r>
      <w:r w:rsidR="0008775D">
        <w:t>se</w:t>
      </w:r>
      <w:r w:rsidR="00240F63">
        <w:t xml:space="preserve"> </w:t>
      </w:r>
      <w:r w:rsidR="0008775D">
        <w:t>maskováním</w:t>
      </w:r>
      <w:r w:rsidR="009D3B79">
        <w:t xml:space="preserve"> </w:t>
      </w:r>
      <w:r w:rsidR="0008775D">
        <w:t xml:space="preserve">dostat k </w:t>
      </w:r>
      <w:r w:rsidR="00CF007E">
        <w:t>požadovanému</w:t>
      </w:r>
      <w:r w:rsidR="00C349F6">
        <w:t xml:space="preserve"> </w:t>
      </w:r>
      <w:r w:rsidR="00D05D7A">
        <w:t>bajtu</w:t>
      </w:r>
      <w:r w:rsidR="002D253A">
        <w:t xml:space="preserve"> nebo dvojici bajtů</w:t>
      </w:r>
      <w:r w:rsidR="009D3B79">
        <w:t>.</w:t>
      </w:r>
      <w:r w:rsidR="00D7019C">
        <w:t xml:space="preserve"> Dalším čistě RISCovým prvkem bylo zavedení tzv. </w:t>
      </w:r>
      <w:proofErr w:type="spellStart"/>
      <w:r w:rsidR="00D7019C">
        <w:t>PALCodu</w:t>
      </w:r>
      <w:proofErr w:type="spellEnd"/>
      <w:r w:rsidR="00D7019C">
        <w:t>.</w:t>
      </w:r>
      <w:r w:rsidR="00C62669">
        <w:t xml:space="preserve"> Ve zkratce je to sjednocený </w:t>
      </w:r>
      <w:r w:rsidR="000875F8">
        <w:t xml:space="preserve">nízkoúrovňový </w:t>
      </w:r>
      <w:r w:rsidR="00C62669">
        <w:t>přístup ke správě mezipamětí (například softwarově obsluhovaná TL</w:t>
      </w:r>
      <w:r w:rsidR="00FA7A42">
        <w:t xml:space="preserve">B), řízení ošetření přerušení a </w:t>
      </w:r>
      <w:r w:rsidR="00C62669">
        <w:t>výjimek.</w:t>
      </w:r>
      <w:r w:rsidR="003E7E55">
        <w:t xml:space="preserve"> Pomocí </w:t>
      </w:r>
      <w:proofErr w:type="spellStart"/>
      <w:r w:rsidR="003E7E55">
        <w:t>PALCodu</w:t>
      </w:r>
      <w:proofErr w:type="spellEnd"/>
      <w:r w:rsidR="003E7E55">
        <w:t xml:space="preserve"> lze taky poskytnout systémovému softwaru HAL vrstvu.</w:t>
      </w:r>
    </w:p>
    <w:p xmlns:wp14="http://schemas.microsoft.com/office/word/2010/wordml" w:rsidR="00B8792F" w:rsidP="0078327F" w:rsidRDefault="0078327F" w14:paraId="4E77D843" wp14:textId="77777777">
      <w:pPr>
        <w:pStyle w:val="Nadpis3"/>
      </w:pPr>
      <w:bookmarkStart w:name="_Toc444553930" w:id="57"/>
      <w:r>
        <w:t>Instrukční formáty</w:t>
      </w:r>
      <w:bookmarkEnd w:id="57"/>
    </w:p>
    <w:p xmlns:wp14="http://schemas.microsoft.com/office/word/2010/wordml" w:rsidR="00BF2808" w:rsidP="0078327F" w:rsidRDefault="0078327F" w14:paraId="1F0C10F2" wp14:textId="77777777">
      <w:r>
        <w:t>Stejně jako architektura ARM, používá i architektura Alpha pro dekódování instrukci instrukční formáty.</w:t>
      </w:r>
      <w:r w:rsidR="00DD42E8">
        <w:t xml:space="preserve"> Nicméně u této architektury, zejména pro její jednoduchost, je využití těchto instrukčních formátů o dost efektivnější a </w:t>
      </w:r>
      <w:r w:rsidR="00FD7144">
        <w:t xml:space="preserve">jsou </w:t>
      </w:r>
      <w:r w:rsidR="007F7EDF">
        <w:t>v souladu</w:t>
      </w:r>
      <w:r w:rsidR="00FD7144">
        <w:t xml:space="preserve"> s</w:t>
      </w:r>
      <w:r w:rsidR="006F4097">
        <w:t xml:space="preserve"> potřebnou</w:t>
      </w:r>
      <w:r w:rsidR="00FD7144">
        <w:t> ortogonalitou procesoru.</w:t>
      </w:r>
      <w:r w:rsidR="005E3B15">
        <w:t xml:space="preserve"> Je taky důležité zmínit, že vedle ostatních existuje taky PALCode </w:t>
      </w:r>
      <w:r w:rsidR="00E60505">
        <w:t xml:space="preserve">jako </w:t>
      </w:r>
      <w:r w:rsidR="005E3B15">
        <w:t>instrukční formát.</w:t>
      </w:r>
    </w:p>
    <w:p xmlns:wp14="http://schemas.microsoft.com/office/word/2010/wordml" w:rsidR="006F4097" w:rsidP="006F4097" w:rsidRDefault="006F4097" w14:paraId="2DE82262" wp14:textId="77777777">
      <w:pPr>
        <w:pStyle w:val="Nadpis3"/>
      </w:pPr>
      <w:bookmarkStart w:name="_Toc444553931" w:id="58"/>
      <w:r>
        <w:t>Soubor registrů</w:t>
      </w:r>
      <w:bookmarkEnd w:id="58"/>
    </w:p>
    <w:p xmlns:wp14="http://schemas.microsoft.com/office/word/2010/wordml" w:rsidR="00DA6845" w:rsidP="006F4097" w:rsidRDefault="007125E7" w14:paraId="45B67299" wp14:textId="77777777">
      <w:r>
        <w:t xml:space="preserve">Procesory založené na </w:t>
      </w:r>
      <w:proofErr w:type="gramStart"/>
      <w:r>
        <w:t>Alpha</w:t>
      </w:r>
      <w:proofErr w:type="gramEnd"/>
      <w:r>
        <w:t xml:space="preserve"> architektuře obsahují 32 registrů obecného použití (</w:t>
      </w:r>
      <w:r w:rsidR="00A8164F">
        <w:t>včetně aritmetiky</w:t>
      </w:r>
      <w:r>
        <w:t xml:space="preserve"> s celými čísly) a 32 registrů pro použití v aritmetice s plovoucí desetinnou čárkou.</w:t>
      </w:r>
      <w:r w:rsidR="00C467D6">
        <w:t xml:space="preserve"> V obou </w:t>
      </w:r>
      <w:r w:rsidR="009558D9">
        <w:t>případech je registr s indexem 31</w:t>
      </w:r>
      <w:r w:rsidR="00C467D6">
        <w:t xml:space="preserve"> vždy roven nule. Při pokusu zapsat do něj nějakou hodnotu, se ve skutečnosti nic nestane.</w:t>
      </w:r>
      <w:r w:rsidR="00E90B2B">
        <w:t xml:space="preserve"> Dále každý procesor založený </w:t>
      </w:r>
      <w:r w:rsidR="00F448E6">
        <w:t xml:space="preserve">na </w:t>
      </w:r>
      <w:proofErr w:type="gramStart"/>
      <w:r w:rsidR="00F448E6">
        <w:t>Alpha</w:t>
      </w:r>
      <w:proofErr w:type="gramEnd"/>
      <w:r w:rsidR="00F448E6">
        <w:t xml:space="preserve"> architektuře</w:t>
      </w:r>
      <w:r w:rsidR="00E90B2B">
        <w:t xml:space="preserve"> implementuje PC</w:t>
      </w:r>
      <w:r w:rsidR="008C0CA6">
        <w:t>, který má dva spodní bity vždy rovné nule</w:t>
      </w:r>
      <w:r w:rsidR="00E90B2B">
        <w:t>.</w:t>
      </w:r>
      <w:r w:rsidR="008C0CA6">
        <w:t xml:space="preserve"> Je to z důvodu zarovnání instrukce na 32 bitů</w:t>
      </w:r>
      <w:r w:rsidR="001354D9">
        <w:t xml:space="preserve"> v paměti</w:t>
      </w:r>
      <w:r w:rsidR="008C0CA6">
        <w:t>.</w:t>
      </w:r>
      <w:r w:rsidR="00251884">
        <w:t xml:space="preserve"> Toto je mimo </w:t>
      </w:r>
      <w:r w:rsidR="001354D9">
        <w:t>jiné důležité pro MMU</w:t>
      </w:r>
      <w:r w:rsidR="00F448E6">
        <w:t xml:space="preserve">, která </w:t>
      </w:r>
      <w:r w:rsidR="00CA5E03">
        <w:t>používá</w:t>
      </w:r>
      <w:r w:rsidR="00F448E6">
        <w:t xml:space="preserve"> stránkování</w:t>
      </w:r>
      <w:r w:rsidR="001354D9">
        <w:t>.</w:t>
      </w:r>
      <w:r w:rsidR="00612DC2">
        <w:t xml:space="preserve"> MMU pak nemusí řešit problémy s instrukcí, která může patřit do dvou stránek najednou.</w:t>
      </w:r>
      <w:r w:rsidR="0007792B">
        <w:t xml:space="preserve"> </w:t>
      </w:r>
      <w:proofErr w:type="gramStart"/>
      <w:r w:rsidR="0007792B">
        <w:t>Alph</w:t>
      </w:r>
      <w:r w:rsidR="00154746">
        <w:t>a</w:t>
      </w:r>
      <w:proofErr w:type="gramEnd"/>
      <w:r w:rsidR="00154746">
        <w:t xml:space="preserve"> procesor ještě implementuje </w:t>
      </w:r>
      <w:proofErr w:type="gramStart"/>
      <w:r w:rsidR="00E94802">
        <w:t>několik</w:t>
      </w:r>
      <w:proofErr w:type="gramEnd"/>
      <w:r w:rsidR="0007792B">
        <w:t xml:space="preserve"> řídicích registrů.</w:t>
      </w:r>
    </w:p>
    <w:p xmlns:wp14="http://schemas.microsoft.com/office/word/2010/wordml" w:rsidR="00070313" w:rsidP="00070313" w:rsidRDefault="00070313" w14:paraId="7E461D2A" wp14:textId="77777777">
      <w:pPr>
        <w:pStyle w:val="Nadpis1"/>
      </w:pPr>
      <w:bookmarkStart w:name="_Toc444553932" w:id="59"/>
      <w:r>
        <w:lastRenderedPageBreak/>
        <w:t>VHDL</w:t>
      </w:r>
      <w:bookmarkEnd w:id="59"/>
    </w:p>
    <w:p xmlns:wp14="http://schemas.microsoft.com/office/word/2010/wordml" w:rsidR="00070313" w:rsidP="00070313" w:rsidRDefault="00070313" w14:paraId="030B9E12" wp14:textId="77777777">
      <w:pPr>
        <w:pStyle w:val="Nadpis2"/>
      </w:pPr>
      <w:bookmarkStart w:name="_Toc444553933" w:id="60"/>
      <w:r>
        <w:t>Stručný popis VHDL</w:t>
      </w:r>
      <w:bookmarkEnd w:id="60"/>
    </w:p>
    <w:p xmlns:wp14="http://schemas.microsoft.com/office/word/2010/wordml" w:rsidR="00C30C8B" w:rsidP="00070313" w:rsidRDefault="00890391" w14:paraId="4E0D077B" wp14:textId="77777777">
      <w:r>
        <w:t>VHDL je programovací jazyk, který byl navržen pro popis</w:t>
      </w:r>
      <w:r w:rsidR="00E40F91">
        <w:t xml:space="preserve"> logického zapojení </w:t>
      </w:r>
      <w:r>
        <w:t xml:space="preserve">hardware. Na rozdíl od běžného programovacího jazyku, kterým se popisují algoritmy pro řešení různých problémů sekvencí příkazů, </w:t>
      </w:r>
      <w:r w:rsidR="00A07002">
        <w:t>VHDL popisuje zapojení logického obvodu</w:t>
      </w:r>
      <w:r w:rsidR="001B34F1">
        <w:t xml:space="preserve"> kombinačními a sekvenčními prvky</w:t>
      </w:r>
      <w:r w:rsidR="00A07002">
        <w:t xml:space="preserve">, </w:t>
      </w:r>
      <w:r w:rsidR="001B34F1">
        <w:t xml:space="preserve">pomocí </w:t>
      </w:r>
      <w:r w:rsidR="00A07002">
        <w:t>který</w:t>
      </w:r>
      <w:r w:rsidR="001B34F1">
        <w:t>ch se</w:t>
      </w:r>
      <w:r w:rsidR="00A32A41">
        <w:t xml:space="preserve"> řeší tento algoritmus</w:t>
      </w:r>
      <w:r w:rsidR="00A07002">
        <w:t>.</w:t>
      </w:r>
      <w:r w:rsidR="00A32A41">
        <w:t xml:space="preserve"> VHLD </w:t>
      </w:r>
      <w:r w:rsidR="00C30C8B">
        <w:t>tak pracuje na nejnižší logické vrstvě při řešení jakéhokoli algoritmu – hardware. Není proto divu, že umožňuje návrh i velmi komplexní</w:t>
      </w:r>
      <w:r w:rsidR="00331BB8">
        <w:t>ch</w:t>
      </w:r>
      <w:r w:rsidR="00C30C8B">
        <w:t xml:space="preserve"> obvod</w:t>
      </w:r>
      <w:r w:rsidR="00331BB8">
        <w:t>ů</w:t>
      </w:r>
      <w:r w:rsidR="00C30C8B">
        <w:t xml:space="preserve"> jako je třeba i moderní procesor.</w:t>
      </w:r>
    </w:p>
    <w:p xmlns:wp14="http://schemas.microsoft.com/office/word/2010/wordml" w:rsidR="00B45532" w:rsidP="00070313" w:rsidRDefault="00C30C8B" w14:paraId="11E39D5C" wp14:textId="77777777">
      <w:r>
        <w:t xml:space="preserve">Jazyk VHDL </w:t>
      </w:r>
      <w:r w:rsidR="00A32A41">
        <w:t>používá koncept mo</w:t>
      </w:r>
      <w:r w:rsidR="00E40F91">
        <w:t xml:space="preserve">dulů. </w:t>
      </w:r>
      <w:r>
        <w:t>Modul se chová jako černá skří</w:t>
      </w:r>
      <w:r w:rsidR="006E7EBE">
        <w:t>ňka</w:t>
      </w:r>
      <w:r w:rsidR="00A910BD">
        <w:t>, tzn.</w:t>
      </w:r>
      <w:r w:rsidR="006E7EBE">
        <w:t xml:space="preserve"> má jasně definované vstupy a výstupy (</w:t>
      </w:r>
      <w:r w:rsidR="00F24DF9">
        <w:t>blok</w:t>
      </w:r>
      <w:r w:rsidR="006E7EBE">
        <w:t xml:space="preserve"> entity)</w:t>
      </w:r>
      <w:r w:rsidR="00760DBA">
        <w:t xml:space="preserve"> a je </w:t>
      </w:r>
      <w:r w:rsidR="00BD5AFA">
        <w:t>zná</w:t>
      </w:r>
      <w:r w:rsidR="00181193">
        <w:t>mý</w:t>
      </w:r>
      <w:r w:rsidR="00F24DF9">
        <w:t xml:space="preserve"> vztah mezi vstupem a výstupem. Vnitřní implementace (blok </w:t>
      </w:r>
      <w:proofErr w:type="spellStart"/>
      <w:r w:rsidR="00F24DF9">
        <w:t>architecture</w:t>
      </w:r>
      <w:proofErr w:type="spellEnd"/>
      <w:r w:rsidR="00F24DF9">
        <w:t>) pak už není důležitá, pokud tento vztah splňuje.</w:t>
      </w:r>
      <w:r w:rsidR="00BD5AFA">
        <w:t xml:space="preserve"> </w:t>
      </w:r>
      <w:r w:rsidR="00DB2243">
        <w:t>Používat takový model má hned několik výhod.</w:t>
      </w:r>
      <w:r w:rsidR="00BD5AFA">
        <w:t xml:space="preserve"> Například pokud dojde k vylepšení nějakého modulu, u kterého musí být opravdu prokázáno, že vztah mezi vstupem a výstup je korektní, nemusí se měnit celý systém, ale pouze modul, který byl vylepšen.</w:t>
      </w:r>
      <w:r w:rsidR="008F23D3">
        <w:t xml:space="preserve"> Moduly taky zvyšují přehlednost a robustnost kódu.</w:t>
      </w:r>
    </w:p>
    <w:p xmlns:wp14="http://schemas.microsoft.com/office/word/2010/wordml" w:rsidR="00B45532" w:rsidP="00B45532" w:rsidRDefault="00861204" w14:paraId="0CC938D2" wp14:textId="77777777">
      <w:pPr>
        <w:pStyle w:val="Nadpis2"/>
      </w:pPr>
      <w:bookmarkStart w:name="_Toc444553934" w:id="61"/>
      <w:r>
        <w:t>Teoretické z</w:t>
      </w:r>
      <w:r w:rsidR="00B45532">
        <w:t>áklady jazyka VHDL</w:t>
      </w:r>
      <w:bookmarkEnd w:id="61"/>
    </w:p>
    <w:p xmlns:wp14="http://schemas.microsoft.com/office/word/2010/wordml" w:rsidR="00B45532" w:rsidP="00E94802" w:rsidRDefault="00E94802" w14:paraId="5794EA36" wp14:textId="77777777">
      <w:pPr>
        <w:pStyle w:val="Nadpis3"/>
      </w:pPr>
      <w:bookmarkStart w:name="_Toc444553935" w:id="62"/>
      <w:r>
        <w:t>Předmluva</w:t>
      </w:r>
      <w:bookmarkEnd w:id="62"/>
    </w:p>
    <w:p xmlns:wp14="http://schemas.microsoft.com/office/word/2010/wordml" w:rsidR="004A4987" w:rsidP="004A4987" w:rsidRDefault="00836281" w14:paraId="0BEB1B93" wp14:textId="77777777">
      <w:r>
        <w:t>V této části bude popsána jenom nezbytná část</w:t>
      </w:r>
      <w:r w:rsidR="008D07CF">
        <w:t xml:space="preserve"> teoretických</w:t>
      </w:r>
      <w:r>
        <w:t xml:space="preserve"> základů VHDL jazyka.</w:t>
      </w:r>
      <w:r w:rsidR="006F4E11">
        <w:t xml:space="preserve"> </w:t>
      </w:r>
      <w:r w:rsidR="0007280E">
        <w:t xml:space="preserve">Celé </w:t>
      </w:r>
      <w:r w:rsidR="006F4E11">
        <w:t>vysvětlování</w:t>
      </w:r>
      <w:r w:rsidR="0007280E">
        <w:t xml:space="preserve"> se </w:t>
      </w:r>
      <w:r w:rsidR="006F4E11">
        <w:t xml:space="preserve">bude opírat o konkrétní příklady a </w:t>
      </w:r>
      <w:r w:rsidR="00F77CB0">
        <w:t xml:space="preserve">na </w:t>
      </w:r>
      <w:r w:rsidR="006F4E11">
        <w:t xml:space="preserve">nich </w:t>
      </w:r>
      <w:r w:rsidR="00F77CB0">
        <w:t>bude ukázáno</w:t>
      </w:r>
      <w:r w:rsidR="0014322E">
        <w:t xml:space="preserve">, </w:t>
      </w:r>
      <w:r w:rsidR="006F4E11">
        <w:t xml:space="preserve">jak VHDL </w:t>
      </w:r>
      <w:r w:rsidR="00F77CB0">
        <w:t xml:space="preserve">ve skutečnosti </w:t>
      </w:r>
      <w:r w:rsidR="006F4E11">
        <w:t>hardware</w:t>
      </w:r>
      <w:r w:rsidR="00F77CB0">
        <w:t xml:space="preserve"> popisuje</w:t>
      </w:r>
      <w:r w:rsidR="006F4E11">
        <w:t>.</w:t>
      </w:r>
      <w:r w:rsidR="0004081A">
        <w:t xml:space="preserve"> Je důležité mít neustále na mysli, že se popisuje</w:t>
      </w:r>
      <w:r w:rsidR="00AA3235">
        <w:t xml:space="preserve"> zapojení</w:t>
      </w:r>
      <w:r w:rsidR="00DA6845">
        <w:t xml:space="preserve"> hardwar</w:t>
      </w:r>
      <w:r w:rsidR="00D84606">
        <w:t>e</w:t>
      </w:r>
      <w:r w:rsidR="0004081A">
        <w:t>, nikoli chování programu.</w:t>
      </w:r>
    </w:p>
    <w:p xmlns:wp14="http://schemas.microsoft.com/office/word/2010/wordml" w:rsidRPr="000D74D0" w:rsidR="000D74D0" w:rsidP="000D74D0" w:rsidRDefault="00094FDD" w14:paraId="51190472" wp14:textId="77777777">
      <w:pPr>
        <w:pStyle w:val="Nadpis3"/>
      </w:pPr>
      <w:bookmarkStart w:name="_Toc444553936" w:id="63"/>
      <w:r>
        <w:t>Příklad 1 – úplná sčítačka (kombinační obvod)</w:t>
      </w:r>
      <w:bookmarkEnd w:id="63"/>
    </w:p>
    <w:p xmlns:wp14="http://schemas.microsoft.com/office/word/2010/wordml" w:rsidR="00B6709A" w:rsidP="00B6709A" w:rsidRDefault="00B6709A" w14:paraId="3FE9F23F" wp14:textId="77777777">
      <w:pPr>
        <w:keepNext/>
        <w:jc w:val="center"/>
      </w:pPr>
      <w:r w:rsidR="00B6709A">
        <w:drawing>
          <wp:inline xmlns:wp14="http://schemas.microsoft.com/office/word/2010/wordprocessingDrawing" wp14:editId="5B393802" wp14:anchorId="24E03CD8">
            <wp:extent cx="2442845" cy="1555750"/>
            <wp:effectExtent l="0" t="0" r="0" b="6350"/>
            <wp:docPr id="7" name="Obrázek 7" descr="C:\Limen\Documentation\VHDL priklad 1 - obrazek.jpg" title=""/>
            <wp:cNvGraphicFramePr>
              <a:graphicFrameLocks noChangeAspect="1"/>
            </wp:cNvGraphicFramePr>
            <a:graphic>
              <a:graphicData uri="http://schemas.openxmlformats.org/drawingml/2006/picture">
                <pic:pic>
                  <pic:nvPicPr>
                    <pic:cNvPr id="0" name="Obrázek 7"/>
                    <pic:cNvPicPr/>
                  </pic:nvPicPr>
                  <pic:blipFill>
                    <a:blip r:embed="R6890abf618f54b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42845" cy="1555750"/>
                    </a:xfrm>
                    <a:prstGeom prst="rect">
                      <a:avLst/>
                    </a:prstGeom>
                  </pic:spPr>
                </pic:pic>
              </a:graphicData>
            </a:graphic>
          </wp:inline>
        </w:drawing>
      </w:r>
    </w:p>
    <w:p xmlns:wp14="http://schemas.microsoft.com/office/word/2010/wordml" w:rsidR="005E62E3" w:rsidP="00C02820" w:rsidRDefault="00B6709A" w14:paraId="5A133700" wp14:textId="77777777">
      <w:pPr>
        <w:pStyle w:val="Titulek"/>
        <w:ind w:left="0"/>
      </w:pPr>
      <w:bookmarkStart w:name="_Toc444592585" w:id="64"/>
      <w:r>
        <w:t>Obr. 3.2.2.1 Logické schéma úplné sčítačky [2]</w:t>
      </w:r>
      <w:bookmarkEnd w:id="64"/>
    </w:p>
    <w:p xmlns:wp14="http://schemas.microsoft.com/office/word/2010/wordml" w:rsidR="00C02820" w:rsidP="00C02820" w:rsidRDefault="00C02820" w14:paraId="1F72F646" wp14:textId="77777777">
      <w:pPr>
        <w:keepNext/>
        <w:jc w:val="center"/>
      </w:pPr>
      <w:r w:rsidR="00C02820">
        <w:drawing>
          <wp:inline xmlns:wp14="http://schemas.microsoft.com/office/word/2010/wordprocessingDrawing" wp14:editId="6F24136E" wp14:anchorId="6FB65B7B">
            <wp:extent cx="3739279" cy="3763926"/>
            <wp:effectExtent l="0" t="0" r="0" b="8255"/>
            <wp:docPr id="147" name="Obrázek 147" descr="C:\Limen\Documentation\VHDL priklad 1 - kod.png" title=""/>
            <wp:cNvGraphicFramePr>
              <a:graphicFrameLocks noChangeAspect="1"/>
            </wp:cNvGraphicFramePr>
            <a:graphic>
              <a:graphicData uri="http://schemas.openxmlformats.org/drawingml/2006/picture">
                <pic:pic>
                  <pic:nvPicPr>
                    <pic:cNvPr id="0" name="Obrázek 147"/>
                    <pic:cNvPicPr/>
                  </pic:nvPicPr>
                  <pic:blipFill>
                    <a:blip r:embed="R98886210889f4e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39279" cy="3763926"/>
                    </a:xfrm>
                    <a:prstGeom prst="rect">
                      <a:avLst/>
                    </a:prstGeom>
                  </pic:spPr>
                </pic:pic>
              </a:graphicData>
            </a:graphic>
          </wp:inline>
        </w:drawing>
      </w:r>
    </w:p>
    <w:p xmlns:wp14="http://schemas.microsoft.com/office/word/2010/wordml" w:rsidR="00C02820" w:rsidP="00C02820" w:rsidRDefault="00C02820" w14:paraId="2FF5C36C" wp14:textId="77777777">
      <w:pPr>
        <w:pStyle w:val="Titulek"/>
        <w:ind w:left="0"/>
      </w:pPr>
      <w:bookmarkStart w:name="_Toc444592586" w:id="65"/>
      <w:r w:rsidRPr="00C02820">
        <w:t>Obr. 3.2.2.2 Popis úplné sčítačky ve VHDL</w:t>
      </w:r>
      <w:bookmarkEnd w:id="65"/>
    </w:p>
    <w:p xmlns:wp14="http://schemas.microsoft.com/office/word/2010/wordml" w:rsidRPr="005E62E3" w:rsidR="005E62E3" w:rsidP="005E62E3" w:rsidRDefault="005E62E3" w14:paraId="08CE6F91" wp14:textId="77777777"/>
    <w:p xmlns:wp14="http://schemas.microsoft.com/office/word/2010/wordml" w:rsidR="001F618D" w:rsidP="000D74D0" w:rsidRDefault="001B6217" w14:paraId="5199E979" wp14:textId="77777777">
      <w:r>
        <w:t>Při porovnání logického schématu úplné sčítačky</w:t>
      </w:r>
      <w:r w:rsidR="00626AC6">
        <w:t xml:space="preserve"> a VHDL kódu lze mnohé odvodit. Pře</w:t>
      </w:r>
      <w:r w:rsidR="00220071">
        <w:t>sto by mělo být určitým částem</w:t>
      </w:r>
      <w:r w:rsidR="00626AC6">
        <w:t xml:space="preserve"> kódu </w:t>
      </w:r>
      <w:r w:rsidR="00220071">
        <w:t xml:space="preserve">věnována zvýšená pozornost. Veškeré </w:t>
      </w:r>
      <w:r w:rsidR="00D3276A">
        <w:t>následující odkazy budou spojené</w:t>
      </w:r>
      <w:r w:rsidR="00220071">
        <w:t xml:space="preserve"> s </w:t>
      </w:r>
      <w:r w:rsidR="00046A39">
        <w:t>obrázky</w:t>
      </w:r>
      <w:r w:rsidR="00220071">
        <w:t xml:space="preserve"> </w:t>
      </w:r>
      <w:r w:rsidR="00F15E91">
        <w:t>č. 3.2.2.1 a 3.2.2.2. Odkazy na konkrétní řádky</w:t>
      </w:r>
      <w:r w:rsidR="003A6EFB">
        <w:t xml:space="preserve"> kódu</w:t>
      </w:r>
      <w:r w:rsidR="00F15E91">
        <w:t xml:space="preserve"> </w:t>
      </w:r>
      <w:r w:rsidR="008C4167">
        <w:t>jsou spojeny jenom</w:t>
      </w:r>
      <w:r w:rsidR="00F15E91">
        <w:t xml:space="preserve"> s obrázkem č. 3.2.2.2.</w:t>
      </w:r>
    </w:p>
    <w:p xmlns:wp14="http://schemas.microsoft.com/office/word/2010/wordml" w:rsidR="001B6217" w:rsidP="000D74D0" w:rsidRDefault="00220071" w14:paraId="05664066" wp14:textId="77777777">
      <w:r>
        <w:t>První dva řádky provádí import knihovny, která obsahuje vše potřebné k tomu, aby bylo možno při po</w:t>
      </w:r>
      <w:r w:rsidR="00354E8E">
        <w:t>pisování použít devíti</w:t>
      </w:r>
      <w:r>
        <w:t>stavovou logiku</w:t>
      </w:r>
      <w:r w:rsidR="00354E8E">
        <w:t xml:space="preserve"> – datový typ std_logic a </w:t>
      </w:r>
      <w:proofErr w:type="spellStart"/>
      <w:r w:rsidR="00354E8E">
        <w:t>std_logic_vector</w:t>
      </w:r>
      <w:proofErr w:type="spellEnd"/>
      <w:r>
        <w:t xml:space="preserve">. Výhradně dvoustavová logika se </w:t>
      </w:r>
      <w:r w:rsidR="001667BE">
        <w:t xml:space="preserve">moc </w:t>
      </w:r>
      <w:r>
        <w:t>nepoužívá z důvodu, že</w:t>
      </w:r>
      <w:r w:rsidR="00663E57">
        <w:t xml:space="preserve"> úplně neodpovídá </w:t>
      </w:r>
      <w:r>
        <w:t>reálnému obvodu.</w:t>
      </w:r>
      <w:r w:rsidR="00663E57">
        <w:t xml:space="preserve"> Příkladem může být</w:t>
      </w:r>
      <w:r w:rsidR="00354E8E">
        <w:t xml:space="preserve"> implementace</w:t>
      </w:r>
      <w:r w:rsidR="00663E57">
        <w:t xml:space="preserve"> tří</w:t>
      </w:r>
      <w:r w:rsidR="00354E8E">
        <w:t>stavového</w:t>
      </w:r>
      <w:r w:rsidR="00663E57">
        <w:t xml:space="preserve"> </w:t>
      </w:r>
      <w:proofErr w:type="spellStart"/>
      <w:r w:rsidR="00D731B3">
        <w:t>buffer</w:t>
      </w:r>
      <w:r w:rsidR="00354E8E">
        <w:t>u</w:t>
      </w:r>
      <w:proofErr w:type="spellEnd"/>
      <w:r w:rsidR="00D731B3">
        <w:t>, který se p</w:t>
      </w:r>
      <w:r w:rsidR="00354E8E">
        <w:t xml:space="preserve">oužívá pro </w:t>
      </w:r>
      <w:r w:rsidR="00FE322E">
        <w:t>realizaci</w:t>
      </w:r>
      <w:r w:rsidR="00354E8E">
        <w:t xml:space="preserve"> sběrnic a </w:t>
      </w:r>
      <w:r w:rsidR="002D66BE">
        <w:t xml:space="preserve">logikou dvoustavovou by jej </w:t>
      </w:r>
      <w:r w:rsidR="00FE322E">
        <w:t>nebylo možné implementovat.</w:t>
      </w:r>
    </w:p>
    <w:p xmlns:wp14="http://schemas.microsoft.com/office/word/2010/wordml" w:rsidR="001F618D" w:rsidP="000D74D0" w:rsidRDefault="001F618D" w14:paraId="30B26AD4" wp14:textId="77777777">
      <w:r>
        <w:t xml:space="preserve">Popis je pak rozdělen na dvě části: entita a architektura. Entita popisuje rozhraní modulu s okolním </w:t>
      </w:r>
      <w:r w:rsidR="007E2C1F">
        <w:t>světem, tj. vstupy a výstupy, architektura pak samotnou závislost výstupů na vstupech.</w:t>
      </w:r>
    </w:p>
    <w:p xmlns:wp14="http://schemas.microsoft.com/office/word/2010/wordml" w:rsidR="000E492C" w:rsidP="000D74D0" w:rsidRDefault="000E492C" w14:paraId="6D32E27B" wp14:textId="77777777">
      <w:r>
        <w:t>Řádky 5 až 12 jsou definovány identifikátory vstupů a výstupů a jejich datový typ. To je vše s čím pak bude mít možnost okolní svět pracovat.</w:t>
      </w:r>
    </w:p>
    <w:p xmlns:wp14="http://schemas.microsoft.com/office/word/2010/wordml" w:rsidR="000E492C" w:rsidP="000D74D0" w:rsidRDefault="000E492C" w14:paraId="66B0EFE6" wp14:textId="77777777">
      <w:r>
        <w:lastRenderedPageBreak/>
        <w:t xml:space="preserve">Řádky 15 až 25 popisují samotné zapojení tohoto kombinačního obvodu. Řádek č. 17 definuje tzv. signál. </w:t>
      </w:r>
      <w:r w:rsidR="00BF3526">
        <w:t xml:space="preserve">Při pohledu na schéma jde vidět, že </w:t>
      </w:r>
      <w:r w:rsidR="006366E3">
        <w:t xml:space="preserve">nyní </w:t>
      </w:r>
      <w:r w:rsidR="00BF3526">
        <w:t>signál</w:t>
      </w:r>
      <w:r w:rsidR="006366E3">
        <w:t xml:space="preserve"> </w:t>
      </w:r>
      <w:r>
        <w:t>slouží</w:t>
      </w:r>
      <w:r w:rsidR="00BF3526">
        <w:t xml:space="preserve"> pouze jako identifikátor vodiče</w:t>
      </w:r>
      <w:r w:rsidR="00B41CB6">
        <w:t>, který vystupuje z hradla XOR, do kterého jsou navedeny vstupy „a“ a „b“</w:t>
      </w:r>
      <w:r w:rsidR="00BF3526">
        <w:t>.</w:t>
      </w:r>
      <w:r w:rsidR="00E80BD7">
        <w:t xml:space="preserve"> Hardwarové propojení je ve VHDL jazyku značeno symbolem „&lt;=“. Provádí se vždy tak, že vstup, signál, nebo nějaký výraz</w:t>
      </w:r>
      <w:r w:rsidR="004B1C71">
        <w:t xml:space="preserve"> je na pravé straně symbolu a cílový výstup nebo s</w:t>
      </w:r>
      <w:r w:rsidR="005979B2">
        <w:t>ignál je na levé straně symbolu a je roven pravé straně.</w:t>
      </w:r>
    </w:p>
    <w:p xmlns:wp14="http://schemas.microsoft.com/office/word/2010/wordml" w:rsidR="00346F80" w:rsidP="00346F80" w:rsidRDefault="009013AC" w14:paraId="5D2962D9" wp14:textId="77777777">
      <w:pPr>
        <w:pStyle w:val="Nadpis3"/>
      </w:pPr>
      <w:bookmarkStart w:name="_Toc444553937" w:id="66"/>
      <w:r>
        <w:t>Příklad 2 –</w:t>
      </w:r>
      <w:r w:rsidR="008550C2">
        <w:t xml:space="preserve"> 4</w:t>
      </w:r>
      <w:r>
        <w:t>bitový registr (sekvenční obvod)</w:t>
      </w:r>
      <w:bookmarkEnd w:id="66"/>
    </w:p>
    <w:p xmlns:wp14="http://schemas.microsoft.com/office/word/2010/wordml" w:rsidR="003636A5" w:rsidP="003636A5" w:rsidRDefault="003636A5" w14:paraId="61CDCEAD" wp14:textId="77777777">
      <w:pPr>
        <w:keepNext/>
        <w:jc w:val="center"/>
      </w:pPr>
      <w:r w:rsidR="003636A5">
        <w:drawing>
          <wp:inline xmlns:wp14="http://schemas.microsoft.com/office/word/2010/wordprocessingDrawing" wp14:editId="568A332B" wp14:anchorId="58E62644">
            <wp:extent cx="4749165" cy="1597025"/>
            <wp:effectExtent l="0" t="0" r="0" b="3175"/>
            <wp:docPr id="8" name="Obrázek 8" descr="C:\Limen\Documentation\VHDL priklad 2 - obrazek.jpg" title=""/>
            <wp:cNvGraphicFramePr>
              <a:graphicFrameLocks noChangeAspect="1"/>
            </wp:cNvGraphicFramePr>
            <a:graphic>
              <a:graphicData uri="http://schemas.openxmlformats.org/drawingml/2006/picture">
                <pic:pic>
                  <pic:nvPicPr>
                    <pic:cNvPr id="0" name="Obrázek 8"/>
                    <pic:cNvPicPr/>
                  </pic:nvPicPr>
                  <pic:blipFill>
                    <a:blip r:embed="R2ff3c2f4568c46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49165" cy="1597025"/>
                    </a:xfrm>
                    <a:prstGeom prst="rect">
                      <a:avLst/>
                    </a:prstGeom>
                  </pic:spPr>
                </pic:pic>
              </a:graphicData>
            </a:graphic>
          </wp:inline>
        </w:drawing>
      </w:r>
    </w:p>
    <w:p xmlns:wp14="http://schemas.microsoft.com/office/word/2010/wordml" w:rsidR="003636A5" w:rsidP="003636A5" w:rsidRDefault="003636A5" w14:paraId="6468BB45" wp14:textId="77777777">
      <w:pPr>
        <w:pStyle w:val="Titulek"/>
      </w:pPr>
      <w:bookmarkStart w:name="_Toc444592587" w:id="67"/>
      <w:r>
        <w:t>Obr. 3.2.3.1 Logické schéma 4bitového registru [3]</w:t>
      </w:r>
      <w:bookmarkEnd w:id="67"/>
    </w:p>
    <w:p xmlns:wp14="http://schemas.microsoft.com/office/word/2010/wordml" w:rsidR="00346F80" w:rsidP="003636A5" w:rsidRDefault="00346F80" w14:paraId="6BB9E253" wp14:textId="77777777">
      <w:pPr>
        <w:pStyle w:val="Titulek"/>
        <w:ind w:left="0"/>
        <w:jc w:val="left"/>
      </w:pPr>
    </w:p>
    <w:p xmlns:wp14="http://schemas.microsoft.com/office/word/2010/wordml" w:rsidR="00E55CD3" w:rsidP="00E55CD3" w:rsidRDefault="00E55CD3" w14:paraId="23DE523C" wp14:textId="77777777">
      <w:pPr>
        <w:keepNext/>
        <w:jc w:val="center"/>
      </w:pPr>
      <w:r w:rsidR="00E55CD3">
        <w:drawing>
          <wp:inline xmlns:wp14="http://schemas.microsoft.com/office/word/2010/wordprocessingDrawing" wp14:editId="110A5FB6" wp14:anchorId="7241D5B0">
            <wp:extent cx="4256747" cy="4019909"/>
            <wp:effectExtent l="0" t="0" r="0" b="0"/>
            <wp:docPr id="19" name="Obrázek 19" descr="C:\Limen\Documentation\Priklad 2 - code.png" title=""/>
            <wp:cNvGraphicFramePr>
              <a:graphicFrameLocks noChangeAspect="1"/>
            </wp:cNvGraphicFramePr>
            <a:graphic>
              <a:graphicData uri="http://schemas.openxmlformats.org/drawingml/2006/picture">
                <pic:pic>
                  <pic:nvPicPr>
                    <pic:cNvPr id="0" name="Obrázek 19"/>
                    <pic:cNvPicPr/>
                  </pic:nvPicPr>
                  <pic:blipFill>
                    <a:blip r:embed="R3755c7816cef4b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56747" cy="4019909"/>
                    </a:xfrm>
                    <a:prstGeom prst="rect">
                      <a:avLst/>
                    </a:prstGeom>
                  </pic:spPr>
                </pic:pic>
              </a:graphicData>
            </a:graphic>
          </wp:inline>
        </w:drawing>
      </w:r>
    </w:p>
    <w:p xmlns:wp14="http://schemas.microsoft.com/office/word/2010/wordml" w:rsidR="00E55CD3" w:rsidP="00762F19" w:rsidRDefault="00E55CD3" w14:paraId="1B077D25" wp14:textId="77777777">
      <w:pPr>
        <w:pStyle w:val="Titulek"/>
      </w:pPr>
      <w:bookmarkStart w:name="_Toc444592588" w:id="68"/>
      <w:r>
        <w:t>Obr. 3.2.3.2</w:t>
      </w:r>
      <w:r w:rsidRPr="00E55CD3">
        <w:t xml:space="preserve"> </w:t>
      </w:r>
      <w:r>
        <w:t>Popis 4bitového registru ve VHDL</w:t>
      </w:r>
      <w:bookmarkEnd w:id="68"/>
    </w:p>
    <w:p xmlns:wp14="http://schemas.microsoft.com/office/word/2010/wordml" w:rsidR="00762F19" w:rsidP="00762F19" w:rsidRDefault="00433668" w14:paraId="01227A56" wp14:textId="77777777">
      <w:r>
        <w:lastRenderedPageBreak/>
        <w:t>Stejně jako v předchozím příkladu</w:t>
      </w:r>
      <w:r w:rsidR="00E37ECF">
        <w:t>,</w:t>
      </w:r>
      <w:r>
        <w:t xml:space="preserve"> lze mnohé odvodit. Nicméně na rozdíl od předchozího příkladu je pro realizaci obvod použit sekvenční prvek – registr</w:t>
      </w:r>
      <w:r w:rsidR="00FE367B">
        <w:t xml:space="preserve"> (sestavěn z D klopných obvodů)</w:t>
      </w:r>
      <w:r>
        <w:t>.</w:t>
      </w:r>
      <w:r w:rsidR="003A6EFB">
        <w:t xml:space="preserve"> </w:t>
      </w:r>
      <w:r w:rsidR="002D5244">
        <w:t xml:space="preserve">Výstup už tedy není závislý </w:t>
      </w:r>
      <w:r w:rsidR="006A644E">
        <w:t>pouze</w:t>
      </w:r>
      <w:r w:rsidR="002D5244">
        <w:t xml:space="preserve"> na vstupech.</w:t>
      </w:r>
      <w:r w:rsidR="00E37ECF">
        <w:t xml:space="preserve"> </w:t>
      </w:r>
      <w:r w:rsidRPr="003A6EFB" w:rsidR="003A6EFB">
        <w:t xml:space="preserve">Veškeré následující odkazy </w:t>
      </w:r>
      <w:r w:rsidR="003A6EFB">
        <w:t>budou spojené s obrázky č. 3.2.3.1 a 3.2.3</w:t>
      </w:r>
      <w:r w:rsidRPr="003A6EFB" w:rsidR="003A6EFB">
        <w:t>.2. Odkazy na konkrétní řádky</w:t>
      </w:r>
      <w:r w:rsidR="003A6EFB">
        <w:t xml:space="preserve"> kódu</w:t>
      </w:r>
      <w:r w:rsidR="00B3314F">
        <w:t xml:space="preserve"> jsou spojeny</w:t>
      </w:r>
      <w:r w:rsidRPr="003A6EFB" w:rsidR="003A6EFB">
        <w:t xml:space="preserve"> jenom s obráz</w:t>
      </w:r>
      <w:r w:rsidR="00C34F40">
        <w:t>kem č. 3.2.3</w:t>
      </w:r>
      <w:r w:rsidRPr="003A6EFB" w:rsidR="003A6EFB">
        <w:t>.2.</w:t>
      </w:r>
    </w:p>
    <w:p xmlns:wp14="http://schemas.microsoft.com/office/word/2010/wordml" w:rsidR="00C241CA" w:rsidP="00762F19" w:rsidRDefault="00C241CA" w14:paraId="1A07B305" wp14:textId="77777777">
      <w:r>
        <w:t xml:space="preserve">V entitě (řádky 5 až </w:t>
      </w:r>
      <w:r w:rsidR="00B5408A">
        <w:t>10) je poprvé uvedena</w:t>
      </w:r>
      <w:r>
        <w:t xml:space="preserve"> vektorová podoba </w:t>
      </w:r>
      <w:r w:rsidR="00530072">
        <w:t>datového typu std_logic</w:t>
      </w:r>
      <w:r w:rsidR="0064330F">
        <w:t xml:space="preserve">, a to </w:t>
      </w:r>
      <w:proofErr w:type="spellStart"/>
      <w:r w:rsidR="0064330F">
        <w:t>std_logic_vector</w:t>
      </w:r>
      <w:proofErr w:type="spellEnd"/>
      <w:r w:rsidR="00530072">
        <w:t xml:space="preserve">. </w:t>
      </w:r>
      <w:r w:rsidR="00B5408A">
        <w:t>Konkrétně se jedná o vstup</w:t>
      </w:r>
      <w:r w:rsidR="00C80876">
        <w:t xml:space="preserve"> a výstup</w:t>
      </w:r>
      <w:r w:rsidR="006865BD">
        <w:t xml:space="preserve"> pro čtené a zapisované data</w:t>
      </w:r>
      <w:r w:rsidR="00B5408A">
        <w:t xml:space="preserve"> s bitovou </w:t>
      </w:r>
      <w:r w:rsidR="006865BD">
        <w:t>šířkou 4.</w:t>
      </w:r>
    </w:p>
    <w:p xmlns:wp14="http://schemas.microsoft.com/office/word/2010/wordml" w:rsidR="006654AE" w:rsidP="00762F19" w:rsidRDefault="006654AE" w14:paraId="044E1B9A" wp14:textId="77777777">
      <w:r>
        <w:t xml:space="preserve">V architektuře je opět definován signál na řádku č. 15. Tento signál už ovšem není jen pouhým identifikátorem vodiče, ale vzhledem k budoucímu zpracování se jedná </w:t>
      </w:r>
      <w:r w:rsidR="002B7EE8">
        <w:t>o identifikátor klopného obvodu</w:t>
      </w:r>
      <w:r w:rsidR="001E676E">
        <w:t xml:space="preserve"> D</w:t>
      </w:r>
      <w:r w:rsidR="00ED551C">
        <w:t xml:space="preserve"> </w:t>
      </w:r>
      <w:r w:rsidR="00413A2E">
        <w:t>o šířce 4 bity</w:t>
      </w:r>
      <w:r w:rsidR="00C2364C">
        <w:t>, který má vlastnosti paměťového úložiště</w:t>
      </w:r>
      <w:r w:rsidR="00413A2E">
        <w:t>.</w:t>
      </w:r>
    </w:p>
    <w:p xmlns:wp14="http://schemas.microsoft.com/office/word/2010/wordml" w:rsidR="00791504" w:rsidP="00762F19" w:rsidRDefault="0062359E" w14:paraId="28F0D59B" wp14:textId="77777777">
      <w:r>
        <w:t xml:space="preserve">Proces je </w:t>
      </w:r>
      <w:r w:rsidR="007F28C3">
        <w:t>nově uvedenou</w:t>
      </w:r>
      <w:r>
        <w:t xml:space="preserve"> konstrukcí, která </w:t>
      </w:r>
      <w:r w:rsidR="00A70257">
        <w:t xml:space="preserve">se </w:t>
      </w:r>
      <w:r w:rsidR="00FC0035">
        <w:t>používá k realizaci sekvenčních obvodů</w:t>
      </w:r>
      <w:r w:rsidR="00791504">
        <w:t>.</w:t>
      </w:r>
      <w:r w:rsidR="00FC0035">
        <w:t xml:space="preserve"> Důvodem </w:t>
      </w:r>
      <w:r w:rsidR="003A60F3">
        <w:t xml:space="preserve">tohoto použití </w:t>
      </w:r>
      <w:r w:rsidR="00FC0035">
        <w:t>je</w:t>
      </w:r>
      <w:r w:rsidR="00D6115A">
        <w:t xml:space="preserve"> skutečnost</w:t>
      </w:r>
      <w:r w:rsidR="00FC0035">
        <w:t xml:space="preserve">, že proces </w:t>
      </w:r>
      <w:r w:rsidR="00424259">
        <w:t xml:space="preserve">opravdu </w:t>
      </w:r>
      <w:r w:rsidR="00FC0035">
        <w:t>probíhá sekvenčně. Ovšem n</w:t>
      </w:r>
      <w:r w:rsidR="001C645E">
        <w:t xml:space="preserve">e </w:t>
      </w:r>
      <w:r w:rsidR="00791504">
        <w:t xml:space="preserve">vždy je takové </w:t>
      </w:r>
      <w:r w:rsidR="00F416C2">
        <w:t>sekvenční vykonává</w:t>
      </w:r>
      <w:r w:rsidR="00791504">
        <w:t>ní úplně průhledné.</w:t>
      </w:r>
      <w:r w:rsidR="00417269">
        <w:t xml:space="preserve"> Je nutné mít na paměti, že přiřazení </w:t>
      </w:r>
      <w:r w:rsidR="00A72C55">
        <w:t xml:space="preserve">signálů je provedeno v celém </w:t>
      </w:r>
      <w:r w:rsidR="003B4B9E">
        <w:t>procesu současně, a to n</w:t>
      </w:r>
      <w:r w:rsidR="00014B41">
        <w:t>a konci jeho nejdelší sekvence. Pro čistě sekvenční vykonávání procesu se používají proměnné, které jsou velmi podobné signálům, ale:</w:t>
      </w:r>
    </w:p>
    <w:p xmlns:wp14="http://schemas.microsoft.com/office/word/2010/wordml" w:rsidR="00014B41" w:rsidP="00143677" w:rsidRDefault="00014B41" w14:paraId="00B23F87" wp14:textId="77777777">
      <w:pPr>
        <w:pStyle w:val="Odstavecseseznamem"/>
        <w:numPr>
          <w:ilvl w:val="0"/>
          <w:numId w:val="9"/>
        </w:numPr>
      </w:pPr>
      <w:r>
        <w:t>definují se lokálně a platí pouze pro daný proces,</w:t>
      </w:r>
    </w:p>
    <w:p xmlns:wp14="http://schemas.microsoft.com/office/word/2010/wordml" w:rsidR="00014B41" w:rsidP="00143677" w:rsidRDefault="00014B41" w14:paraId="6F5E5B28" wp14:textId="77777777">
      <w:pPr>
        <w:pStyle w:val="Odstavecseseznamem"/>
        <w:numPr>
          <w:ilvl w:val="0"/>
          <w:numId w:val="9"/>
        </w:numPr>
      </w:pPr>
      <w:r w:rsidRPr="00014B41">
        <w:t xml:space="preserve">přiřazení není operátorem </w:t>
      </w:r>
      <w:r>
        <w:t>„</w:t>
      </w:r>
      <w:r w:rsidRPr="00014B41">
        <w:t>&lt;=</w:t>
      </w:r>
      <w:r>
        <w:t>“</w:t>
      </w:r>
      <w:r w:rsidRPr="00014B41">
        <w:t xml:space="preserve">, ale operátorem </w:t>
      </w:r>
      <w:r>
        <w:t>„</w:t>
      </w:r>
      <w:r w:rsidRPr="00014B41">
        <w:t>:=</w:t>
      </w:r>
      <w:r>
        <w:t>“</w:t>
      </w:r>
      <w:r w:rsidR="003A3EEF">
        <w:t>,</w:t>
      </w:r>
    </w:p>
    <w:p xmlns:wp14="http://schemas.microsoft.com/office/word/2010/wordml" w:rsidR="00791504" w:rsidP="00143677" w:rsidRDefault="00014B41" w14:paraId="37C1FFBF" wp14:textId="77777777">
      <w:pPr>
        <w:pStyle w:val="Odstavecseseznamem"/>
        <w:numPr>
          <w:ilvl w:val="0"/>
          <w:numId w:val="9"/>
        </w:numPr>
      </w:pPr>
      <w:r w:rsidRPr="00014B41">
        <w:t>změna hodnoty je platná okamžitě až do další změny hodnoty</w:t>
      </w:r>
      <w:r w:rsidR="003A3EEF">
        <w:t>.</w:t>
      </w:r>
      <w:r w:rsidR="004A491F">
        <w:t xml:space="preserve"> [4]</w:t>
      </w:r>
    </w:p>
    <w:p xmlns:wp14="http://schemas.microsoft.com/office/word/2010/wordml" w:rsidRPr="00762F19" w:rsidR="0062359E" w:rsidP="00762F19" w:rsidRDefault="008E747F" w14:paraId="13EC9C5A" wp14:textId="77777777">
      <w:r>
        <w:t>Na řádku č. 19</w:t>
      </w:r>
      <w:r w:rsidR="00614B16">
        <w:t xml:space="preserve"> se definuje</w:t>
      </w:r>
      <w:r>
        <w:t xml:space="preserve"> v závorkách </w:t>
      </w:r>
      <w:r w:rsidR="00E40903">
        <w:t xml:space="preserve">tzv. </w:t>
      </w:r>
      <w:r w:rsidR="00614B16">
        <w:t>sensitivní list</w:t>
      </w:r>
      <w:r>
        <w:t>. To znamená, že při změně jakéhokoliv signálu uvedeného v</w:t>
      </w:r>
      <w:r w:rsidR="00387BED">
        <w:t> tomto listu</w:t>
      </w:r>
      <w:r>
        <w:t>, se provede to, co je uvedeno v </w:t>
      </w:r>
      <w:r w:rsidR="00FE06FC">
        <w:t>těle</w:t>
      </w:r>
      <w:r>
        <w:t xml:space="preserve"> procesu.</w:t>
      </w:r>
      <w:r w:rsidR="00A4026B">
        <w:t xml:space="preserve"> </w:t>
      </w:r>
      <w:r w:rsidR="00D50F50">
        <w:t>Tento konkrétní proces</w:t>
      </w:r>
      <w:r w:rsidR="00A4026B">
        <w:t xml:space="preserve"> nastane aktivní ve chvíli, kdy se změní hodnota vstupu </w:t>
      </w:r>
      <w:proofErr w:type="spellStart"/>
      <w:r w:rsidR="00A4026B">
        <w:t>clk</w:t>
      </w:r>
      <w:proofErr w:type="spellEnd"/>
      <w:r w:rsidR="00A4026B">
        <w:t xml:space="preserve"> a podmínka na 21. řádku </w:t>
      </w:r>
      <w:r w:rsidR="003A5A61">
        <w:t>zajistí, že k zápisu vstupních dat do</w:t>
      </w:r>
      <w:r w:rsidR="005E1132">
        <w:t xml:space="preserve"> registru </w:t>
      </w:r>
      <w:r w:rsidR="00570773">
        <w:t>dojde pouze tehdy, je-</w:t>
      </w:r>
      <w:r w:rsidR="003A5A61">
        <w:t>li tato změna způso</w:t>
      </w:r>
      <w:r w:rsidR="00B11A97">
        <w:t xml:space="preserve">bena náběžnou hranou vstupu </w:t>
      </w:r>
      <w:proofErr w:type="spellStart"/>
      <w:r w:rsidR="00B11A97">
        <w:t>clk</w:t>
      </w:r>
      <w:proofErr w:type="spellEnd"/>
      <w:r w:rsidR="00B11A97">
        <w:t xml:space="preserve">. Z toho vyplývá, že zápis dat je synchronní a kdykoli se objeví na vstupu </w:t>
      </w:r>
      <w:proofErr w:type="spellStart"/>
      <w:r w:rsidR="00B11A97">
        <w:t>clk</w:t>
      </w:r>
      <w:proofErr w:type="spellEnd"/>
      <w:r w:rsidR="00B11A97">
        <w:t xml:space="preserve"> nástupná hrana, uloží se do registru hodnota, která je </w:t>
      </w:r>
      <w:r w:rsidR="00C837EE">
        <w:t>v tu chvíli</w:t>
      </w:r>
      <w:r w:rsidR="00B11A97">
        <w:t xml:space="preserve"> na vstupu </w:t>
      </w:r>
      <w:proofErr w:type="spellStart"/>
      <w:r w:rsidR="00B11A97">
        <w:t>data_in</w:t>
      </w:r>
      <w:proofErr w:type="spellEnd"/>
      <w:r w:rsidR="00B11A97">
        <w:t>. Výstup</w:t>
      </w:r>
      <w:r w:rsidR="002F0E65">
        <w:t xml:space="preserve"> (řádek č. 26)</w:t>
      </w:r>
      <w:r w:rsidR="00B11A97">
        <w:t xml:space="preserve"> je</w:t>
      </w:r>
      <w:r w:rsidR="00E04329">
        <w:t xml:space="preserve"> asynchronní, čili není závislý</w:t>
      </w:r>
      <w:r w:rsidR="002F0E65">
        <w:t xml:space="preserve"> na žádném hodinovém signálu.</w:t>
      </w:r>
    </w:p>
    <w:tbl>
      <w:tblPr>
        <w:tblW w:w="8787" w:type="dxa"/>
        <w:tblCellMar>
          <w:left w:w="70" w:type="dxa"/>
          <w:right w:w="70" w:type="dxa"/>
        </w:tblCellMar>
        <w:tblLook w:val="0000" w:firstRow="0" w:lastRow="0" w:firstColumn="0" w:lastColumn="0" w:noHBand="0" w:noVBand="0"/>
      </w:tblPr>
      <w:tblGrid>
        <w:gridCol w:w="2480"/>
        <w:gridCol w:w="6307"/>
      </w:tblGrid>
      <w:tr xmlns:wp14="http://schemas.microsoft.com/office/word/2010/wordml" w:rsidR="00C94493" w14:paraId="217831A8" wp14:textId="77777777">
        <w:tc>
          <w:tcPr>
            <w:tcW w:w="2480" w:type="dxa"/>
          </w:tcPr>
          <w:p w:rsidR="00C94493" w:rsidP="004C1DC7" w:rsidRDefault="00C94493" w14:paraId="52E56223" wp14:textId="77777777">
            <w:pPr>
              <w:pStyle w:val="st-slice"/>
              <w:suppressAutoHyphens/>
            </w:pPr>
          </w:p>
        </w:tc>
        <w:tc>
          <w:tcPr>
            <w:tcW w:w="6307" w:type="dxa"/>
          </w:tcPr>
          <w:p w:rsidR="00C94493" w:rsidP="004C1DC7" w:rsidRDefault="00C94493" w14:paraId="2A47AF34" wp14:textId="77777777">
            <w:pPr>
              <w:pStyle w:val="st"/>
              <w:suppressAutoHyphens/>
              <w:jc w:val="left"/>
            </w:pPr>
            <w:bookmarkStart w:name="_Toc444553938" w:id="69"/>
            <w:r>
              <w:t>Praktická část</w:t>
            </w:r>
            <w:bookmarkEnd w:id="69"/>
          </w:p>
        </w:tc>
      </w:tr>
    </w:tbl>
    <w:p xmlns:wp14="http://schemas.microsoft.com/office/word/2010/wordml" w:rsidR="00C94493" w:rsidP="004C1DC7" w:rsidRDefault="00197645" w14:paraId="6BE2FF10" wp14:textId="77777777">
      <w:pPr>
        <w:pStyle w:val="Nadpis1"/>
        <w:suppressAutoHyphens/>
      </w:pPr>
      <w:bookmarkStart w:name="_Toc444553939" w:id="70"/>
      <w:bookmarkStart w:name="_Toc107634149" w:id="71"/>
      <w:bookmarkStart w:name="_Toc107635184" w:id="72"/>
      <w:bookmarkStart w:name="_Toc107635224" w:id="73"/>
      <w:bookmarkStart w:name="_Toc107635241" w:id="74"/>
      <w:bookmarkStart w:name="_Toc107634150" w:id="75"/>
      <w:bookmarkStart w:name="_Toc107635185" w:id="76"/>
      <w:bookmarkStart w:name="_Toc107635225" w:id="77"/>
      <w:bookmarkStart w:name="_Toc107635242" w:id="78"/>
      <w:bookmarkStart w:name="_Toc107986423" w:id="79"/>
      <w:r>
        <w:lastRenderedPageBreak/>
        <w:t>Použitý software</w:t>
      </w:r>
      <w:bookmarkEnd w:id="70"/>
    </w:p>
    <w:p xmlns:wp14="http://schemas.microsoft.com/office/word/2010/wordml" w:rsidR="00E57A10" w:rsidP="00E57A10" w:rsidRDefault="00E57A10" w14:paraId="432CA4A1" wp14:textId="77777777">
      <w:pPr>
        <w:pStyle w:val="Nadpis2"/>
      </w:pPr>
      <w:bookmarkStart w:name="_Toc444553940" w:id="80"/>
      <w:proofErr w:type="spellStart"/>
      <w:r>
        <w:t>Ubuntu</w:t>
      </w:r>
      <w:proofErr w:type="spellEnd"/>
      <w:r>
        <w:t xml:space="preserve"> 14.04</w:t>
      </w:r>
      <w:bookmarkEnd w:id="80"/>
    </w:p>
    <w:p xmlns:wp14="http://schemas.microsoft.com/office/word/2010/wordml" w:rsidR="00E57A10" w:rsidP="00E57A10" w:rsidRDefault="00E57A10" w14:paraId="0D0C8932" wp14:textId="77777777">
      <w:r>
        <w:t>Při popisování použitého softwaru by asi bylo vhodné začít operačním systémem. Na počítači, na kterém se prováděli všechny klíčové operace, tj. logický návrh</w:t>
      </w:r>
      <w:r w:rsidR="00833408">
        <w:t>, hledání zdrojových informací</w:t>
      </w:r>
      <w:r>
        <w:t xml:space="preserve"> a </w:t>
      </w:r>
      <w:r w:rsidR="004048B4">
        <w:t xml:space="preserve">při nejmenším </w:t>
      </w:r>
      <w:r w:rsidR="00A711C9">
        <w:t>ještě</w:t>
      </w:r>
      <w:r w:rsidR="000B6926">
        <w:t xml:space="preserve"> neméně důležité</w:t>
      </w:r>
      <w:r w:rsidR="00A711C9">
        <w:t xml:space="preserve"> </w:t>
      </w:r>
      <w:r>
        <w:t xml:space="preserve">popisovaní procesoru jazykem VHDL, běží operační systém </w:t>
      </w:r>
      <w:proofErr w:type="spellStart"/>
      <w:r>
        <w:t>Ubuntu</w:t>
      </w:r>
      <w:proofErr w:type="spellEnd"/>
      <w:r>
        <w:t xml:space="preserve"> verze 14.04 LTS.</w:t>
      </w:r>
      <w:r w:rsidR="00EB19A9">
        <w:t xml:space="preserve"> </w:t>
      </w:r>
      <w:proofErr w:type="spellStart"/>
      <w:r w:rsidR="00EB19A9">
        <w:t>Ubuntu</w:t>
      </w:r>
      <w:proofErr w:type="spellEnd"/>
      <w:r w:rsidR="00EB19A9">
        <w:t xml:space="preserve"> je operační systém, který je založený na Linuxu a je volně ke stažení na oficiálních stránkách jejich </w:t>
      </w:r>
      <w:r w:rsidR="005E727F">
        <w:t>vývojáře</w:t>
      </w:r>
      <w:r w:rsidR="00EB19A9">
        <w:t>,</w:t>
      </w:r>
      <w:r w:rsidR="00BE2425">
        <w:t xml:space="preserve"> společnosti</w:t>
      </w:r>
      <w:r w:rsidR="00EB19A9">
        <w:t xml:space="preserve"> </w:t>
      </w:r>
      <w:proofErr w:type="spellStart"/>
      <w:r w:rsidR="00EB19A9">
        <w:t>Canoncialu</w:t>
      </w:r>
      <w:proofErr w:type="spellEnd"/>
      <w:r w:rsidR="00EB19A9">
        <w:t>.</w:t>
      </w:r>
    </w:p>
    <w:p xmlns:wp14="http://schemas.microsoft.com/office/word/2010/wordml" w:rsidR="00CE4B99" w:rsidP="00E57A10" w:rsidRDefault="00CE4B99" w14:paraId="07547A01" wp14:textId="77777777"/>
    <w:p xmlns:wp14="http://schemas.microsoft.com/office/word/2010/wordml" w:rsidR="00CE4B99" w:rsidP="00CE4B99" w:rsidRDefault="00CE4B99" w14:paraId="5043CB0F" wp14:textId="77777777">
      <w:pPr>
        <w:keepNext/>
        <w:jc w:val="center"/>
      </w:pPr>
      <w:r w:rsidR="00CE4B99">
        <w:drawing>
          <wp:inline xmlns:wp14="http://schemas.microsoft.com/office/word/2010/wordprocessingDrawing" wp14:editId="3F892AAF" wp14:anchorId="07EB1DEF">
            <wp:extent cx="5580382" cy="3140126"/>
            <wp:effectExtent l="0" t="0" r="1270" b="3175"/>
            <wp:docPr id="15" name="Obrázek 15" descr="C:\Limen\Documentation\Ubuntu 14.04.jpg" title=""/>
            <wp:cNvGraphicFramePr>
              <a:graphicFrameLocks noChangeAspect="1"/>
            </wp:cNvGraphicFramePr>
            <a:graphic>
              <a:graphicData uri="http://schemas.openxmlformats.org/drawingml/2006/picture">
                <pic:pic>
                  <pic:nvPicPr>
                    <pic:cNvPr id="0" name="Obrázek 15"/>
                    <pic:cNvPicPr/>
                  </pic:nvPicPr>
                  <pic:blipFill>
                    <a:blip r:embed="R410c9bf159b24b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3140126"/>
                    </a:xfrm>
                    <a:prstGeom prst="rect">
                      <a:avLst/>
                    </a:prstGeom>
                  </pic:spPr>
                </pic:pic>
              </a:graphicData>
            </a:graphic>
          </wp:inline>
        </w:drawing>
      </w:r>
    </w:p>
    <w:p xmlns:wp14="http://schemas.microsoft.com/office/word/2010/wordml" w:rsidR="00CE4B99" w:rsidP="00CE4B99" w:rsidRDefault="00CE4B99" w14:paraId="20BB3262" wp14:textId="77777777">
      <w:pPr>
        <w:pStyle w:val="Titulek"/>
        <w:ind w:left="0"/>
      </w:pPr>
      <w:bookmarkStart w:name="_Toc444592589" w:id="81"/>
      <w:r>
        <w:t>Obr. 4.1</w:t>
      </w:r>
      <w:r w:rsidRPr="00CE4B99">
        <w:t xml:space="preserve"> </w:t>
      </w:r>
      <w:r w:rsidR="00C550FF">
        <w:t xml:space="preserve">Ukázka GUI </w:t>
      </w:r>
      <w:r>
        <w:t xml:space="preserve">modifikovaného </w:t>
      </w:r>
      <w:proofErr w:type="spellStart"/>
      <w:r>
        <w:t>Ubuntu</w:t>
      </w:r>
      <w:proofErr w:type="spellEnd"/>
      <w:r>
        <w:t xml:space="preserve"> 14.04</w:t>
      </w:r>
      <w:bookmarkEnd w:id="81"/>
    </w:p>
    <w:p xmlns:wp14="http://schemas.microsoft.com/office/word/2010/wordml" w:rsidR="00CE4B99" w:rsidP="00CE4B99" w:rsidRDefault="00CE4B99" w14:paraId="07459315" wp14:textId="77777777"/>
    <w:p xmlns:wp14="http://schemas.microsoft.com/office/word/2010/wordml" w:rsidR="00833BC3" w:rsidP="00E57A10" w:rsidRDefault="005E727F" w14:paraId="0602333A" wp14:textId="77777777">
      <w:r>
        <w:t xml:space="preserve">Důvodem volby tohoto operačního systému nebyl nějaký záměr, nýbrž autor této maturitní práce používá tento operační systém </w:t>
      </w:r>
      <w:r w:rsidR="00E8333B">
        <w:t xml:space="preserve">i </w:t>
      </w:r>
      <w:r>
        <w:t xml:space="preserve">jako svůj primární operační systém. </w:t>
      </w:r>
      <w:r w:rsidR="00436D57">
        <w:t>Těm</w:t>
      </w:r>
      <w:r w:rsidR="006D6DAB">
        <w:t xml:space="preserve">, kteří se zajímají </w:t>
      </w:r>
      <w:r w:rsidR="007B264F">
        <w:t>v jakémkoli směru</w:t>
      </w:r>
      <w:r w:rsidR="006D6DAB">
        <w:t xml:space="preserve"> o informatiku, tento</w:t>
      </w:r>
      <w:r>
        <w:t xml:space="preserve"> operační systém</w:t>
      </w:r>
      <w:r w:rsidR="007B264F">
        <w:t xml:space="preserve"> může pomoci pochopit mnohé skutečnosti</w:t>
      </w:r>
      <w:r w:rsidR="00833BC3">
        <w:t xml:space="preserve"> z tohoto oboru. Pokud bude uživatel nebo programátor chtít, může pracovat téměř až na úrovni hardwaru.</w:t>
      </w:r>
      <w:r w:rsidR="00FB0E7D">
        <w:t xml:space="preserve"> Stačí k tomu jediné klíčové slůvko – </w:t>
      </w:r>
      <w:proofErr w:type="spellStart"/>
      <w:r w:rsidR="00FB0E7D">
        <w:t>sudo</w:t>
      </w:r>
      <w:proofErr w:type="spellEnd"/>
      <w:r w:rsidR="00FB0E7D">
        <w:t>.</w:t>
      </w:r>
      <w:r w:rsidR="00693A57">
        <w:t xml:space="preserve"> </w:t>
      </w:r>
      <w:r w:rsidR="006D5726">
        <w:t>Proto</w:t>
      </w:r>
      <w:r w:rsidR="00693A57">
        <w:t xml:space="preserve"> pak </w:t>
      </w:r>
      <w:r w:rsidR="006D5726">
        <w:t>není</w:t>
      </w:r>
      <w:r w:rsidR="00693A57">
        <w:t xml:space="preserve"> divu, že na </w:t>
      </w:r>
      <w:proofErr w:type="spellStart"/>
      <w:r w:rsidR="00693A57">
        <w:t>Ubuntu</w:t>
      </w:r>
      <w:proofErr w:type="spellEnd"/>
      <w:r w:rsidR="00693A57">
        <w:t xml:space="preserve"> existuje veliké množství funkcí ke stažení, které mohou velmi zefekt</w:t>
      </w:r>
      <w:r w:rsidR="00ED0C68">
        <w:t xml:space="preserve">ivnit práci při jeho používání. Sám autor si modifikoval </w:t>
      </w:r>
      <w:proofErr w:type="spellStart"/>
      <w:r w:rsidR="00ED0C68">
        <w:t>Ubuntu</w:t>
      </w:r>
      <w:proofErr w:type="spellEnd"/>
      <w:r w:rsidR="00ED0C68">
        <w:t xml:space="preserve"> k obrazu svému jak z grafické stránky, tak ze stránky použitelnosti.</w:t>
      </w:r>
    </w:p>
    <w:p xmlns:wp14="http://schemas.microsoft.com/office/word/2010/wordml" w:rsidR="00E57A10" w:rsidP="00E57A10" w:rsidRDefault="00AB569D" w14:paraId="369D25B3" wp14:textId="77777777">
      <w:pPr>
        <w:pStyle w:val="Nadpis2"/>
      </w:pPr>
      <w:bookmarkStart w:name="_Toc444553941" w:id="82"/>
      <w:proofErr w:type="spellStart"/>
      <w:r>
        <w:lastRenderedPageBreak/>
        <w:t>Xilinx</w:t>
      </w:r>
      <w:proofErr w:type="spellEnd"/>
      <w:r>
        <w:t xml:space="preserve"> </w:t>
      </w:r>
      <w:r w:rsidR="00E57A10">
        <w:t xml:space="preserve">ISE </w:t>
      </w:r>
      <w:proofErr w:type="spellStart"/>
      <w:r w:rsidR="00E57A10">
        <w:t>Webpack</w:t>
      </w:r>
      <w:proofErr w:type="spellEnd"/>
      <w:r w:rsidR="00E57A10">
        <w:t xml:space="preserve"> 14.7</w:t>
      </w:r>
      <w:bookmarkEnd w:id="82"/>
    </w:p>
    <w:p xmlns:wp14="http://schemas.microsoft.com/office/word/2010/wordml" w:rsidR="006D48D4" w:rsidP="006D48D4" w:rsidRDefault="006D48D4" w14:paraId="0B8A0BE3" wp14:textId="77777777">
      <w:r>
        <w:t xml:space="preserve">Při zpracování této práce je použita nejnovější a zároveň poslední verze </w:t>
      </w:r>
      <w:r w:rsidR="00CF7EAF">
        <w:t>IDE</w:t>
      </w:r>
      <w:r>
        <w:t xml:space="preserve"> </w:t>
      </w:r>
      <w:proofErr w:type="spellStart"/>
      <w:r w:rsidR="00AB569D">
        <w:t>Xilinx</w:t>
      </w:r>
      <w:proofErr w:type="spellEnd"/>
      <w:r w:rsidR="00AB569D">
        <w:t xml:space="preserve"> </w:t>
      </w:r>
      <w:r>
        <w:t xml:space="preserve">ISE </w:t>
      </w:r>
      <w:proofErr w:type="spellStart"/>
      <w:r>
        <w:t>Webpack</w:t>
      </w:r>
      <w:proofErr w:type="spellEnd"/>
      <w:r w:rsidR="00710D67">
        <w:t>, který byl vyvíjen</w:t>
      </w:r>
      <w:r>
        <w:t xml:space="preserve"> firmou </w:t>
      </w:r>
      <w:proofErr w:type="spellStart"/>
      <w:r>
        <w:t>Xilinx</w:t>
      </w:r>
      <w:proofErr w:type="spellEnd"/>
      <w:r>
        <w:t xml:space="preserve"> </w:t>
      </w:r>
      <w:r w:rsidR="00992804">
        <w:t>pro hradlová pole vlastní výroby</w:t>
      </w:r>
      <w:r>
        <w:t>. Konkrétně se jedná o verzi 14.7, která byla vydána v říjnu roku 2013</w:t>
      </w:r>
      <w:r w:rsidR="001140E1">
        <w:t xml:space="preserve"> a je volně ke stažení na oficiálních stránkách firmy </w:t>
      </w:r>
      <w:proofErr w:type="spellStart"/>
      <w:r w:rsidR="001140E1">
        <w:t>Xilinx</w:t>
      </w:r>
      <w:proofErr w:type="spellEnd"/>
      <w:r>
        <w:t>.</w:t>
      </w:r>
      <w:r w:rsidR="00932C40">
        <w:t xml:space="preserve"> </w:t>
      </w:r>
      <w:r w:rsidR="00AD090F">
        <w:t xml:space="preserve">Jeho součástí je celá řada nástrojů ulehčující, nebo umožňující modifikovat výsledný design obvodu. Budiž jedním příkladem za všechny </w:t>
      </w:r>
      <w:r w:rsidR="008C3BCC">
        <w:t xml:space="preserve">nástroj </w:t>
      </w:r>
      <w:proofErr w:type="spellStart"/>
      <w:r w:rsidRPr="008C3BCC" w:rsidR="008C3BCC">
        <w:t>PlanAhead</w:t>
      </w:r>
      <w:proofErr w:type="spellEnd"/>
      <w:r w:rsidRPr="008C3BCC" w:rsidR="008C3BCC">
        <w:t xml:space="preserve"> Design </w:t>
      </w:r>
      <w:proofErr w:type="spellStart"/>
      <w:r w:rsidRPr="008C3BCC" w:rsidR="008C3BCC">
        <w:t>Tool</w:t>
      </w:r>
      <w:proofErr w:type="spellEnd"/>
      <w:r w:rsidR="008C3BCC">
        <w:t>. P</w:t>
      </w:r>
      <w:r w:rsidR="00932C40">
        <w:t>laceným dvojníkem</w:t>
      </w:r>
      <w:r w:rsidR="008C3BCC">
        <w:t xml:space="preserve"> ISE </w:t>
      </w:r>
      <w:proofErr w:type="spellStart"/>
      <w:r w:rsidR="008C3BCC">
        <w:t>Webpack</w:t>
      </w:r>
      <w:proofErr w:type="spellEnd"/>
      <w:r w:rsidR="00932C40">
        <w:t xml:space="preserve"> je </w:t>
      </w:r>
      <w:proofErr w:type="spellStart"/>
      <w:r w:rsidR="00932C40">
        <w:t>Xilinx</w:t>
      </w:r>
      <w:proofErr w:type="spellEnd"/>
      <w:r w:rsidR="00932C40">
        <w:t xml:space="preserve"> ISE </w:t>
      </w:r>
      <w:r w:rsidRPr="00932C40" w:rsidR="00932C40">
        <w:t xml:space="preserve">Design </w:t>
      </w:r>
      <w:proofErr w:type="spellStart"/>
      <w:r w:rsidRPr="00932C40" w:rsidR="00932C40">
        <w:t>Suite</w:t>
      </w:r>
      <w:proofErr w:type="spellEnd"/>
      <w:r w:rsidR="00932C40">
        <w:t>.</w:t>
      </w:r>
      <w:r>
        <w:t xml:space="preserve"> Nástupcem </w:t>
      </w:r>
      <w:r w:rsidR="005D0DE7">
        <w:t>ISE</w:t>
      </w:r>
      <w:r w:rsidR="00992804">
        <w:t xml:space="preserve"> softwaru se stal </w:t>
      </w:r>
      <w:proofErr w:type="spellStart"/>
      <w:r w:rsidR="00AB569D">
        <w:t>Xilinx</w:t>
      </w:r>
      <w:proofErr w:type="spellEnd"/>
      <w:r w:rsidR="00AB569D">
        <w:t xml:space="preserve"> </w:t>
      </w:r>
      <w:proofErr w:type="spellStart"/>
      <w:r w:rsidR="00AB569D">
        <w:t>Vivado</w:t>
      </w:r>
      <w:proofErr w:type="spellEnd"/>
      <w:r w:rsidR="005D0DE7">
        <w:t xml:space="preserve">, který </w:t>
      </w:r>
      <w:r w:rsidR="00566FDF">
        <w:t xml:space="preserve">taky </w:t>
      </w:r>
      <w:r w:rsidR="005D0DE7">
        <w:t>vyvíjí</w:t>
      </w:r>
      <w:r w:rsidR="00566FDF">
        <w:t xml:space="preserve"> </w:t>
      </w:r>
      <w:proofErr w:type="spellStart"/>
      <w:r w:rsidR="005D0DE7">
        <w:t>Xilinx</w:t>
      </w:r>
      <w:proofErr w:type="spellEnd"/>
      <w:r w:rsidR="005D0DE7">
        <w:t>.</w:t>
      </w:r>
    </w:p>
    <w:p xmlns:wp14="http://schemas.microsoft.com/office/word/2010/wordml" w:rsidR="00B7734D" w:rsidP="006D48D4" w:rsidRDefault="00B7734D" w14:paraId="6537F28F" wp14:textId="77777777"/>
    <w:p xmlns:wp14="http://schemas.microsoft.com/office/word/2010/wordml" w:rsidR="00B7734D" w:rsidP="00B7734D" w:rsidRDefault="00B7734D" w14:paraId="6DFB9E20" wp14:textId="77777777">
      <w:pPr>
        <w:keepNext/>
        <w:jc w:val="left"/>
      </w:pPr>
      <w:r w:rsidR="00B7734D">
        <w:drawing>
          <wp:inline xmlns:wp14="http://schemas.microsoft.com/office/word/2010/wordprocessingDrawing" wp14:editId="04C24CD6" wp14:anchorId="1FD72330">
            <wp:extent cx="5580382" cy="3139739"/>
            <wp:effectExtent l="0" t="0" r="1270" b="3810"/>
            <wp:docPr id="22" name="Obrázek 22" descr="C:\Limen\Documentation\ISE Webpack 14.7.png" title=""/>
            <wp:cNvGraphicFramePr>
              <a:graphicFrameLocks noChangeAspect="1"/>
            </wp:cNvGraphicFramePr>
            <a:graphic>
              <a:graphicData uri="http://schemas.openxmlformats.org/drawingml/2006/picture">
                <pic:pic>
                  <pic:nvPicPr>
                    <pic:cNvPr id="0" name="Obrázek 22"/>
                    <pic:cNvPicPr/>
                  </pic:nvPicPr>
                  <pic:blipFill>
                    <a:blip r:embed="R4f36097e36f14a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3139739"/>
                    </a:xfrm>
                    <a:prstGeom prst="rect">
                      <a:avLst/>
                    </a:prstGeom>
                  </pic:spPr>
                </pic:pic>
              </a:graphicData>
            </a:graphic>
          </wp:inline>
        </w:drawing>
      </w:r>
    </w:p>
    <w:p xmlns:wp14="http://schemas.microsoft.com/office/word/2010/wordml" w:rsidR="003307F2" w:rsidP="00B7734D" w:rsidRDefault="009443BB" w14:paraId="432BA1AF" wp14:textId="77777777">
      <w:pPr>
        <w:pStyle w:val="Titulek"/>
        <w:ind w:left="0"/>
      </w:pPr>
      <w:bookmarkStart w:name="_Toc444592590" w:id="83"/>
      <w:r>
        <w:t>Obr. 4.2</w:t>
      </w:r>
      <w:r w:rsidRPr="00B7734D" w:rsidR="00B7734D">
        <w:t xml:space="preserve"> Ukázka </w:t>
      </w:r>
      <w:r w:rsidR="00082AB7">
        <w:t xml:space="preserve">programu ISE Project </w:t>
      </w:r>
      <w:proofErr w:type="spellStart"/>
      <w:r w:rsidR="00082AB7">
        <w:t>Navigator</w:t>
      </w:r>
      <w:bookmarkEnd w:id="83"/>
      <w:proofErr w:type="spellEnd"/>
    </w:p>
    <w:p xmlns:wp14="http://schemas.microsoft.com/office/word/2010/wordml" w:rsidR="00A83DDC" w:rsidP="006D48D4" w:rsidRDefault="00A83DDC" w14:paraId="70DF9E56" wp14:textId="77777777"/>
    <w:p xmlns:wp14="http://schemas.microsoft.com/office/word/2010/wordml" w:rsidR="00AD090F" w:rsidP="006D48D4" w:rsidRDefault="00A83DDC" w14:paraId="38AB56F0" wp14:textId="77777777">
      <w:r>
        <w:t xml:space="preserve">ISE </w:t>
      </w:r>
      <w:proofErr w:type="spellStart"/>
      <w:r>
        <w:t>Webpack</w:t>
      </w:r>
      <w:proofErr w:type="spellEnd"/>
      <w:r>
        <w:t xml:space="preserve"> </w:t>
      </w:r>
      <w:r w:rsidR="0028333D">
        <w:t>umožňuje</w:t>
      </w:r>
      <w:r>
        <w:t xml:space="preserve"> popisovat hardware i ve </w:t>
      </w:r>
      <w:proofErr w:type="spellStart"/>
      <w:r>
        <w:t>Verilogu</w:t>
      </w:r>
      <w:proofErr w:type="spellEnd"/>
      <w:r>
        <w:t xml:space="preserve">, což je účelem velmi podobný jazyk jazyku VHDL. Jejich popularita je různá v závislosti na lokalizaci. V Evropě se píše především ve VHDL a v Americe je naopak používanější </w:t>
      </w:r>
      <w:proofErr w:type="spellStart"/>
      <w:r>
        <w:t>Verilog</w:t>
      </w:r>
      <w:proofErr w:type="spellEnd"/>
      <w:r>
        <w:t xml:space="preserve">. </w:t>
      </w:r>
      <w:r w:rsidR="000A6A9B">
        <w:t>Nicméně vždy</w:t>
      </w:r>
      <w:r w:rsidR="000C2DAA">
        <w:t xml:space="preserve"> záleží na pocitech konkrétního jedince. Teoreticky by se měla dát implementovat pomocí obou </w:t>
      </w:r>
      <w:r w:rsidR="002432D7">
        <w:t>stejná funkcionalita výsledného obvodu.</w:t>
      </w:r>
    </w:p>
    <w:p xmlns:wp14="http://schemas.microsoft.com/office/word/2010/wordml" w:rsidR="00AD090F" w:rsidRDefault="00AD090F" w14:paraId="44E871BC" wp14:textId="77777777">
      <w:pPr>
        <w:spacing w:after="0" w:line="240" w:lineRule="auto"/>
        <w:jc w:val="left"/>
      </w:pPr>
      <w:r>
        <w:br w:type="page"/>
      </w:r>
    </w:p>
    <w:p xmlns:wp14="http://schemas.microsoft.com/office/word/2010/wordml" w:rsidR="006937E4" w:rsidP="006937E4" w:rsidRDefault="006937E4" w14:paraId="477E7BC9" wp14:textId="77777777">
      <w:pPr>
        <w:pStyle w:val="Nadpis2"/>
      </w:pPr>
      <w:bookmarkStart w:name="_Toc444553942" w:id="84"/>
      <w:proofErr w:type="spellStart"/>
      <w:r>
        <w:lastRenderedPageBreak/>
        <w:t>Digilent</w:t>
      </w:r>
      <w:proofErr w:type="spellEnd"/>
      <w:r>
        <w:t xml:space="preserve"> Adept </w:t>
      </w:r>
      <w:r w:rsidR="00EB3045">
        <w:t>2</w:t>
      </w:r>
      <w:bookmarkEnd w:id="84"/>
    </w:p>
    <w:p xmlns:wp14="http://schemas.microsoft.com/office/word/2010/wordml" w:rsidRPr="00FD26C1" w:rsidR="00FD26C1" w:rsidP="00FD26C1" w:rsidRDefault="00FD26C1" w14:paraId="2E2D074B" wp14:textId="77777777">
      <w:pPr>
        <w:pStyle w:val="Nadpis3"/>
      </w:pPr>
      <w:bookmarkStart w:name="_Toc444553943" w:id="85"/>
      <w:r>
        <w:t xml:space="preserve">Popis programu </w:t>
      </w:r>
      <w:proofErr w:type="spellStart"/>
      <w:r>
        <w:t>Digilent</w:t>
      </w:r>
      <w:proofErr w:type="spellEnd"/>
      <w:r>
        <w:t xml:space="preserve"> Adept 2</w:t>
      </w:r>
      <w:bookmarkEnd w:id="85"/>
    </w:p>
    <w:p xmlns:wp14="http://schemas.microsoft.com/office/word/2010/wordml" w:rsidR="007231A3" w:rsidP="00EB3045" w:rsidRDefault="007231A3" w14:paraId="60F6BB73" wp14:textId="77777777">
      <w:proofErr w:type="spellStart"/>
      <w:r>
        <w:t>Digilent</w:t>
      </w:r>
      <w:proofErr w:type="spellEnd"/>
      <w:r>
        <w:t xml:space="preserve"> Adept 2 je software, který při zpracování této práce umožnil nahrát výstupní programovací soubor z ISE </w:t>
      </w:r>
      <w:proofErr w:type="spellStart"/>
      <w:r>
        <w:t>Webpacku</w:t>
      </w:r>
      <w:proofErr w:type="spellEnd"/>
      <w:r w:rsidR="00415FCB">
        <w:t xml:space="preserve"> do použitého vývojového </w:t>
      </w:r>
      <w:proofErr w:type="spellStart"/>
      <w:r w:rsidR="00415FCB">
        <w:t>kitu</w:t>
      </w:r>
      <w:proofErr w:type="spellEnd"/>
      <w:r w:rsidR="00415FCB">
        <w:t xml:space="preserve">, </w:t>
      </w:r>
      <w:proofErr w:type="spellStart"/>
      <w:r w:rsidR="00415FCB">
        <w:t>Digilent</w:t>
      </w:r>
      <w:proofErr w:type="spellEnd"/>
      <w:r w:rsidR="00415FCB">
        <w:t xml:space="preserve"> </w:t>
      </w:r>
      <w:proofErr w:type="spellStart"/>
      <w:r w:rsidR="00415FCB">
        <w:t>Basys</w:t>
      </w:r>
      <w:proofErr w:type="spellEnd"/>
      <w:r w:rsidR="00415FCB">
        <w:t xml:space="preserve"> 2. </w:t>
      </w:r>
      <w:r w:rsidR="00CA451B">
        <w:t>Ve Windows je součástí tohoto programu i GUI</w:t>
      </w:r>
      <w:r w:rsidR="00B47C3F">
        <w:t>, v Linuxu se ovládá</w:t>
      </w:r>
      <w:r w:rsidR="00285CDF">
        <w:t xml:space="preserve"> příkazy</w:t>
      </w:r>
      <w:r w:rsidR="00B47C3F">
        <w:t xml:space="preserve"> skrze konzoli.</w:t>
      </w:r>
    </w:p>
    <w:p xmlns:wp14="http://schemas.microsoft.com/office/word/2010/wordml" w:rsidR="000A266E" w:rsidP="000A266E" w:rsidRDefault="000A266E" w14:paraId="46E97E29" wp14:textId="77777777">
      <w:pPr>
        <w:pStyle w:val="Nadpis3"/>
      </w:pPr>
      <w:bookmarkStart w:name="_Toc444553944" w:id="86"/>
      <w:r>
        <w:t xml:space="preserve">Ovládání programu </w:t>
      </w:r>
      <w:proofErr w:type="spellStart"/>
      <w:r>
        <w:t>Digilent</w:t>
      </w:r>
      <w:proofErr w:type="spellEnd"/>
      <w:r>
        <w:t xml:space="preserve"> Adept 2</w:t>
      </w:r>
      <w:bookmarkEnd w:id="86"/>
    </w:p>
    <w:p xmlns:wp14="http://schemas.microsoft.com/office/word/2010/wordml" w:rsidR="009443BB" w:rsidP="00F66829" w:rsidRDefault="00FD26C1" w14:paraId="144A5D23" wp14:textId="77777777">
      <w:pPr>
        <w:keepNext/>
        <w:jc w:val="center"/>
      </w:pPr>
      <w:r w:rsidR="00FD26C1">
        <w:drawing>
          <wp:inline xmlns:wp14="http://schemas.microsoft.com/office/word/2010/wordprocessingDrawing" wp14:editId="5DBC598D" wp14:anchorId="59CEF17A">
            <wp:extent cx="4831397" cy="3093057"/>
            <wp:effectExtent l="0" t="0" r="7620" b="0"/>
            <wp:docPr id="23" name="Obrázek 23" descr="C:\Limen\Documentation\Digilent Adept 2 - programovani.png" title=""/>
            <wp:cNvGraphicFramePr>
              <a:graphicFrameLocks noChangeAspect="1"/>
            </wp:cNvGraphicFramePr>
            <a:graphic>
              <a:graphicData uri="http://schemas.openxmlformats.org/drawingml/2006/picture">
                <pic:pic>
                  <pic:nvPicPr>
                    <pic:cNvPr id="0" name="Obrázek 23"/>
                    <pic:cNvPicPr/>
                  </pic:nvPicPr>
                  <pic:blipFill>
                    <a:blip r:embed="R61c876d592d644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31397" cy="3093057"/>
                    </a:xfrm>
                    <a:prstGeom prst="rect">
                      <a:avLst/>
                    </a:prstGeom>
                  </pic:spPr>
                </pic:pic>
              </a:graphicData>
            </a:graphic>
          </wp:inline>
        </w:drawing>
      </w:r>
    </w:p>
    <w:p xmlns:wp14="http://schemas.microsoft.com/office/word/2010/wordml" w:rsidR="00B7734D" w:rsidP="009443BB" w:rsidRDefault="009443BB" w14:paraId="7946D7B0" wp14:textId="77777777">
      <w:pPr>
        <w:pStyle w:val="Titulek"/>
        <w:ind w:left="0"/>
      </w:pPr>
      <w:bookmarkStart w:name="_Toc444592591" w:id="87"/>
      <w:r>
        <w:t>Obr. 4.3.2</w:t>
      </w:r>
      <w:r w:rsidRPr="009443BB">
        <w:t xml:space="preserve"> Ukázka </w:t>
      </w:r>
      <w:r>
        <w:t xml:space="preserve">ovládání programu </w:t>
      </w:r>
      <w:proofErr w:type="spellStart"/>
      <w:r>
        <w:t>Digilent</w:t>
      </w:r>
      <w:proofErr w:type="spellEnd"/>
      <w:r>
        <w:t xml:space="preserve"> Adept 2</w:t>
      </w:r>
      <w:bookmarkEnd w:id="87"/>
    </w:p>
    <w:p xmlns:wp14="http://schemas.microsoft.com/office/word/2010/wordml" w:rsidR="009443BB" w:rsidP="00EB3045" w:rsidRDefault="009443BB" w14:paraId="738610EB" wp14:textId="77777777"/>
    <w:p xmlns:wp14="http://schemas.microsoft.com/office/word/2010/wordml" w:rsidR="00F66829" w:rsidP="00EB3045" w:rsidRDefault="00B52A40" w14:paraId="6F37A8F9" wp14:textId="77777777">
      <w:r>
        <w:t>Následující popis se zabývá obsahem obrázku č 4.3.2. Prvním příkazem program</w:t>
      </w:r>
      <w:r w:rsidR="004C6B49">
        <w:t>u</w:t>
      </w:r>
      <w:r>
        <w:t xml:space="preserve"> </w:t>
      </w:r>
      <w:proofErr w:type="spellStart"/>
      <w:r>
        <w:t>Digilent</w:t>
      </w:r>
      <w:proofErr w:type="spellEnd"/>
      <w:r>
        <w:t xml:space="preserve"> Agent 2 lze zjistit, zda je připojeno nějaké </w:t>
      </w:r>
      <w:proofErr w:type="spellStart"/>
      <w:r>
        <w:t>Digilent</w:t>
      </w:r>
      <w:proofErr w:type="spellEnd"/>
      <w:r>
        <w:t xml:space="preserve"> zařízení do počítače, které tento software podporuje. Pokud se provede výpis požadovaného zařízení, jako je</w:t>
      </w:r>
      <w:r w:rsidR="001B4602">
        <w:t xml:space="preserve"> vidět</w:t>
      </w:r>
      <w:r>
        <w:t xml:space="preserve"> na obrázku 4.3.2, je zařízení zap</w:t>
      </w:r>
      <w:r w:rsidR="008D4B7B">
        <w:t xml:space="preserve">ojeno a nakonfigurováno </w:t>
      </w:r>
      <w:r w:rsidR="00726236">
        <w:t>správně</w:t>
      </w:r>
      <w:r w:rsidR="008D4B7B">
        <w:t>.</w:t>
      </w:r>
      <w:r w:rsidR="005C4E6B">
        <w:t xml:space="preserve"> Důležitou částí ve výpisu je identifi</w:t>
      </w:r>
      <w:r w:rsidR="00004E95">
        <w:t xml:space="preserve">kátor zařízení, který následuje </w:t>
      </w:r>
      <w:r w:rsidR="005C4E6B">
        <w:t xml:space="preserve">za „User </w:t>
      </w:r>
      <w:proofErr w:type="spellStart"/>
      <w:r w:rsidR="005C4E6B">
        <w:t>Name</w:t>
      </w:r>
      <w:proofErr w:type="spellEnd"/>
      <w:r w:rsidR="005C4E6B">
        <w:t xml:space="preserve">:“. </w:t>
      </w:r>
      <w:proofErr w:type="spellStart"/>
      <w:r w:rsidR="001B2273">
        <w:t>Využivá</w:t>
      </w:r>
      <w:proofErr w:type="spellEnd"/>
      <w:r w:rsidR="004C6B49">
        <w:t xml:space="preserve"> se pak při použití druhého klíčového příkazu.</w:t>
      </w:r>
      <w:r w:rsidR="001B2273">
        <w:t xml:space="preserve"> </w:t>
      </w:r>
      <w:r w:rsidR="004B7952">
        <w:t>Nicméně před</w:t>
      </w:r>
      <w:r w:rsidR="001B2273">
        <w:t xml:space="preserve"> použitím druhého příkazu je nutné mít na paměti, že se bude relativně adresovat programovací soubor. To znamená, že je vhodné mít Linuxový terminál v adresáři, ve kterém se nachází i programovací soubor. </w:t>
      </w:r>
      <w:r w:rsidR="00F66829">
        <w:t xml:space="preserve">Druhý příkaz ve zkratce nahraje programovací soubor adresovaný relativní cestou do požadovaného </w:t>
      </w:r>
      <w:proofErr w:type="spellStart"/>
      <w:r w:rsidR="00F66829">
        <w:t>Digilent</w:t>
      </w:r>
      <w:proofErr w:type="spellEnd"/>
      <w:r w:rsidR="00F66829">
        <w:t xml:space="preserve"> zařízení, které je zvoleno právě pomocí identifikátoru, který byl součástí v</w:t>
      </w:r>
      <w:r w:rsidR="00CD2819">
        <w:t>ýpisu po použití příkazu prvního.</w:t>
      </w:r>
    </w:p>
    <w:p xmlns:wp14="http://schemas.microsoft.com/office/word/2010/wordml" w:rsidR="00F66829" w:rsidP="00F8581B" w:rsidRDefault="00F8581B" w14:paraId="12955C94" wp14:textId="77777777">
      <w:pPr>
        <w:pStyle w:val="Nadpis1"/>
      </w:pPr>
      <w:bookmarkStart w:name="_Toc444553945" w:id="88"/>
      <w:r>
        <w:lastRenderedPageBreak/>
        <w:t>Použitý hardware</w:t>
      </w:r>
      <w:bookmarkEnd w:id="88"/>
    </w:p>
    <w:p xmlns:wp14="http://schemas.microsoft.com/office/word/2010/wordml" w:rsidR="00F8581B" w:rsidP="007F0624" w:rsidRDefault="007F0624" w14:paraId="33FECDCA" wp14:textId="77777777">
      <w:pPr>
        <w:pStyle w:val="Nadpis2"/>
      </w:pPr>
      <w:bookmarkStart w:name="_Toc444553946" w:id="89"/>
      <w:proofErr w:type="spellStart"/>
      <w:r>
        <w:t>Digilent</w:t>
      </w:r>
      <w:proofErr w:type="spellEnd"/>
      <w:r>
        <w:t xml:space="preserve"> </w:t>
      </w:r>
      <w:proofErr w:type="spellStart"/>
      <w:r>
        <w:t>Basys</w:t>
      </w:r>
      <w:proofErr w:type="spellEnd"/>
      <w:r>
        <w:t xml:space="preserve"> 2</w:t>
      </w:r>
      <w:bookmarkEnd w:id="89"/>
    </w:p>
    <w:p xmlns:wp14="http://schemas.microsoft.com/office/word/2010/wordml" w:rsidR="00D7483F" w:rsidP="00D7483F" w:rsidRDefault="00D7483F" w14:paraId="3DE58FAF" wp14:textId="77777777">
      <w:pPr>
        <w:pStyle w:val="Nadpis3"/>
      </w:pPr>
      <w:bookmarkStart w:name="_Toc444553947" w:id="90"/>
      <w:r>
        <w:t xml:space="preserve">Popis </w:t>
      </w:r>
      <w:r w:rsidR="0093386D">
        <w:t xml:space="preserve">vývojového </w:t>
      </w:r>
      <w:proofErr w:type="spellStart"/>
      <w:r w:rsidR="0093386D">
        <w:t>kitu</w:t>
      </w:r>
      <w:proofErr w:type="spellEnd"/>
      <w:r w:rsidR="0093386D">
        <w:t xml:space="preserve"> </w:t>
      </w:r>
      <w:proofErr w:type="spellStart"/>
      <w:r>
        <w:t>Digilent</w:t>
      </w:r>
      <w:proofErr w:type="spellEnd"/>
      <w:r>
        <w:t xml:space="preserve"> </w:t>
      </w:r>
      <w:proofErr w:type="spellStart"/>
      <w:r>
        <w:t>Basys</w:t>
      </w:r>
      <w:proofErr w:type="spellEnd"/>
      <w:r>
        <w:t xml:space="preserve"> 2</w:t>
      </w:r>
      <w:bookmarkEnd w:id="90"/>
    </w:p>
    <w:p xmlns:wp14="http://schemas.microsoft.com/office/word/2010/wordml" w:rsidR="00C85ECD" w:rsidP="00C85ECD" w:rsidRDefault="00C85ECD" w14:paraId="637805D2" wp14:textId="77777777">
      <w:pPr>
        <w:keepNext/>
        <w:jc w:val="center"/>
      </w:pPr>
      <w:r w:rsidR="00C85ECD">
        <w:drawing>
          <wp:inline xmlns:wp14="http://schemas.microsoft.com/office/word/2010/wordprocessingDrawing" wp14:editId="2E3EEE8F" wp14:anchorId="303819A9">
            <wp:extent cx="5563840" cy="2691442"/>
            <wp:effectExtent l="0" t="0" r="0" b="0"/>
            <wp:docPr id="28" name="Obrázek 28" descr="C:\Limen\Documentation\Digilent Basys 2 board.JPG" title=""/>
            <wp:cNvGraphicFramePr>
              <a:graphicFrameLocks noChangeAspect="1"/>
            </wp:cNvGraphicFramePr>
            <a:graphic>
              <a:graphicData uri="http://schemas.openxmlformats.org/drawingml/2006/picture">
                <pic:pic>
                  <pic:nvPicPr>
                    <pic:cNvPr id="0" name="Obrázek 28"/>
                    <pic:cNvPicPr/>
                  </pic:nvPicPr>
                  <pic:blipFill>
                    <a:blip r:embed="Rcca5bf7a48fd4e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63840" cy="2691442"/>
                    </a:xfrm>
                    <a:prstGeom prst="rect">
                      <a:avLst/>
                    </a:prstGeom>
                  </pic:spPr>
                </pic:pic>
              </a:graphicData>
            </a:graphic>
          </wp:inline>
        </w:drawing>
      </w:r>
    </w:p>
    <w:p xmlns:wp14="http://schemas.microsoft.com/office/word/2010/wordml" w:rsidR="00B219CF" w:rsidP="00C85ECD" w:rsidRDefault="00C85ECD" w14:paraId="2A24B9B1" wp14:textId="77777777">
      <w:pPr>
        <w:pStyle w:val="Titulek"/>
        <w:ind w:left="0"/>
      </w:pPr>
      <w:bookmarkStart w:name="_Toc444592592" w:id="91"/>
      <w:r>
        <w:t xml:space="preserve">Obr. 5.1.1 Ukázka vývojového </w:t>
      </w:r>
      <w:proofErr w:type="spellStart"/>
      <w:r>
        <w:t>kitu</w:t>
      </w:r>
      <w:proofErr w:type="spellEnd"/>
      <w:r>
        <w:t xml:space="preserve"> </w:t>
      </w:r>
      <w:proofErr w:type="spellStart"/>
      <w:r>
        <w:t>Digilent</w:t>
      </w:r>
      <w:proofErr w:type="spellEnd"/>
      <w:r>
        <w:t xml:space="preserve"> </w:t>
      </w:r>
      <w:proofErr w:type="spellStart"/>
      <w:r>
        <w:t>Basys</w:t>
      </w:r>
      <w:proofErr w:type="spellEnd"/>
      <w:r>
        <w:t xml:space="preserve"> 2</w:t>
      </w:r>
      <w:bookmarkEnd w:id="91"/>
    </w:p>
    <w:p xmlns:wp14="http://schemas.microsoft.com/office/word/2010/wordml" w:rsidR="00AF7F2F" w:rsidP="00AF7F2F" w:rsidRDefault="00AF7F2F" w14:paraId="463F29E8" wp14:textId="77777777"/>
    <w:p xmlns:wp14="http://schemas.microsoft.com/office/word/2010/wordml" w:rsidR="00AF7F2F" w:rsidP="00425401" w:rsidRDefault="007B0B04" w14:paraId="6517AFD0" wp14:textId="77777777">
      <w:r>
        <w:t xml:space="preserve">Použitým fyzickým zařízením, do kterého byl v průběhu vývoje procesoru nahráván jeho programovací soubor, je vývojový </w:t>
      </w:r>
      <w:proofErr w:type="spellStart"/>
      <w:r>
        <w:t>kit</w:t>
      </w:r>
      <w:proofErr w:type="spellEnd"/>
      <w:r>
        <w:t xml:space="preserve"> </w:t>
      </w:r>
      <w:proofErr w:type="spellStart"/>
      <w:r>
        <w:t>Digilent</w:t>
      </w:r>
      <w:proofErr w:type="spellEnd"/>
      <w:r>
        <w:t xml:space="preserve"> </w:t>
      </w:r>
      <w:proofErr w:type="spellStart"/>
      <w:r>
        <w:t>Basys</w:t>
      </w:r>
      <w:proofErr w:type="spellEnd"/>
      <w:r>
        <w:t xml:space="preserve"> 2, jehož fyzickou podobu lze vidět na obrázku č. 5.1.1.</w:t>
      </w:r>
      <w:r w:rsidR="00AF7F2F">
        <w:t xml:space="preserve"> Při svých rozměrech </w:t>
      </w:r>
      <w:r w:rsidRPr="00B630DF" w:rsidR="00B630DF">
        <w:t>11,5 x 7,1</w:t>
      </w:r>
      <w:r w:rsidR="00B630DF">
        <w:t xml:space="preserve"> mm je velmi malý </w:t>
      </w:r>
      <w:r w:rsidR="0090127D">
        <w:t xml:space="preserve">a </w:t>
      </w:r>
      <w:r w:rsidR="00FC3C9F">
        <w:t>při své ceně</w:t>
      </w:r>
      <w:r w:rsidRPr="00FC3C9F" w:rsidR="00FC3C9F">
        <w:t xml:space="preserve"> $149 na </w:t>
      </w:r>
      <w:r w:rsidR="00EC3A06">
        <w:t>oficiálních stránkách</w:t>
      </w:r>
      <w:r w:rsidR="00FC3C9F">
        <w:t xml:space="preserve"> je</w:t>
      </w:r>
      <w:r w:rsidR="00AA4F73">
        <w:t xml:space="preserve"> </w:t>
      </w:r>
      <w:r w:rsidR="00EC5E2E">
        <w:t xml:space="preserve">i </w:t>
      </w:r>
      <w:r w:rsidR="00425401">
        <w:t xml:space="preserve">velmi levný. Nicméně v nynější době už se prodává i jeho nástupce, </w:t>
      </w:r>
      <w:proofErr w:type="spellStart"/>
      <w:r w:rsidR="00425401">
        <w:t>Digilent</w:t>
      </w:r>
      <w:proofErr w:type="spellEnd"/>
      <w:r w:rsidR="00425401">
        <w:t xml:space="preserve"> </w:t>
      </w:r>
      <w:proofErr w:type="spellStart"/>
      <w:r w:rsidR="00425401">
        <w:t>Basys</w:t>
      </w:r>
      <w:proofErr w:type="spellEnd"/>
      <w:r w:rsidR="00425401">
        <w:t xml:space="preserve"> 3, za tutéž cenu </w:t>
      </w:r>
      <w:r w:rsidR="00071708">
        <w:t xml:space="preserve">a </w:t>
      </w:r>
      <w:r w:rsidR="00425401">
        <w:t xml:space="preserve">s lepším hardwarem. Obecně platí, že řada vývojových </w:t>
      </w:r>
      <w:proofErr w:type="spellStart"/>
      <w:r w:rsidR="00425401">
        <w:t>kitů</w:t>
      </w:r>
      <w:proofErr w:type="spellEnd"/>
      <w:r w:rsidR="00425401">
        <w:t xml:space="preserve"> </w:t>
      </w:r>
      <w:proofErr w:type="spellStart"/>
      <w:r w:rsidR="00425401">
        <w:t>Basys</w:t>
      </w:r>
      <w:proofErr w:type="spellEnd"/>
      <w:r w:rsidR="00425401">
        <w:t xml:space="preserve"> je vhodná především pro každého, kdo má zájem začít s digitálním návrhem skrze jazyk VHDL nebo </w:t>
      </w:r>
      <w:proofErr w:type="spellStart"/>
      <w:r w:rsidR="00425401">
        <w:t>Verilog</w:t>
      </w:r>
      <w:proofErr w:type="spellEnd"/>
      <w:r w:rsidR="00425401">
        <w:t>.</w:t>
      </w:r>
    </w:p>
    <w:p xmlns:wp14="http://schemas.microsoft.com/office/word/2010/wordml" w:rsidRPr="00AF7F2F" w:rsidR="00176B5D" w:rsidP="00AF7F2F" w:rsidRDefault="00C27FDD" w14:paraId="21DF633D" wp14:textId="77777777">
      <w:proofErr w:type="spellStart"/>
      <w:r>
        <w:t>Basys</w:t>
      </w:r>
      <w:proofErr w:type="spellEnd"/>
      <w:r>
        <w:t xml:space="preserve"> 2</w:t>
      </w:r>
      <w:r w:rsidR="00176B5D">
        <w:t xml:space="preserve"> v základu obsahuje mnoho užitečných doplňků, které jsou popsány v sekci 5.1.2, tj. následující.</w:t>
      </w:r>
      <w:r w:rsidR="00CB13E0">
        <w:t xml:space="preserve"> Taky je zde možnost nějakého rozšíření </w:t>
      </w:r>
      <w:r w:rsidR="00271DD0">
        <w:t xml:space="preserve">funkcionality </w:t>
      </w:r>
      <w:r w:rsidR="00850984">
        <w:t>pomocí</w:t>
      </w:r>
      <w:r w:rsidR="00E14E91">
        <w:t xml:space="preserve"> 4 </w:t>
      </w:r>
      <w:proofErr w:type="spellStart"/>
      <w:r w:rsidR="00E14E91">
        <w:t>šestipinových</w:t>
      </w:r>
      <w:proofErr w:type="spellEnd"/>
      <w:r w:rsidR="00E14E91">
        <w:t xml:space="preserve"> konektorů označovaných firmou </w:t>
      </w:r>
      <w:proofErr w:type="spellStart"/>
      <w:r w:rsidR="00E14E91">
        <w:t>Digilent</w:t>
      </w:r>
      <w:proofErr w:type="spellEnd"/>
      <w:r w:rsidR="00E14E91">
        <w:t xml:space="preserve"> </w:t>
      </w:r>
      <w:proofErr w:type="spellStart"/>
      <w:r w:rsidR="00E14E91">
        <w:t>Pmod</w:t>
      </w:r>
      <w:proofErr w:type="spellEnd"/>
      <w:r w:rsidR="00E14E91">
        <w:t>.</w:t>
      </w:r>
    </w:p>
    <w:p xmlns:wp14="http://schemas.microsoft.com/office/word/2010/wordml" w:rsidR="00D7483F" w:rsidRDefault="00D7483F" w14:paraId="3B7B4B86" wp14:textId="77777777">
      <w:pPr>
        <w:spacing w:after="0" w:line="240" w:lineRule="auto"/>
        <w:jc w:val="left"/>
        <w:rPr>
          <w:b/>
          <w:bCs/>
        </w:rPr>
      </w:pPr>
      <w:r>
        <w:br w:type="page"/>
      </w:r>
    </w:p>
    <w:p xmlns:wp14="http://schemas.microsoft.com/office/word/2010/wordml" w:rsidR="00F121C3" w:rsidP="00F121C3" w:rsidRDefault="0016749C" w14:paraId="08E7375F" wp14:textId="77777777">
      <w:pPr>
        <w:pStyle w:val="Nadpis3"/>
      </w:pPr>
      <w:bookmarkStart w:name="_Toc444553948" w:id="92"/>
      <w:r>
        <w:lastRenderedPageBreak/>
        <w:t>Fyzická v</w:t>
      </w:r>
      <w:r w:rsidR="003715B1">
        <w:t>ýbava</w:t>
      </w:r>
      <w:r w:rsidR="00E41483">
        <w:t xml:space="preserve"> vývojového </w:t>
      </w:r>
      <w:proofErr w:type="spellStart"/>
      <w:r w:rsidR="00E41483">
        <w:t>kitu</w:t>
      </w:r>
      <w:proofErr w:type="spellEnd"/>
      <w:r w:rsidR="0093386D">
        <w:t xml:space="preserve"> </w:t>
      </w:r>
      <w:proofErr w:type="spellStart"/>
      <w:r w:rsidR="0093386D">
        <w:t>Digilent</w:t>
      </w:r>
      <w:proofErr w:type="spellEnd"/>
      <w:r w:rsidR="0093386D">
        <w:t xml:space="preserve"> </w:t>
      </w:r>
      <w:proofErr w:type="spellStart"/>
      <w:r w:rsidR="0093386D">
        <w:t>Basys</w:t>
      </w:r>
      <w:proofErr w:type="spellEnd"/>
      <w:r w:rsidR="0093386D">
        <w:t xml:space="preserve"> 2</w:t>
      </w:r>
      <w:bookmarkEnd w:id="92"/>
    </w:p>
    <w:p xmlns:wp14="http://schemas.microsoft.com/office/word/2010/wordml" w:rsidR="00F121C3" w:rsidP="00F121C3" w:rsidRDefault="00F121C3" w14:paraId="3A0FF5F2" wp14:textId="77777777">
      <w:pPr>
        <w:keepNext/>
        <w:jc w:val="center"/>
      </w:pPr>
      <w:r w:rsidR="00F121C3">
        <w:drawing>
          <wp:inline xmlns:wp14="http://schemas.microsoft.com/office/word/2010/wordprocessingDrawing" wp14:editId="2E1F7473" wp14:anchorId="0EDB1837">
            <wp:extent cx="3623310" cy="2708910"/>
            <wp:effectExtent l="0" t="0" r="0" b="0"/>
            <wp:docPr id="27" name="Obrázek 27" descr="C:\Limen\Documentation\Digilent Basys 2 schematic.png" title=""/>
            <wp:cNvGraphicFramePr>
              <a:graphicFrameLocks noChangeAspect="1"/>
            </wp:cNvGraphicFramePr>
            <a:graphic>
              <a:graphicData uri="http://schemas.openxmlformats.org/drawingml/2006/picture">
                <pic:pic>
                  <pic:nvPicPr>
                    <pic:cNvPr id="0" name="Obrázek 27"/>
                    <pic:cNvPicPr/>
                  </pic:nvPicPr>
                  <pic:blipFill>
                    <a:blip r:embed="R3fc86f51724f4a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3310" cy="2708910"/>
                    </a:xfrm>
                    <a:prstGeom prst="rect">
                      <a:avLst/>
                    </a:prstGeom>
                  </pic:spPr>
                </pic:pic>
              </a:graphicData>
            </a:graphic>
          </wp:inline>
        </w:drawing>
      </w:r>
    </w:p>
    <w:p xmlns:wp14="http://schemas.microsoft.com/office/word/2010/wordml" w:rsidR="00F121C3" w:rsidP="00F121C3" w:rsidRDefault="00F121C3" w14:paraId="432EBBA3" wp14:textId="77777777">
      <w:pPr>
        <w:pStyle w:val="Titulek"/>
        <w:ind w:left="0"/>
      </w:pPr>
      <w:bookmarkStart w:name="_Toc444592593" w:id="93"/>
      <w:r w:rsidRPr="00F121C3">
        <w:t xml:space="preserve">Obr. 5.1.2 Abstraktní schéma zapojení </w:t>
      </w:r>
      <w:proofErr w:type="spellStart"/>
      <w:r w:rsidRPr="00F121C3">
        <w:t>Basys</w:t>
      </w:r>
      <w:proofErr w:type="spellEnd"/>
      <w:r w:rsidRPr="00F121C3">
        <w:t xml:space="preserve"> 2 [5]</w:t>
      </w:r>
      <w:bookmarkEnd w:id="93"/>
    </w:p>
    <w:p xmlns:wp14="http://schemas.microsoft.com/office/word/2010/wordml" w:rsidR="007F0624" w:rsidP="007F0624" w:rsidRDefault="007F0624" w14:paraId="5630AD66" wp14:textId="77777777"/>
    <w:p xmlns:wp14="http://schemas.microsoft.com/office/word/2010/wordml" w:rsidRPr="007F0624" w:rsidR="00995DFA" w:rsidP="007F0624" w:rsidRDefault="00995DFA" w14:paraId="6323F8EF" wp14:textId="77777777">
      <w:r>
        <w:t>Obrázek 5.1.2 propaguj</w:t>
      </w:r>
      <w:r w:rsidR="00026EED">
        <w:t>e abstraktní schéma zapojení fyzického vybavení</w:t>
      </w:r>
      <w:r w:rsidR="001475B9">
        <w:t xml:space="preserve"> tohoto vývojového </w:t>
      </w:r>
      <w:proofErr w:type="spellStart"/>
      <w:r w:rsidR="001475B9">
        <w:t>kitu</w:t>
      </w:r>
      <w:proofErr w:type="spellEnd"/>
      <w:r w:rsidR="00026EED">
        <w:t>, kterým je:</w:t>
      </w:r>
    </w:p>
    <w:p xmlns:wp14="http://schemas.microsoft.com/office/word/2010/wordml" w:rsidR="00280FAE" w:rsidP="00143677" w:rsidRDefault="00D300B5" w14:paraId="70AA2E22" wp14:textId="77777777">
      <w:pPr>
        <w:pStyle w:val="Odstavecseseznamem"/>
        <w:numPr>
          <w:ilvl w:val="0"/>
          <w:numId w:val="10"/>
        </w:numPr>
      </w:pPr>
      <w:r>
        <w:t xml:space="preserve">hradlové pole </w:t>
      </w:r>
      <w:proofErr w:type="spellStart"/>
      <w:r w:rsidR="00431160">
        <w:t>Xilinx</w:t>
      </w:r>
      <w:proofErr w:type="spellEnd"/>
      <w:r w:rsidR="00431160">
        <w:t xml:space="preserve"> </w:t>
      </w:r>
      <w:proofErr w:type="spellStart"/>
      <w:r w:rsidR="00431160">
        <w:t>Sparta</w:t>
      </w:r>
      <w:r w:rsidR="0073117E">
        <w:t>n</w:t>
      </w:r>
      <w:proofErr w:type="spellEnd"/>
      <w:r w:rsidR="0073117E">
        <w:t xml:space="preserve"> 3E-100</w:t>
      </w:r>
      <w:r w:rsidR="006A6531">
        <w:t>,</w:t>
      </w:r>
    </w:p>
    <w:p xmlns:wp14="http://schemas.microsoft.com/office/word/2010/wordml" w:rsidR="00972A73" w:rsidP="00143677" w:rsidRDefault="00972A73" w14:paraId="592193D1" wp14:textId="77777777">
      <w:pPr>
        <w:pStyle w:val="Odstavecseseznamem"/>
        <w:numPr>
          <w:ilvl w:val="0"/>
          <w:numId w:val="10"/>
        </w:numPr>
      </w:pPr>
      <w:r>
        <w:t>USB2 port pro napájení, programovaní a komunikaci</w:t>
      </w:r>
      <w:r w:rsidR="006A6531">
        <w:t>,</w:t>
      </w:r>
    </w:p>
    <w:p xmlns:wp14="http://schemas.microsoft.com/office/word/2010/wordml" w:rsidR="00972A73" w:rsidP="00143677" w:rsidRDefault="005C5388" w14:paraId="27A85251" wp14:textId="77777777">
      <w:pPr>
        <w:pStyle w:val="Odstavecseseznamem"/>
        <w:numPr>
          <w:ilvl w:val="0"/>
          <w:numId w:val="10"/>
        </w:numPr>
      </w:pPr>
      <w:proofErr w:type="spellStart"/>
      <w:r>
        <w:t>flash</w:t>
      </w:r>
      <w:proofErr w:type="spellEnd"/>
      <w:r>
        <w:t xml:space="preserve"> </w:t>
      </w:r>
      <w:r w:rsidR="00972A73">
        <w:t>ROM pro uložení konfigurace</w:t>
      </w:r>
      <w:r w:rsidR="003D5666">
        <w:t xml:space="preserve"> hradlového pole</w:t>
      </w:r>
      <w:r w:rsidR="006A6531">
        <w:t>,</w:t>
      </w:r>
    </w:p>
    <w:p xmlns:wp14="http://schemas.microsoft.com/office/word/2010/wordml" w:rsidR="00972A73" w:rsidP="00143677" w:rsidRDefault="00972A73" w14:paraId="64553EFB" wp14:textId="77777777">
      <w:pPr>
        <w:pStyle w:val="Odstavecseseznamem"/>
        <w:numPr>
          <w:ilvl w:val="0"/>
          <w:numId w:val="10"/>
        </w:numPr>
      </w:pPr>
      <w:r>
        <w:t>8 LED diod</w:t>
      </w:r>
      <w:r w:rsidR="006A6531">
        <w:t>,</w:t>
      </w:r>
    </w:p>
    <w:p xmlns:wp14="http://schemas.microsoft.com/office/word/2010/wordml" w:rsidR="00972A73" w:rsidP="00143677" w:rsidRDefault="00972A73" w14:paraId="2868747A" wp14:textId="77777777">
      <w:pPr>
        <w:pStyle w:val="Odstavecseseznamem"/>
        <w:numPr>
          <w:ilvl w:val="0"/>
          <w:numId w:val="10"/>
        </w:numPr>
      </w:pPr>
      <w:r>
        <w:t>4 sedmisegmentové displeje</w:t>
      </w:r>
      <w:r w:rsidR="006A6531">
        <w:t>,</w:t>
      </w:r>
    </w:p>
    <w:p xmlns:wp14="http://schemas.microsoft.com/office/word/2010/wordml" w:rsidR="00972A73" w:rsidP="00143677" w:rsidRDefault="00972A73" w14:paraId="58CA55E8" wp14:textId="77777777">
      <w:pPr>
        <w:pStyle w:val="Odstavecseseznamem"/>
        <w:numPr>
          <w:ilvl w:val="0"/>
          <w:numId w:val="10"/>
        </w:numPr>
      </w:pPr>
      <w:r>
        <w:t>4 tlačítka</w:t>
      </w:r>
      <w:r w:rsidR="006A6531">
        <w:t>,</w:t>
      </w:r>
    </w:p>
    <w:p xmlns:wp14="http://schemas.microsoft.com/office/word/2010/wordml" w:rsidR="00972A73" w:rsidP="00143677" w:rsidRDefault="00972A73" w14:paraId="781FB0F2" wp14:textId="77777777">
      <w:pPr>
        <w:pStyle w:val="Odstavecseseznamem"/>
        <w:numPr>
          <w:ilvl w:val="0"/>
          <w:numId w:val="10"/>
        </w:numPr>
      </w:pPr>
      <w:r>
        <w:t>8 přepínačů</w:t>
      </w:r>
      <w:r w:rsidR="006A6531">
        <w:t>,</w:t>
      </w:r>
    </w:p>
    <w:p xmlns:wp14="http://schemas.microsoft.com/office/word/2010/wordml" w:rsidR="006A6531" w:rsidP="00143677" w:rsidRDefault="006A6531" w14:paraId="49E635F0" wp14:textId="77777777">
      <w:pPr>
        <w:pStyle w:val="Odstavecseseznamem"/>
        <w:numPr>
          <w:ilvl w:val="0"/>
          <w:numId w:val="10"/>
        </w:numPr>
      </w:pPr>
      <w:r>
        <w:t>PS/2 port,</w:t>
      </w:r>
    </w:p>
    <w:p xmlns:wp14="http://schemas.microsoft.com/office/word/2010/wordml" w:rsidR="006A6531" w:rsidP="00143677" w:rsidRDefault="006A6531" w14:paraId="3358B810" wp14:textId="77777777">
      <w:pPr>
        <w:pStyle w:val="Odstavecseseznamem"/>
        <w:numPr>
          <w:ilvl w:val="0"/>
          <w:numId w:val="10"/>
        </w:numPr>
      </w:pPr>
      <w:r>
        <w:t>8bitový VGA port,</w:t>
      </w:r>
    </w:p>
    <w:p xmlns:wp14="http://schemas.microsoft.com/office/word/2010/wordml" w:rsidR="006A6531" w:rsidP="00143677" w:rsidRDefault="003803C7" w14:paraId="5DE4A90E" wp14:textId="77777777">
      <w:pPr>
        <w:pStyle w:val="Odstavecseseznamem"/>
        <w:numPr>
          <w:ilvl w:val="0"/>
          <w:numId w:val="10"/>
        </w:numPr>
      </w:pPr>
      <w:r>
        <w:t xml:space="preserve">uživatelsky </w:t>
      </w:r>
      <w:r w:rsidR="006A6531">
        <w:t>nastavitelné hodiny (25/50/100MHz),</w:t>
      </w:r>
    </w:p>
    <w:p xmlns:wp14="http://schemas.microsoft.com/office/word/2010/wordml" w:rsidR="00181A38" w:rsidP="00143677" w:rsidRDefault="006A6531" w14:paraId="7886DBFD" wp14:textId="77777777">
      <w:pPr>
        <w:pStyle w:val="Odstavecseseznamem"/>
        <w:numPr>
          <w:ilvl w:val="0"/>
          <w:numId w:val="10"/>
        </w:numPr>
      </w:pPr>
      <w:r>
        <w:t xml:space="preserve">4 </w:t>
      </w:r>
      <w:proofErr w:type="spellStart"/>
      <w:r>
        <w:t>šestipinové</w:t>
      </w:r>
      <w:proofErr w:type="spellEnd"/>
      <w:r>
        <w:t xml:space="preserve"> </w:t>
      </w:r>
      <w:proofErr w:type="spellStart"/>
      <w:r w:rsidR="005636B7">
        <w:t>Pmod</w:t>
      </w:r>
      <w:proofErr w:type="spellEnd"/>
      <w:r w:rsidR="005636B7">
        <w:t xml:space="preserve"> </w:t>
      </w:r>
      <w:r>
        <w:t>rozš</w:t>
      </w:r>
      <w:r w:rsidR="00157C5B">
        <w:t>iřující konektory. [6</w:t>
      </w:r>
      <w:r>
        <w:t>]</w:t>
      </w:r>
    </w:p>
    <w:p xmlns:wp14="http://schemas.microsoft.com/office/word/2010/wordml" w:rsidR="00181A38" w:rsidRDefault="00181A38" w14:paraId="61829076" wp14:textId="77777777">
      <w:pPr>
        <w:spacing w:after="0" w:line="240" w:lineRule="auto"/>
        <w:jc w:val="left"/>
      </w:pPr>
      <w:r>
        <w:br w:type="page"/>
      </w:r>
    </w:p>
    <w:p xmlns:wp14="http://schemas.microsoft.com/office/word/2010/wordml" w:rsidR="007F0624" w:rsidP="00181A38" w:rsidRDefault="00181A38" w14:paraId="3E8CFAFA" wp14:textId="77777777">
      <w:pPr>
        <w:pStyle w:val="Nadpis1"/>
      </w:pPr>
      <w:bookmarkStart w:name="_Toc444553949" w:id="94"/>
      <w:r>
        <w:lastRenderedPageBreak/>
        <w:t>Procesor Limen</w:t>
      </w:r>
      <w:bookmarkEnd w:id="94"/>
    </w:p>
    <w:p xmlns:wp14="http://schemas.microsoft.com/office/word/2010/wordml" w:rsidR="00181A38" w:rsidP="00181A38" w:rsidRDefault="00051EA4" w14:paraId="390A10FB" wp14:textId="77777777">
      <w:pPr>
        <w:pStyle w:val="Nadpis2"/>
      </w:pPr>
      <w:bookmarkStart w:name="_Toc444553950" w:id="95"/>
      <w:r>
        <w:t>Stručný popis</w:t>
      </w:r>
      <w:bookmarkEnd w:id="95"/>
    </w:p>
    <w:p xmlns:wp14="http://schemas.microsoft.com/office/word/2010/wordml" w:rsidR="006641DE" w:rsidP="00051EA4" w:rsidRDefault="00051EA4" w14:paraId="42CAAEB6" wp14:textId="77777777">
      <w:r>
        <w:t>Procesor Lim</w:t>
      </w:r>
      <w:r w:rsidR="0054702D">
        <w:t>en je 16bitový RISCový procesor, který v</w:t>
      </w:r>
      <w:r w:rsidR="007470CB">
        <w:t xml:space="preserve">znikl </w:t>
      </w:r>
      <w:r w:rsidR="0054702D">
        <w:t xml:space="preserve">modifikací procesoru, </w:t>
      </w:r>
      <w:r w:rsidR="00412BA1">
        <w:t>jenž</w:t>
      </w:r>
      <w:r w:rsidR="0054702D">
        <w:t xml:space="preserve"> měl být původně předmětem této maturitní práce.</w:t>
      </w:r>
      <w:r>
        <w:t xml:space="preserve"> Data v paměti </w:t>
      </w:r>
      <w:r w:rsidR="00481470">
        <w:t>adresuje po dvojici bajtů,</w:t>
      </w:r>
      <w:r w:rsidR="00370692">
        <w:t xml:space="preserve"> nikoli jak je zvykem po bajtu, a d</w:t>
      </w:r>
      <w:r>
        <w:t xml:space="preserve">okáže tak adresovat až 128KB </w:t>
      </w:r>
      <w:r w:rsidR="00F93585">
        <w:t>paměti</w:t>
      </w:r>
      <w:r w:rsidR="00E42CFC">
        <w:t>, která je</w:t>
      </w:r>
      <w:r w:rsidR="00F93585">
        <w:t xml:space="preserve"> </w:t>
      </w:r>
      <w:r w:rsidR="00336245">
        <w:t>lineárního</w:t>
      </w:r>
      <w:r w:rsidR="00F93585">
        <w:t xml:space="preserve"> rozložení</w:t>
      </w:r>
      <w:r>
        <w:t>.</w:t>
      </w:r>
      <w:r w:rsidR="00F93585">
        <w:t xml:space="preserve"> Do tohoto adresního prostoru musí být zahrnuta i</w:t>
      </w:r>
      <w:r w:rsidR="00D05EEF">
        <w:t xml:space="preserve"> všechna</w:t>
      </w:r>
      <w:r w:rsidR="00F93585">
        <w:t xml:space="preserve"> vstupní a výstupní zařízení.</w:t>
      </w:r>
    </w:p>
    <w:p xmlns:wp14="http://schemas.microsoft.com/office/word/2010/wordml" w:rsidRPr="00FA119D" w:rsidR="00FA119D" w:rsidP="00FA119D" w:rsidRDefault="006641DE" w14:paraId="3F0173D5" wp14:textId="77777777">
      <w:r>
        <w:t xml:space="preserve">Procesor je řízený hodinovým signálem a uvnitř procesoru je tento signál rozdělen do jeho jednotlivých částí. Tyto části by teoreticky mohli pracovat </w:t>
      </w:r>
      <w:r w:rsidR="00EB5B8D">
        <w:t>současně a nezávisle na sobě</w:t>
      </w:r>
      <w:r>
        <w:t xml:space="preserve">, ovšem pro jednoduchost návrhu není </w:t>
      </w:r>
      <w:r w:rsidR="00FA119D">
        <w:t xml:space="preserve">ani </w:t>
      </w:r>
      <w:proofErr w:type="spellStart"/>
      <w:r>
        <w:t>pipelining</w:t>
      </w:r>
      <w:proofErr w:type="spellEnd"/>
      <w:r w:rsidR="00A86E37">
        <w:t>, který</w:t>
      </w:r>
      <w:r w:rsidR="00BE0E1A">
        <w:t xml:space="preserve"> by to umožňoval,</w:t>
      </w:r>
      <w:r>
        <w:t xml:space="preserve"> implementován.</w:t>
      </w:r>
      <w:r w:rsidR="00BE0E1A">
        <w:t xml:space="preserve"> </w:t>
      </w:r>
      <w:r w:rsidR="0054702D">
        <w:t xml:space="preserve">Až na </w:t>
      </w:r>
      <w:r w:rsidR="00EC4988">
        <w:t>instrukci</w:t>
      </w:r>
      <w:r w:rsidR="00C1348C">
        <w:t xml:space="preserve"> </w:t>
      </w:r>
      <w:r w:rsidR="0054702D">
        <w:t xml:space="preserve">čtení z paměti, </w:t>
      </w:r>
      <w:r w:rsidR="00C1348C">
        <w:t>je u každé instrukce zaručeno, že bude trvat stejně dlouhou dobu.</w:t>
      </w:r>
    </w:p>
    <w:p xmlns:wp14="http://schemas.microsoft.com/office/word/2010/wordml" w:rsidR="00370692" w:rsidP="00370692" w:rsidRDefault="00370692" w14:paraId="0B304AF4" wp14:textId="77777777">
      <w:pPr>
        <w:pStyle w:val="Nadpis2"/>
      </w:pPr>
      <w:bookmarkStart w:name="_Toc444553951" w:id="96"/>
      <w:r>
        <w:t>Soubor registrů</w:t>
      </w:r>
      <w:bookmarkEnd w:id="96"/>
    </w:p>
    <w:p xmlns:wp14="http://schemas.microsoft.com/office/word/2010/wordml" w:rsidR="00E2102D" w:rsidP="00E2102D" w:rsidRDefault="00E2102D" w14:paraId="1F91D9FE" wp14:textId="77777777">
      <w:r>
        <w:t>Procesor Limen</w:t>
      </w:r>
      <w:r w:rsidR="007A1260">
        <w:t xml:space="preserve"> </w:t>
      </w:r>
      <w:r w:rsidR="00CF36C5">
        <w:t>definuje</w:t>
      </w:r>
      <w:r w:rsidR="007A1260">
        <w:t xml:space="preserve"> 8 registrů obecného použití. Značí se R0 až R7. Registr R0 udržuje po celou dobu běhu procesoru hodnotu 0. Při pokusu do něj zapsat nějakou hodnotu se nic nestane.</w:t>
      </w:r>
      <w:r w:rsidR="00E36F19">
        <w:t xml:space="preserve"> To, že je registr R0 roven 0 má hned několik výhod a jejich výčtu bude věnována sekce 6.4.</w:t>
      </w:r>
    </w:p>
    <w:p xmlns:wp14="http://schemas.microsoft.com/office/word/2010/wordml" w:rsidR="00370692" w:rsidP="00370692" w:rsidRDefault="00E36F19" w14:paraId="23A7422B" wp14:textId="77777777">
      <w:r>
        <w:t xml:space="preserve">Procesor Limen taky obsahuje registr speciálního použití – IP, </w:t>
      </w:r>
      <w:r w:rsidR="007038C2">
        <w:t>ukazatel instrukcí. V tomto registru je uložena vždy adresa aktuálně vykonávané</w:t>
      </w:r>
      <w:r w:rsidR="00B3739B">
        <w:t xml:space="preserve"> instrukce a</w:t>
      </w:r>
      <w:r w:rsidR="005E5D0D">
        <w:t xml:space="preserve"> jeho modifikací lze umožnit v programu podmíněné a nepodmíněné skoky.</w:t>
      </w:r>
      <w:r w:rsidR="00974602">
        <w:t xml:space="preserve"> Naopak procesor Limen neimplementuje žádný statusový registr.</w:t>
      </w:r>
      <w:r w:rsidR="0059625D">
        <w:t xml:space="preserve"> Namísto toho definuje instrukce, které dokáží jeho funkci plně nahradit, a vylepší tím ortogonalitu procesoru.</w:t>
      </w:r>
    </w:p>
    <w:p xmlns:wp14="http://schemas.microsoft.com/office/word/2010/wordml" w:rsidR="006A47C2" w:rsidP="00370692" w:rsidRDefault="006A47C2" w14:paraId="7472D844" wp14:textId="77777777">
      <w:pPr>
        <w:pStyle w:val="Nadpis2"/>
      </w:pPr>
      <w:bookmarkStart w:name="_Toc444553952" w:id="97"/>
      <w:r>
        <w:t>Instrukční sada</w:t>
      </w:r>
      <w:bookmarkEnd w:id="97"/>
    </w:p>
    <w:p xmlns:wp14="http://schemas.microsoft.com/office/word/2010/wordml" w:rsidRPr="002864E3" w:rsidR="002864E3" w:rsidP="002864E3" w:rsidRDefault="002864E3" w14:paraId="7FEB8CAE" wp14:textId="77777777">
      <w:pPr>
        <w:pStyle w:val="Nadpis3"/>
      </w:pPr>
      <w:bookmarkStart w:name="_Toc444553953" w:id="98"/>
      <w:r>
        <w:t>Popis instrukční sady</w:t>
      </w:r>
      <w:bookmarkEnd w:id="98"/>
    </w:p>
    <w:p xmlns:wp14="http://schemas.microsoft.com/office/word/2010/wordml" w:rsidR="002864E3" w:rsidP="007F0489" w:rsidRDefault="007F0489" w14:paraId="7247B704" wp14:textId="77777777">
      <w:r>
        <w:t>Instrukční sada používá koncept instrukčních formátů. Konkrétní implementace instrukčních formátů je relativně slabá, ovšem dekód</w:t>
      </w:r>
      <w:r w:rsidR="00A221D2">
        <w:t>ování je přesto rychlejší, než kdyby se instrukční formáty nepoužívaly.</w:t>
      </w:r>
    </w:p>
    <w:p xmlns:wp14="http://schemas.microsoft.com/office/word/2010/wordml" w:rsidR="002864E3" w:rsidP="002864E3" w:rsidRDefault="0070480F" w14:paraId="09ED9781" wp14:textId="77777777">
      <w:pPr>
        <w:pStyle w:val="Nadpis3"/>
      </w:pPr>
      <w:bookmarkStart w:name="_Toc444553954" w:id="99"/>
      <w:r>
        <w:lastRenderedPageBreak/>
        <w:t>Mnemonika instrukcí</w:t>
      </w:r>
      <w:bookmarkEnd w:id="99"/>
    </w:p>
    <w:p xmlns:wp14="http://schemas.microsoft.com/office/word/2010/wordml" w:rsidR="00AA1A62" w:rsidP="00314D3E" w:rsidRDefault="00945B90" w14:paraId="4335A9A3" wp14:textId="77777777">
      <w:r>
        <w:t xml:space="preserve">Navzdory tomu, že assembler pro Limen procesor neexistuje, </w:t>
      </w:r>
      <w:proofErr w:type="gramStart"/>
      <w:r w:rsidR="00C917FA">
        <w:t>budou</w:t>
      </w:r>
      <w:proofErr w:type="gramEnd"/>
      <w:r>
        <w:t xml:space="preserve"> v této práci </w:t>
      </w:r>
      <w:proofErr w:type="gramStart"/>
      <w:r w:rsidR="00C917FA">
        <w:t>použita</w:t>
      </w:r>
      <w:proofErr w:type="gramEnd"/>
      <w:r>
        <w:t xml:space="preserve"> imaginární mnemonika</w:t>
      </w:r>
      <w:r w:rsidR="0070480F">
        <w:t>, jejichž podrobnějšímu zkoumání a popisu je věnována sekce 6.4.</w:t>
      </w:r>
      <w:r w:rsidR="00314D3E">
        <w:t xml:space="preserve"> Procesor Limen implementuje instrukce těchto mnemonik:</w:t>
      </w:r>
    </w:p>
    <w:p xmlns:wp14="http://schemas.microsoft.com/office/word/2010/wordml" w:rsidR="00314D3E" w:rsidP="00143677" w:rsidRDefault="00C917FA" w14:paraId="7CBFA182" wp14:textId="77777777">
      <w:pPr>
        <w:pStyle w:val="Odstavecseseznamem"/>
        <w:numPr>
          <w:ilvl w:val="0"/>
          <w:numId w:val="11"/>
        </w:numPr>
      </w:pPr>
      <w:r>
        <w:t>ST</w:t>
      </w:r>
      <w:r w:rsidR="00666D18">
        <w:t xml:space="preserve"> – uložit,</w:t>
      </w:r>
    </w:p>
    <w:p xmlns:wp14="http://schemas.microsoft.com/office/word/2010/wordml" w:rsidR="00C917FA" w:rsidP="00143677" w:rsidRDefault="00C917FA" w14:paraId="28A631B7" wp14:textId="77777777">
      <w:pPr>
        <w:pStyle w:val="Odstavecseseznamem"/>
        <w:numPr>
          <w:ilvl w:val="0"/>
          <w:numId w:val="11"/>
        </w:numPr>
      </w:pPr>
      <w:r>
        <w:t>LD</w:t>
      </w:r>
      <w:r w:rsidR="00666D18">
        <w:t xml:space="preserve"> – načíst,</w:t>
      </w:r>
    </w:p>
    <w:p xmlns:wp14="http://schemas.microsoft.com/office/word/2010/wordml" w:rsidR="00C917FA" w:rsidP="00143677" w:rsidRDefault="00C917FA" w14:paraId="7180EA33" wp14:textId="77777777">
      <w:pPr>
        <w:pStyle w:val="Odstavecseseznamem"/>
        <w:numPr>
          <w:ilvl w:val="0"/>
          <w:numId w:val="11"/>
        </w:numPr>
      </w:pPr>
      <w:r>
        <w:t>ADD</w:t>
      </w:r>
      <w:r w:rsidR="00F47666">
        <w:t xml:space="preserve"> – sečíst,</w:t>
      </w:r>
    </w:p>
    <w:p xmlns:wp14="http://schemas.microsoft.com/office/word/2010/wordml" w:rsidR="00C917FA" w:rsidP="00143677" w:rsidRDefault="00C917FA" w14:paraId="55EAA0F4" wp14:textId="77777777">
      <w:pPr>
        <w:pStyle w:val="Odstavecseseznamem"/>
        <w:numPr>
          <w:ilvl w:val="0"/>
          <w:numId w:val="11"/>
        </w:numPr>
      </w:pPr>
      <w:r>
        <w:t>SL</w:t>
      </w:r>
      <w:r w:rsidR="00F47666">
        <w:t xml:space="preserve"> – nastavit pokud je menší,</w:t>
      </w:r>
    </w:p>
    <w:p xmlns:wp14="http://schemas.microsoft.com/office/word/2010/wordml" w:rsidR="00C917FA" w:rsidP="00143677" w:rsidRDefault="00C917FA" w14:paraId="55C461B2" wp14:textId="77777777">
      <w:pPr>
        <w:pStyle w:val="Odstavecseseznamem"/>
        <w:numPr>
          <w:ilvl w:val="0"/>
          <w:numId w:val="11"/>
        </w:numPr>
      </w:pPr>
      <w:r>
        <w:t>SLU</w:t>
      </w:r>
      <w:r w:rsidR="00F47666">
        <w:t xml:space="preserve"> – nastavit pokud je menší (bez znaménka),</w:t>
      </w:r>
    </w:p>
    <w:p xmlns:wp14="http://schemas.microsoft.com/office/word/2010/wordml" w:rsidR="00C917FA" w:rsidP="00143677" w:rsidRDefault="00C917FA" w14:paraId="4C68FA15" wp14:textId="77777777">
      <w:pPr>
        <w:pStyle w:val="Odstavecseseznamem"/>
        <w:numPr>
          <w:ilvl w:val="0"/>
          <w:numId w:val="11"/>
        </w:numPr>
      </w:pPr>
      <w:r>
        <w:t>OR</w:t>
      </w:r>
      <w:r w:rsidR="00F47666">
        <w:t xml:space="preserve"> – logická disjunkce,</w:t>
      </w:r>
    </w:p>
    <w:p xmlns:wp14="http://schemas.microsoft.com/office/word/2010/wordml" w:rsidR="00C917FA" w:rsidP="00143677" w:rsidRDefault="00C917FA" w14:paraId="10616526" wp14:textId="77777777">
      <w:pPr>
        <w:pStyle w:val="Odstavecseseznamem"/>
        <w:numPr>
          <w:ilvl w:val="0"/>
          <w:numId w:val="11"/>
        </w:numPr>
      </w:pPr>
      <w:r>
        <w:t>NOR</w:t>
      </w:r>
      <w:r w:rsidR="00F47666">
        <w:t xml:space="preserve"> – negace logické disjunkce,</w:t>
      </w:r>
    </w:p>
    <w:p xmlns:wp14="http://schemas.microsoft.com/office/word/2010/wordml" w:rsidR="00C917FA" w:rsidP="00143677" w:rsidRDefault="00C917FA" w14:paraId="06633C2D" wp14:textId="77777777">
      <w:pPr>
        <w:pStyle w:val="Odstavecseseznamem"/>
        <w:numPr>
          <w:ilvl w:val="0"/>
          <w:numId w:val="11"/>
        </w:numPr>
      </w:pPr>
      <w:r>
        <w:t>AND</w:t>
      </w:r>
      <w:r w:rsidR="00F47666">
        <w:t xml:space="preserve"> – logická konjunkce,</w:t>
      </w:r>
    </w:p>
    <w:p xmlns:wp14="http://schemas.microsoft.com/office/word/2010/wordml" w:rsidR="00C917FA" w:rsidP="00143677" w:rsidRDefault="00C917FA" w14:paraId="08FEC48F" wp14:textId="77777777">
      <w:pPr>
        <w:pStyle w:val="Odstavecseseznamem"/>
        <w:numPr>
          <w:ilvl w:val="0"/>
          <w:numId w:val="11"/>
        </w:numPr>
      </w:pPr>
      <w:r>
        <w:t>NAND</w:t>
      </w:r>
      <w:r w:rsidR="00F47666">
        <w:t xml:space="preserve"> – negace logické konjunkce,</w:t>
      </w:r>
    </w:p>
    <w:p xmlns:wp14="http://schemas.microsoft.com/office/word/2010/wordml" w:rsidR="00C917FA" w:rsidP="00143677" w:rsidRDefault="00C917FA" w14:paraId="1419F8BC" wp14:textId="77777777">
      <w:pPr>
        <w:pStyle w:val="Odstavecseseznamem"/>
        <w:numPr>
          <w:ilvl w:val="0"/>
          <w:numId w:val="11"/>
        </w:numPr>
      </w:pPr>
      <w:r>
        <w:t>XOR</w:t>
      </w:r>
      <w:r w:rsidR="00F47666">
        <w:t xml:space="preserve"> – exklusivní logická disjunkce,</w:t>
      </w:r>
    </w:p>
    <w:p xmlns:wp14="http://schemas.microsoft.com/office/word/2010/wordml" w:rsidR="00C917FA" w:rsidP="00143677" w:rsidRDefault="00C917FA" w14:paraId="67C6DDCC" wp14:textId="77777777">
      <w:pPr>
        <w:pStyle w:val="Odstavecseseznamem"/>
        <w:numPr>
          <w:ilvl w:val="0"/>
          <w:numId w:val="11"/>
        </w:numPr>
      </w:pPr>
      <w:r>
        <w:t>SLL</w:t>
      </w:r>
      <w:r w:rsidR="00F47666">
        <w:t xml:space="preserve"> – logický bitový posun vlevo,</w:t>
      </w:r>
    </w:p>
    <w:p xmlns:wp14="http://schemas.microsoft.com/office/word/2010/wordml" w:rsidR="00C917FA" w:rsidP="00143677" w:rsidRDefault="00C917FA" w14:paraId="6A7222BE" wp14:textId="77777777">
      <w:pPr>
        <w:pStyle w:val="Odstavecseseznamem"/>
        <w:numPr>
          <w:ilvl w:val="0"/>
          <w:numId w:val="11"/>
        </w:numPr>
      </w:pPr>
      <w:r>
        <w:t>SRL</w:t>
      </w:r>
      <w:r w:rsidR="00F47666">
        <w:t xml:space="preserve"> – logický bitový posun vpravo,</w:t>
      </w:r>
    </w:p>
    <w:p xmlns:wp14="http://schemas.microsoft.com/office/word/2010/wordml" w:rsidR="00C917FA" w:rsidP="00143677" w:rsidRDefault="00C917FA" w14:paraId="61C2EACE" wp14:textId="77777777">
      <w:pPr>
        <w:pStyle w:val="Odstavecseseznamem"/>
        <w:numPr>
          <w:ilvl w:val="0"/>
          <w:numId w:val="11"/>
        </w:numPr>
      </w:pPr>
      <w:r>
        <w:t>SRA</w:t>
      </w:r>
      <w:r w:rsidR="00F47666">
        <w:t xml:space="preserve"> – aritmetický bitový posun vpravo,</w:t>
      </w:r>
    </w:p>
    <w:p xmlns:wp14="http://schemas.microsoft.com/office/word/2010/wordml" w:rsidR="00C917FA" w:rsidP="00143677" w:rsidRDefault="00C917FA" w14:paraId="6DF55537" wp14:textId="77777777">
      <w:pPr>
        <w:pStyle w:val="Odstavecseseznamem"/>
        <w:numPr>
          <w:ilvl w:val="0"/>
          <w:numId w:val="11"/>
        </w:numPr>
      </w:pPr>
      <w:r>
        <w:t>SUB</w:t>
      </w:r>
      <w:r w:rsidR="00F47666">
        <w:t xml:space="preserve"> – odečíst,</w:t>
      </w:r>
    </w:p>
    <w:p xmlns:wp14="http://schemas.microsoft.com/office/word/2010/wordml" w:rsidR="00C917FA" w:rsidP="00143677" w:rsidRDefault="00C917FA" w14:paraId="571EAD1A" wp14:textId="77777777">
      <w:pPr>
        <w:pStyle w:val="Odstavecseseznamem"/>
        <w:numPr>
          <w:ilvl w:val="0"/>
          <w:numId w:val="11"/>
        </w:numPr>
      </w:pPr>
      <w:r>
        <w:t>LI</w:t>
      </w:r>
      <w:r w:rsidR="00F47666">
        <w:t xml:space="preserve"> – načíst 8bitovou hodnotu,</w:t>
      </w:r>
    </w:p>
    <w:p xmlns:wp14="http://schemas.microsoft.com/office/word/2010/wordml" w:rsidR="00C917FA" w:rsidP="00143677" w:rsidRDefault="00C917FA" w14:paraId="7F78EFD5" wp14:textId="77777777">
      <w:pPr>
        <w:pStyle w:val="Odstavecseseznamem"/>
        <w:numPr>
          <w:ilvl w:val="0"/>
          <w:numId w:val="11"/>
        </w:numPr>
      </w:pPr>
      <w:r>
        <w:t>LIS</w:t>
      </w:r>
      <w:r w:rsidR="00F47666">
        <w:t xml:space="preserve"> – načíst 8bitovou hodnotu, </w:t>
      </w:r>
      <w:proofErr w:type="spellStart"/>
      <w:r w:rsidR="00F47666">
        <w:t>bitově</w:t>
      </w:r>
      <w:proofErr w:type="spellEnd"/>
      <w:r w:rsidR="00F47666">
        <w:t xml:space="preserve"> posunutou o 8 řádů doleva,</w:t>
      </w:r>
    </w:p>
    <w:p xmlns:wp14="http://schemas.microsoft.com/office/word/2010/wordml" w:rsidR="00C917FA" w:rsidP="00143677" w:rsidRDefault="00C917FA" w14:paraId="7C435CB4" wp14:textId="77777777">
      <w:pPr>
        <w:pStyle w:val="Odstavecseseznamem"/>
        <w:numPr>
          <w:ilvl w:val="0"/>
          <w:numId w:val="11"/>
        </w:numPr>
      </w:pPr>
      <w:r>
        <w:t>LIL</w:t>
      </w:r>
      <w:r w:rsidR="00F47666">
        <w:t xml:space="preserve"> – načíst spodních 8 bitů,</w:t>
      </w:r>
    </w:p>
    <w:p xmlns:wp14="http://schemas.microsoft.com/office/word/2010/wordml" w:rsidR="00C917FA" w:rsidP="00143677" w:rsidRDefault="00C917FA" w14:paraId="662B014D" wp14:textId="77777777">
      <w:pPr>
        <w:pStyle w:val="Odstavecseseznamem"/>
        <w:numPr>
          <w:ilvl w:val="0"/>
          <w:numId w:val="11"/>
        </w:numPr>
      </w:pPr>
      <w:r>
        <w:t>LIH</w:t>
      </w:r>
      <w:r w:rsidR="00F47666">
        <w:t xml:space="preserve"> – načíst vrchních 8 bitů,</w:t>
      </w:r>
    </w:p>
    <w:p xmlns:wp14="http://schemas.microsoft.com/office/word/2010/wordml" w:rsidR="00C917FA" w:rsidP="00143677" w:rsidRDefault="00C917FA" w14:paraId="58FB1683" wp14:textId="77777777">
      <w:pPr>
        <w:pStyle w:val="Odstavecseseznamem"/>
        <w:numPr>
          <w:ilvl w:val="0"/>
          <w:numId w:val="11"/>
        </w:numPr>
      </w:pPr>
      <w:r>
        <w:t>JNE</w:t>
      </w:r>
      <w:r w:rsidR="00F47666">
        <w:t xml:space="preserve"> – skoč, pokud není rovno,</w:t>
      </w:r>
    </w:p>
    <w:p xmlns:wp14="http://schemas.microsoft.com/office/word/2010/wordml" w:rsidR="00C917FA" w:rsidP="00143677" w:rsidRDefault="00C917FA" w14:paraId="2E5D6141" wp14:textId="77777777">
      <w:pPr>
        <w:pStyle w:val="Odstavecseseznamem"/>
        <w:numPr>
          <w:ilvl w:val="0"/>
          <w:numId w:val="11"/>
        </w:numPr>
      </w:pPr>
      <w:r>
        <w:t>JE</w:t>
      </w:r>
      <w:r w:rsidR="00F47666">
        <w:t xml:space="preserve"> – skoč, pokud je rovno,</w:t>
      </w:r>
    </w:p>
    <w:p xmlns:wp14="http://schemas.microsoft.com/office/word/2010/wordml" w:rsidR="00C917FA" w:rsidP="00143677" w:rsidRDefault="00C917FA" w14:paraId="181953F3" wp14:textId="77777777">
      <w:pPr>
        <w:pStyle w:val="Odstavecseseznamem"/>
        <w:numPr>
          <w:ilvl w:val="0"/>
          <w:numId w:val="11"/>
        </w:numPr>
      </w:pPr>
      <w:r>
        <w:t>JL</w:t>
      </w:r>
      <w:r w:rsidR="00F47666">
        <w:t xml:space="preserve"> – skoč, pokud je menší,</w:t>
      </w:r>
    </w:p>
    <w:p xmlns:wp14="http://schemas.microsoft.com/office/word/2010/wordml" w:rsidR="00C917FA" w:rsidP="00143677" w:rsidRDefault="00C917FA" w14:paraId="70A72AD4" wp14:textId="77777777">
      <w:pPr>
        <w:pStyle w:val="Odstavecseseznamem"/>
        <w:numPr>
          <w:ilvl w:val="0"/>
          <w:numId w:val="11"/>
        </w:numPr>
      </w:pPr>
      <w:r>
        <w:t>JLE</w:t>
      </w:r>
      <w:r w:rsidR="00F47666">
        <w:t xml:space="preserve"> – skoč, pokud je menší nebo rovno,</w:t>
      </w:r>
    </w:p>
    <w:p xmlns:wp14="http://schemas.microsoft.com/office/word/2010/wordml" w:rsidR="00C917FA" w:rsidP="00143677" w:rsidRDefault="00F47666" w14:paraId="7AE97CAC" wp14:textId="77777777">
      <w:pPr>
        <w:pStyle w:val="Odstavecseseznamem"/>
        <w:numPr>
          <w:ilvl w:val="0"/>
          <w:numId w:val="11"/>
        </w:numPr>
      </w:pPr>
      <w:r>
        <w:t>JG – skoč, pokud je větší,</w:t>
      </w:r>
    </w:p>
    <w:p xmlns:wp14="http://schemas.microsoft.com/office/word/2010/wordml" w:rsidR="00C917FA" w:rsidP="00143677" w:rsidRDefault="00C917FA" w14:paraId="463C1992" wp14:textId="77777777">
      <w:pPr>
        <w:pStyle w:val="Odstavecseseznamem"/>
        <w:numPr>
          <w:ilvl w:val="0"/>
          <w:numId w:val="11"/>
        </w:numPr>
      </w:pPr>
      <w:r>
        <w:t>JGE</w:t>
      </w:r>
      <w:r w:rsidR="00F47666">
        <w:t xml:space="preserve"> – skoč, pokud je větší nebo rovno,</w:t>
      </w:r>
    </w:p>
    <w:p xmlns:wp14="http://schemas.microsoft.com/office/word/2010/wordml" w:rsidR="005B3AAA" w:rsidP="00143677" w:rsidRDefault="00C917FA" w14:paraId="3926C2AC" wp14:textId="77777777">
      <w:pPr>
        <w:pStyle w:val="Odstavecseseznamem"/>
        <w:numPr>
          <w:ilvl w:val="0"/>
          <w:numId w:val="11"/>
        </w:numPr>
      </w:pPr>
      <w:r>
        <w:t>JWL</w:t>
      </w:r>
      <w:r w:rsidR="00F47666">
        <w:t xml:space="preserve"> – skoč s odkazem.</w:t>
      </w:r>
    </w:p>
    <w:p xmlns:wp14="http://schemas.microsoft.com/office/word/2010/wordml" w:rsidR="005B3AAA" w:rsidRDefault="005B3AAA" w14:paraId="2BA226A1" wp14:textId="77777777">
      <w:pPr>
        <w:spacing w:after="0" w:line="240" w:lineRule="auto"/>
        <w:jc w:val="left"/>
      </w:pPr>
      <w:r>
        <w:br w:type="page"/>
      </w:r>
    </w:p>
    <w:p xmlns:wp14="http://schemas.microsoft.com/office/word/2010/wordml" w:rsidR="00370692" w:rsidP="00370692" w:rsidRDefault="006A47C2" w14:paraId="1891CD5C" wp14:textId="77777777">
      <w:pPr>
        <w:pStyle w:val="Nadpis2"/>
      </w:pPr>
      <w:bookmarkStart w:name="_Toc444553955" w:id="100"/>
      <w:r>
        <w:lastRenderedPageBreak/>
        <w:t>I</w:t>
      </w:r>
      <w:r w:rsidR="00370692">
        <w:t>nstrukční formáty</w:t>
      </w:r>
      <w:bookmarkEnd w:id="100"/>
    </w:p>
    <w:p xmlns:wp14="http://schemas.microsoft.com/office/word/2010/wordml" w:rsidRPr="001C501C" w:rsidR="001C501C" w:rsidP="001C501C" w:rsidRDefault="001C501C" w14:paraId="0DA9A398" wp14:textId="77777777">
      <w:pPr>
        <w:pStyle w:val="Nadpis3"/>
      </w:pPr>
      <w:bookmarkStart w:name="_Toc444553956" w:id="101"/>
      <w:r>
        <w:t>Předmluva</w:t>
      </w:r>
      <w:r w:rsidR="00ED4D00">
        <w:t xml:space="preserve"> k instrukčním formátům</w:t>
      </w:r>
      <w:bookmarkEnd w:id="101"/>
    </w:p>
    <w:p xmlns:wp14="http://schemas.microsoft.com/office/word/2010/wordml" w:rsidR="008C33C7" w:rsidP="008C33C7" w:rsidRDefault="002A4379" w14:paraId="3CB02990" wp14:textId="77777777">
      <w:r w:rsidRPr="002A4379">
        <w:t>Následující část dokumentace bude používat určité symboly, které z důvodu speciálního použití v imaginá</w:t>
      </w:r>
      <w:r>
        <w:t>rním jazyku symbolických adres</w:t>
      </w:r>
      <w:r w:rsidRPr="002A4379">
        <w:t>, nelze definovat v sekci seznam použitých symbolů a zkratek. Proto význam těchto symbolů vedle několika dodatečných informací bude uveden právě zde.</w:t>
      </w:r>
    </w:p>
    <w:p xmlns:wp14="http://schemas.microsoft.com/office/word/2010/wordml" w:rsidR="000216F0" w:rsidP="008C33C7" w:rsidRDefault="002A4379" w14:paraId="30A405B4" wp14:textId="77777777">
      <w:r w:rsidRPr="002A4379">
        <w:t xml:space="preserve">Instrukční sada používá trojici typů indexů pro registry: </w:t>
      </w:r>
      <w:proofErr w:type="spellStart"/>
      <w:r w:rsidRPr="002A4379">
        <w:t>Rz</w:t>
      </w:r>
      <w:proofErr w:type="spellEnd"/>
      <w:r w:rsidRPr="002A4379">
        <w:t xml:space="preserve">, </w:t>
      </w:r>
      <w:proofErr w:type="spellStart"/>
      <w:r w:rsidRPr="002A4379">
        <w:t>Ry</w:t>
      </w:r>
      <w:proofErr w:type="spellEnd"/>
      <w:r w:rsidRPr="002A4379">
        <w:t xml:space="preserve"> a </w:t>
      </w:r>
      <w:proofErr w:type="spellStart"/>
      <w:r w:rsidRPr="002A4379">
        <w:t>Rx</w:t>
      </w:r>
      <w:proofErr w:type="spellEnd"/>
      <w:r w:rsidRPr="002A4379">
        <w:t xml:space="preserve">. Každý z těchto typů může indexovat libovolný registr. Není však podmínkou, aby každá instrukce používala všechny typy těchto indexů najednou. Libovolná instrukce může použít například </w:t>
      </w:r>
      <w:proofErr w:type="spellStart"/>
      <w:r w:rsidRPr="002A4379">
        <w:t>Rz</w:t>
      </w:r>
      <w:proofErr w:type="spellEnd"/>
      <w:r w:rsidRPr="002A4379">
        <w:t xml:space="preserve">, </w:t>
      </w:r>
      <w:proofErr w:type="spellStart"/>
      <w:r w:rsidRPr="002A4379">
        <w:t>Rx</w:t>
      </w:r>
      <w:proofErr w:type="spellEnd"/>
      <w:r w:rsidRPr="002A4379">
        <w:t xml:space="preserve"> a 4bitovou konstantu. Konstanty by se v imaginárním jazyku symbolických adres zapisovaly tak, že se nejprve napíše rovnítko na místo operandu, kde j</w:t>
      </w:r>
      <w:r w:rsidR="00187540">
        <w:t>e potřeba konstanta, a poté se n</w:t>
      </w:r>
      <w:r w:rsidRPr="002A4379">
        <w:t xml:space="preserve">apíše požadovaná hodnota s písmenem, které určuje jeho číselnou soustavu (d </w:t>
      </w:r>
      <w:r w:rsidR="00A33A64">
        <w:t>–</w:t>
      </w:r>
      <w:r w:rsidRPr="002A4379">
        <w:t xml:space="preserve"> desítková</w:t>
      </w:r>
      <w:r w:rsidR="00A33A64">
        <w:t xml:space="preserve"> (výchozí</w:t>
      </w:r>
      <w:r w:rsidRPr="002A4379">
        <w:t>,</w:t>
      </w:r>
      <w:r w:rsidR="00A33A64">
        <w:t xml:space="preserve"> nebylo by nutno psát),</w:t>
      </w:r>
      <w:r w:rsidR="00320963">
        <w:t xml:space="preserve"> h – hexadecimální, o – osmičková, b –</w:t>
      </w:r>
      <w:r w:rsidRPr="002A4379">
        <w:t xml:space="preserve"> dvojková). Následující příklad demonstruje proměnný počet operandů a </w:t>
      </w:r>
      <w:r w:rsidR="00C25870">
        <w:t>různé typy operandů: LI R5, =45h</w:t>
      </w:r>
      <w:r w:rsidR="00320963">
        <w:t xml:space="preserve"> –</w:t>
      </w:r>
      <w:r w:rsidRPr="002A4379">
        <w:t xml:space="preserve"> uloží hodnotu 45 v </w:t>
      </w:r>
      <w:r w:rsidR="00C25870">
        <w:t>hexadecimální</w:t>
      </w:r>
      <w:r w:rsidRPr="002A4379">
        <w:t xml:space="preserve"> soustavě do registru R5. Celá instrukční sada, s výjimkou instrukce s mnemonikou ST (dále už jen ST), byla navržena tak, aby se v imaginárním jazyku symbolických adres operandy, na které je aplikována nějaká funkce, daly zapsat za sebou jako matematická rovnice, ve které je nalevo </w:t>
      </w:r>
      <w:proofErr w:type="spellStart"/>
      <w:r w:rsidRPr="002A4379">
        <w:t>Rz</w:t>
      </w:r>
      <w:proofErr w:type="spellEnd"/>
      <w:r w:rsidRPr="002A4379">
        <w:t xml:space="preserve">. Pro pochopení může být uveden další příklad: instrukce OR R4, R5, =5d (která má obecný tvar OR </w:t>
      </w:r>
      <w:proofErr w:type="spellStart"/>
      <w:r w:rsidRPr="002A4379">
        <w:t>Rz</w:t>
      </w:r>
      <w:proofErr w:type="spellEnd"/>
      <w:r w:rsidRPr="002A4379">
        <w:t xml:space="preserve">, </w:t>
      </w:r>
      <w:proofErr w:type="spellStart"/>
      <w:r w:rsidRPr="002A4379">
        <w:t>Ry</w:t>
      </w:r>
      <w:proofErr w:type="spellEnd"/>
      <w:r w:rsidRPr="002A4379">
        <w:t>, zimm4) má stejný význam</w:t>
      </w:r>
      <w:r w:rsidR="00BE4C8A">
        <w:t xml:space="preserve"> matematickým vyjádřením</w:t>
      </w:r>
      <w:r w:rsidRPr="002A4379">
        <w:t xml:space="preserve"> jako R4 = R5 | 5 (s obecným tvarem </w:t>
      </w:r>
      <w:proofErr w:type="spellStart"/>
      <w:r w:rsidRPr="002A4379">
        <w:t>Rz</w:t>
      </w:r>
      <w:proofErr w:type="spellEnd"/>
      <w:r w:rsidRPr="002A4379">
        <w:t xml:space="preserve"> = </w:t>
      </w:r>
      <w:proofErr w:type="spellStart"/>
      <w:r w:rsidRPr="002A4379">
        <w:t>Ry</w:t>
      </w:r>
      <w:proofErr w:type="spellEnd"/>
      <w:r w:rsidRPr="002A4379">
        <w:t xml:space="preserve"> | zimm4). V jakékoli instrukci, v jejímž instrukčním slově jsou uvedeny operandy </w:t>
      </w:r>
      <w:proofErr w:type="spellStart"/>
      <w:r w:rsidRPr="002A4379">
        <w:t>Ry</w:t>
      </w:r>
      <w:proofErr w:type="spellEnd"/>
      <w:r w:rsidRPr="002A4379">
        <w:t xml:space="preserve"> nebo </w:t>
      </w:r>
      <w:proofErr w:type="spellStart"/>
      <w:r w:rsidRPr="002A4379">
        <w:t>Rx</w:t>
      </w:r>
      <w:proofErr w:type="spellEnd"/>
      <w:r w:rsidRPr="002A4379">
        <w:t xml:space="preserve"> se z těchto registrů čte. Naopak, kdekoli je uveden registr </w:t>
      </w:r>
      <w:proofErr w:type="spellStart"/>
      <w:r w:rsidRPr="002A4379">
        <w:t>Rz</w:t>
      </w:r>
      <w:proofErr w:type="spellEnd"/>
      <w:r w:rsidRPr="002A4379">
        <w:t>, nějaké data se do něho zapisují. Výjimku opět tvoří instrukce ST. Důvodem těchto přinejmenším dvou výjimek ST instrukce je výrazně nízká ortogonalita vzhledem ke všem ostatním instrukcím. Vyžaduje totiž jako jediná instrukce 3 operandy pro načtení.</w:t>
      </w:r>
    </w:p>
    <w:p xmlns:wp14="http://schemas.microsoft.com/office/word/2010/wordml" w:rsidR="000216F0" w:rsidRDefault="000216F0" w14:paraId="17AD93B2" wp14:textId="77777777">
      <w:pPr>
        <w:spacing w:after="0" w:line="240" w:lineRule="auto"/>
        <w:jc w:val="left"/>
      </w:pPr>
      <w:r>
        <w:br w:type="page"/>
      </w:r>
    </w:p>
    <w:p xmlns:wp14="http://schemas.microsoft.com/office/word/2010/wordml" w:rsidR="008E00A0" w:rsidP="008E00A0" w:rsidRDefault="008E00A0" w14:paraId="7CF33409" wp14:textId="77777777">
      <w:pPr>
        <w:pStyle w:val="Nadpis3"/>
      </w:pPr>
      <w:bookmarkStart w:name="_Toc444553957" w:id="102"/>
      <w:r>
        <w:lastRenderedPageBreak/>
        <w:t>Výčet instrukčních formátů</w:t>
      </w:r>
      <w:bookmarkEnd w:id="102"/>
    </w:p>
    <w:p xmlns:wp14="http://schemas.microsoft.com/office/word/2010/wordml" w:rsidR="000216F0" w:rsidP="000216F0" w:rsidRDefault="000216F0" w14:paraId="0DE4B5B7" wp14:textId="77777777">
      <w:pPr>
        <w:keepNext/>
        <w:jc w:val="center"/>
      </w:pPr>
      <w:r w:rsidR="000216F0">
        <w:drawing>
          <wp:inline xmlns:wp14="http://schemas.microsoft.com/office/word/2010/wordprocessingDrawing" wp14:editId="0886DC42" wp14:anchorId="6196AFA8">
            <wp:extent cx="5580382" cy="1940613"/>
            <wp:effectExtent l="0" t="0" r="1270" b="2540"/>
            <wp:docPr id="2" name="Obrázek 2" descr="C:\Limen\Documentation\Instrukcni formaty - vycet.png" title=""/>
            <wp:cNvGraphicFramePr>
              <a:graphicFrameLocks noChangeAspect="1"/>
            </wp:cNvGraphicFramePr>
            <a:graphic>
              <a:graphicData uri="http://schemas.openxmlformats.org/drawingml/2006/picture">
                <pic:pic>
                  <pic:nvPicPr>
                    <pic:cNvPr id="0" name="Obrázek 2"/>
                    <pic:cNvPicPr/>
                  </pic:nvPicPr>
                  <pic:blipFill>
                    <a:blip r:embed="R3d8688d7d4f049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1940613"/>
                    </a:xfrm>
                    <a:prstGeom prst="rect">
                      <a:avLst/>
                    </a:prstGeom>
                  </pic:spPr>
                </pic:pic>
              </a:graphicData>
            </a:graphic>
          </wp:inline>
        </w:drawing>
      </w:r>
    </w:p>
    <w:p xmlns:wp14="http://schemas.microsoft.com/office/word/2010/wordml" w:rsidR="008E00A0" w:rsidP="000216F0" w:rsidRDefault="00FD71B6" w14:paraId="01A1FF98" wp14:textId="77777777">
      <w:pPr>
        <w:pStyle w:val="Titulek"/>
        <w:ind w:left="0"/>
      </w:pPr>
      <w:bookmarkStart w:name="_Toc444592594" w:id="103"/>
      <w:r>
        <w:t>Tab</w:t>
      </w:r>
      <w:r w:rsidR="000216F0">
        <w:t>. 6.4.2 Instrukční formáty</w:t>
      </w:r>
      <w:bookmarkEnd w:id="103"/>
    </w:p>
    <w:p xmlns:wp14="http://schemas.microsoft.com/office/word/2010/wordml" w:rsidR="000216F0" w:rsidP="000216F0" w:rsidRDefault="000216F0" w14:paraId="66204FF1" wp14:textId="77777777"/>
    <w:p xmlns:wp14="http://schemas.microsoft.com/office/word/2010/wordml" w:rsidR="00F943FD" w:rsidP="000216F0" w:rsidRDefault="00821AB4" w14:paraId="792CAF2C" wp14:textId="77777777">
      <w:r>
        <w:t>Jak již bylo uvedeno, p</w:t>
      </w:r>
      <w:r w:rsidRPr="00821AB4">
        <w:t>rocesor Limen používá instrukční formáty, které jsou hlavním konceptem dekódování instrukcí. Použity jsou zejména z důvodu jednoduchosti hardwarové implementace, jejich flexibility a RISCového charakteru samotného procesoru. Mimo jiné instrukční formáty mají taky podstatný význam při výrobě procesoru s větší šířkou instrukčního slova pro budoucí vývoj jeho instrukční sady při zachování jednoduchosti procesoru.</w:t>
      </w:r>
    </w:p>
    <w:p xmlns:wp14="http://schemas.microsoft.com/office/word/2010/wordml" w:rsidR="00F943FD" w:rsidP="00F943FD" w:rsidRDefault="00F943FD" w14:paraId="1A4C055F" wp14:textId="77777777">
      <w:r>
        <w:t>Procesor Limen rozlišuje 8 instrukčních formátů:</w:t>
      </w:r>
    </w:p>
    <w:p xmlns:wp14="http://schemas.microsoft.com/office/word/2010/wordml" w:rsidR="00F943FD" w:rsidP="00143677" w:rsidRDefault="00F943FD" w14:paraId="31C70E31" wp14:textId="77777777">
      <w:pPr>
        <w:pStyle w:val="Odstavecseseznamem"/>
        <w:numPr>
          <w:ilvl w:val="0"/>
          <w:numId w:val="12"/>
        </w:numPr>
      </w:pPr>
      <w:r>
        <w:t xml:space="preserve">Aritmetika s přímou hodnotou (kladnou) – </w:t>
      </w:r>
      <w:proofErr w:type="spellStart"/>
      <w:r>
        <w:t>zimm</w:t>
      </w:r>
      <w:proofErr w:type="spellEnd"/>
      <w:r>
        <w:t xml:space="preserve"> </w:t>
      </w:r>
    </w:p>
    <w:p xmlns:wp14="http://schemas.microsoft.com/office/word/2010/wordml" w:rsidR="00F943FD" w:rsidP="00143677" w:rsidRDefault="00F943FD" w14:paraId="775DC685" wp14:textId="77777777">
      <w:pPr>
        <w:pStyle w:val="Odstavecseseznamem"/>
        <w:numPr>
          <w:ilvl w:val="0"/>
          <w:numId w:val="12"/>
        </w:numPr>
      </w:pPr>
      <w:r>
        <w:t xml:space="preserve">Aritmetika s přímou hodnotou (zápornou) – </w:t>
      </w:r>
      <w:proofErr w:type="spellStart"/>
      <w:r>
        <w:t>oimm</w:t>
      </w:r>
      <w:proofErr w:type="spellEnd"/>
    </w:p>
    <w:p xmlns:wp14="http://schemas.microsoft.com/office/word/2010/wordml" w:rsidR="00F943FD" w:rsidP="00143677" w:rsidRDefault="00F943FD" w14:paraId="62719531" wp14:textId="77777777">
      <w:pPr>
        <w:pStyle w:val="Odstavecseseznamem"/>
        <w:numPr>
          <w:ilvl w:val="0"/>
          <w:numId w:val="12"/>
        </w:numPr>
      </w:pPr>
      <w:r>
        <w:t>Logika s přímou hodnotou</w:t>
      </w:r>
      <w:r w:rsidR="00D076F0">
        <w:t xml:space="preserve"> –</w:t>
      </w:r>
      <w:r>
        <w:t xml:space="preserve"> </w:t>
      </w:r>
      <w:proofErr w:type="spellStart"/>
      <w:r>
        <w:t>imm</w:t>
      </w:r>
      <w:proofErr w:type="spellEnd"/>
    </w:p>
    <w:p xmlns:wp14="http://schemas.microsoft.com/office/word/2010/wordml" w:rsidR="00F943FD" w:rsidP="00143677" w:rsidRDefault="00F943FD" w14:paraId="29A1F3E1" wp14:textId="77777777">
      <w:pPr>
        <w:pStyle w:val="Odstavecseseznamem"/>
        <w:numPr>
          <w:ilvl w:val="0"/>
          <w:numId w:val="12"/>
        </w:numPr>
      </w:pPr>
      <w:r>
        <w:t xml:space="preserve">Aritmetika a logika s registry </w:t>
      </w:r>
      <w:r w:rsidR="00D076F0">
        <w:t>–</w:t>
      </w:r>
      <w:r>
        <w:t xml:space="preserve"> </w:t>
      </w:r>
      <w:proofErr w:type="spellStart"/>
      <w:r>
        <w:t>reg</w:t>
      </w:r>
      <w:proofErr w:type="spellEnd"/>
    </w:p>
    <w:p xmlns:wp14="http://schemas.microsoft.com/office/word/2010/wordml" w:rsidR="00F943FD" w:rsidP="00143677" w:rsidRDefault="00F943FD" w14:paraId="664BD229" wp14:textId="77777777">
      <w:pPr>
        <w:pStyle w:val="Odstavecseseznamem"/>
        <w:numPr>
          <w:ilvl w:val="0"/>
          <w:numId w:val="12"/>
        </w:numPr>
      </w:pPr>
      <w:r>
        <w:t>Načítání přímé hodnoty</w:t>
      </w:r>
      <w:r w:rsidR="00D076F0">
        <w:t xml:space="preserve"> –</w:t>
      </w:r>
      <w:r>
        <w:t xml:space="preserve"> </w:t>
      </w:r>
      <w:proofErr w:type="spellStart"/>
      <w:r>
        <w:t>imm</w:t>
      </w:r>
      <w:proofErr w:type="spellEnd"/>
    </w:p>
    <w:p xmlns:wp14="http://schemas.microsoft.com/office/word/2010/wordml" w:rsidR="00F943FD" w:rsidP="00143677" w:rsidRDefault="00F943FD" w14:paraId="1F8A1D6F" wp14:textId="77777777">
      <w:pPr>
        <w:pStyle w:val="Odstavecseseznamem"/>
        <w:numPr>
          <w:ilvl w:val="0"/>
          <w:numId w:val="12"/>
        </w:numPr>
      </w:pPr>
      <w:r>
        <w:t xml:space="preserve">Podmíněné skoky s odsazením – </w:t>
      </w:r>
      <w:proofErr w:type="spellStart"/>
      <w:r>
        <w:t>disp</w:t>
      </w:r>
      <w:proofErr w:type="spellEnd"/>
    </w:p>
    <w:p xmlns:wp14="http://schemas.microsoft.com/office/word/2010/wordml" w:rsidR="00F943FD" w:rsidP="00143677" w:rsidRDefault="00F943FD" w14:paraId="29BDE7B6" wp14:textId="77777777">
      <w:pPr>
        <w:pStyle w:val="Odstavecseseznamem"/>
        <w:numPr>
          <w:ilvl w:val="0"/>
          <w:numId w:val="12"/>
        </w:numPr>
      </w:pPr>
      <w:r>
        <w:t xml:space="preserve">Nepodmíněné skoky s odsazením – </w:t>
      </w:r>
      <w:proofErr w:type="spellStart"/>
      <w:r>
        <w:t>disp</w:t>
      </w:r>
      <w:proofErr w:type="spellEnd"/>
    </w:p>
    <w:p xmlns:wp14="http://schemas.microsoft.com/office/word/2010/wordml" w:rsidR="0071163B" w:rsidP="00143677" w:rsidRDefault="00F943FD" w14:paraId="2EA6C091" wp14:textId="77777777">
      <w:pPr>
        <w:pStyle w:val="Odstavecseseznamem"/>
        <w:numPr>
          <w:ilvl w:val="0"/>
          <w:numId w:val="12"/>
        </w:numPr>
      </w:pPr>
      <w:r>
        <w:t xml:space="preserve">Nepodmíněné skoky s registrem – </w:t>
      </w:r>
      <w:proofErr w:type="spellStart"/>
      <w:r>
        <w:t>reg</w:t>
      </w:r>
      <w:proofErr w:type="spellEnd"/>
    </w:p>
    <w:p xmlns:wp14="http://schemas.microsoft.com/office/word/2010/wordml" w:rsidR="0071163B" w:rsidRDefault="0071163B" w14:paraId="2DBF0D7D" wp14:textId="77777777">
      <w:pPr>
        <w:spacing w:after="0" w:line="240" w:lineRule="auto"/>
        <w:jc w:val="left"/>
      </w:pPr>
      <w:r>
        <w:br w:type="page"/>
      </w:r>
    </w:p>
    <w:p xmlns:wp14="http://schemas.microsoft.com/office/word/2010/wordml" w:rsidR="0071163B" w:rsidP="0071163B" w:rsidRDefault="0071163B" w14:paraId="5950866A" wp14:textId="77777777">
      <w:r>
        <w:lastRenderedPageBreak/>
        <w:t>Přídavek za každým instrukčním formátem je zkratkou pro jeho hlavní argument instrukce. Těmito argumenty jsou:</w:t>
      </w:r>
    </w:p>
    <w:p xmlns:wp14="http://schemas.microsoft.com/office/word/2010/wordml" w:rsidR="0071163B" w:rsidP="00143677" w:rsidRDefault="0071163B" w14:paraId="3A27752E" wp14:textId="77777777">
      <w:pPr>
        <w:pStyle w:val="Odstavecseseznamem"/>
        <w:numPr>
          <w:ilvl w:val="0"/>
          <w:numId w:val="13"/>
        </w:numPr>
      </w:pPr>
      <w:proofErr w:type="spellStart"/>
      <w:r>
        <w:t>zimm</w:t>
      </w:r>
      <w:proofErr w:type="spellEnd"/>
      <w:r>
        <w:t xml:space="preserve"> – hodnota </w:t>
      </w:r>
      <w:r w:rsidR="00A77A9F">
        <w:t xml:space="preserve">aritmetické operace </w:t>
      </w:r>
      <w:r>
        <w:t>obsažená přímo ve slově instrukce (přímá hodnota, jejíž bitová šířka je menší než 16), která je před vstupem do ALU rozšířena o nuly</w:t>
      </w:r>
    </w:p>
    <w:p xmlns:wp14="http://schemas.microsoft.com/office/word/2010/wordml" w:rsidR="00A77A9F" w:rsidP="00143677" w:rsidRDefault="00A77A9F" w14:paraId="79FC48FF" wp14:textId="77777777">
      <w:pPr>
        <w:pStyle w:val="Odstavecseseznamem"/>
        <w:numPr>
          <w:ilvl w:val="0"/>
          <w:numId w:val="13"/>
        </w:numPr>
      </w:pPr>
      <w:proofErr w:type="spellStart"/>
      <w:r>
        <w:t>oimm</w:t>
      </w:r>
      <w:proofErr w:type="spellEnd"/>
      <w:r>
        <w:t xml:space="preserve"> – přímá hodnota aritmetické operace rozšířená před vstupem do ALU o jedničky</w:t>
      </w:r>
    </w:p>
    <w:p xmlns:wp14="http://schemas.microsoft.com/office/word/2010/wordml" w:rsidR="00A77A9F" w:rsidP="00143677" w:rsidRDefault="00A77A9F" w14:paraId="713D3995" wp14:textId="77777777">
      <w:pPr>
        <w:pStyle w:val="Odstavecseseznamem"/>
        <w:numPr>
          <w:ilvl w:val="0"/>
          <w:numId w:val="13"/>
        </w:numPr>
      </w:pPr>
      <w:proofErr w:type="spellStart"/>
      <w:r>
        <w:t>imm</w:t>
      </w:r>
      <w:proofErr w:type="spellEnd"/>
      <w:r>
        <w:t xml:space="preserve"> – přímá hodnota rozšířená o nuly</w:t>
      </w:r>
    </w:p>
    <w:p xmlns:wp14="http://schemas.microsoft.com/office/word/2010/wordml" w:rsidR="00A77A9F" w:rsidP="00143677" w:rsidRDefault="00A77A9F" w14:paraId="3BE5DFCF" wp14:textId="77777777">
      <w:pPr>
        <w:pStyle w:val="Odstavecseseznamem"/>
        <w:numPr>
          <w:ilvl w:val="0"/>
          <w:numId w:val="13"/>
        </w:numPr>
      </w:pPr>
      <w:proofErr w:type="spellStart"/>
      <w:r>
        <w:t>reg</w:t>
      </w:r>
      <w:proofErr w:type="spellEnd"/>
      <w:r>
        <w:t xml:space="preserve"> – hlavním operandem je registr</w:t>
      </w:r>
    </w:p>
    <w:p xmlns:wp14="http://schemas.microsoft.com/office/word/2010/wordml" w:rsidR="00A77A9F" w:rsidP="00143677" w:rsidRDefault="00A77A9F" w14:paraId="34CA2FC9" wp14:textId="77777777">
      <w:pPr>
        <w:pStyle w:val="Odstavecseseznamem"/>
        <w:numPr>
          <w:ilvl w:val="0"/>
          <w:numId w:val="13"/>
        </w:numPr>
      </w:pPr>
      <w:proofErr w:type="spellStart"/>
      <w:r>
        <w:t>desp</w:t>
      </w:r>
      <w:proofErr w:type="spellEnd"/>
      <w:r>
        <w:t xml:space="preserve"> – přímá hodnota v podobě odsazení ve dvojkovém dopl</w:t>
      </w:r>
      <w:r w:rsidR="00C10946">
        <w:t>ňku pro realizaci</w:t>
      </w:r>
      <w:r>
        <w:t xml:space="preserve"> skoků v programu</w:t>
      </w:r>
    </w:p>
    <w:p xmlns:wp14="http://schemas.microsoft.com/office/word/2010/wordml" w:rsidR="00F943FD" w:rsidP="00F943FD" w:rsidRDefault="00F943FD" w14:paraId="0479DB64" wp14:textId="77777777">
      <w:r>
        <w:t>Každý instrukční formát sdružuje instrukce, které se do velké míry zpracovávají na hardwarové úrovni stejně. Například instrukce logického součtu a logického součinu dvou registrů potřebují načíst dva operandy z registrů a výsledek do registru uložit. Specifická činnost nastává pouze ve výpočtu těchto logických funkcí v ALU.</w:t>
      </w:r>
    </w:p>
    <w:p xmlns:wp14="http://schemas.microsoft.com/office/word/2010/wordml" w:rsidR="00F943FD" w:rsidP="00F943FD" w:rsidRDefault="00F943FD" w14:paraId="69C28AC7" wp14:textId="77777777">
      <w:r>
        <w:t>Instrukční formát je uložen ve 3 vrchních bitech každého instrukčního slova. Zpracování a typ dat zbylých třinácti bitů pak přímo závisí na tomto instrukčním formátu.</w:t>
      </w:r>
    </w:p>
    <w:p xmlns:wp14="http://schemas.microsoft.com/office/word/2010/wordml" w:rsidR="00264C68" w:rsidP="00F943FD" w:rsidRDefault="00F943FD" w14:paraId="02DC36B1" wp14:textId="77777777">
      <w:r>
        <w:t>Další alternativou dekódování instrukcí pomocí instrukčních formátů by bylo použití tzv. prefixového bitu. Na rozdíl od předešle použité metody je instrukční formát dán vždy pouze jedním bitem. Návrh instrukční sady postupuje od MSB, pro který zvolíme pevnou hodnotu</w:t>
      </w:r>
      <w:r w:rsidR="0010650E">
        <w:t>,</w:t>
      </w:r>
      <w:r>
        <w:t xml:space="preserve"> a všechny zbylé bity pak popisují funkci konkrétního instrukčního formátu. Poté přiřadíme hodnotu MSB do bitu nižší významnosti a znegujeme MSB. Další instrukční formát pak vznikne za bitem MSB-1. Takto postupujeme až do vyčerpání kapacity šířky instrukčního slova. Výsledkem může být rozsáhlejší (jemnější) využití instrukční sady, ovšem na úkor jednoduchosti.</w:t>
      </w:r>
    </w:p>
    <w:p xmlns:wp14="http://schemas.microsoft.com/office/word/2010/wordml" w:rsidR="00264C68" w:rsidRDefault="00264C68" w14:paraId="6B62F1B3" wp14:textId="77777777">
      <w:pPr>
        <w:spacing w:after="0" w:line="240" w:lineRule="auto"/>
        <w:jc w:val="left"/>
      </w:pPr>
      <w:r>
        <w:br w:type="page"/>
      </w:r>
    </w:p>
    <w:p xmlns:wp14="http://schemas.microsoft.com/office/word/2010/wordml" w:rsidR="00264C68" w:rsidP="00264C68" w:rsidRDefault="00264C68" w14:paraId="0993D532" wp14:textId="77777777">
      <w:pPr>
        <w:pStyle w:val="Nadpis3"/>
      </w:pPr>
      <w:bookmarkStart w:name="_Toc444553958" w:id="104"/>
      <w:r>
        <w:lastRenderedPageBreak/>
        <w:t>Aritmetika s přímou hodnotou (kladnou)</w:t>
      </w:r>
      <w:bookmarkEnd w:id="104"/>
    </w:p>
    <w:p xmlns:wp14="http://schemas.microsoft.com/office/word/2010/wordml" w:rsidR="00264C68" w:rsidP="00264C68" w:rsidRDefault="00264C68" w14:paraId="02F2C34E" wp14:textId="77777777">
      <w:pPr>
        <w:keepNext/>
        <w:spacing w:after="0" w:line="240" w:lineRule="auto"/>
        <w:jc w:val="center"/>
      </w:pPr>
      <w:r w:rsidR="00264C68">
        <w:drawing>
          <wp:inline xmlns:wp14="http://schemas.microsoft.com/office/word/2010/wordprocessingDrawing" wp14:editId="6660AEC9" wp14:anchorId="0CF48B39">
            <wp:extent cx="5580382" cy="438203"/>
            <wp:effectExtent l="0" t="0" r="1270" b="0"/>
            <wp:docPr id="3" name="Obrázek 3" descr="C:\Limen\Documentation\Instrukcni formaty - azimm schema.png" title=""/>
            <wp:cNvGraphicFramePr>
              <a:graphicFrameLocks noChangeAspect="1"/>
            </wp:cNvGraphicFramePr>
            <a:graphic>
              <a:graphicData uri="http://schemas.openxmlformats.org/drawingml/2006/picture">
                <pic:pic>
                  <pic:nvPicPr>
                    <pic:cNvPr id="0" name="Obrázek 3"/>
                    <pic:cNvPicPr/>
                  </pic:nvPicPr>
                  <pic:blipFill>
                    <a:blip r:embed="Rafc4cef53d8e45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438203"/>
                    </a:xfrm>
                    <a:prstGeom prst="rect">
                      <a:avLst/>
                    </a:prstGeom>
                  </pic:spPr>
                </pic:pic>
              </a:graphicData>
            </a:graphic>
          </wp:inline>
        </w:drawing>
      </w:r>
    </w:p>
    <w:p xmlns:wp14="http://schemas.microsoft.com/office/word/2010/wordml" w:rsidR="00264C68" w:rsidP="008400BA" w:rsidRDefault="00AE608C" w14:paraId="4F38CCCA" wp14:textId="77777777">
      <w:pPr>
        <w:pStyle w:val="Titulek"/>
        <w:ind w:left="0"/>
      </w:pPr>
      <w:bookmarkStart w:name="_Toc444592595" w:id="105"/>
      <w:r>
        <w:t>Tab</w:t>
      </w:r>
      <w:r w:rsidR="00264C68">
        <w:t>. 6.4.3.1 Instrukční slovo Aritmetiky s přímou hodnotou (kladnou)</w:t>
      </w:r>
      <w:bookmarkEnd w:id="105"/>
    </w:p>
    <w:p xmlns:wp14="http://schemas.microsoft.com/office/word/2010/wordml" w:rsidR="0052439C" w:rsidP="0052439C" w:rsidRDefault="0052439C" w14:paraId="680A4E5D" wp14:textId="77777777"/>
    <w:p xmlns:wp14="http://schemas.microsoft.com/office/word/2010/wordml" w:rsidR="0052439C" w:rsidP="0052439C" w:rsidRDefault="0052439C" w14:paraId="19219836" wp14:textId="77777777">
      <w:pPr>
        <w:keepNext/>
        <w:jc w:val="center"/>
      </w:pPr>
      <w:r w:rsidR="0052439C">
        <w:drawing>
          <wp:inline xmlns:wp14="http://schemas.microsoft.com/office/word/2010/wordprocessingDrawing" wp14:editId="76F81D16" wp14:anchorId="026C1F19">
            <wp:extent cx="3886200" cy="2057400"/>
            <wp:effectExtent l="0" t="0" r="0" b="0"/>
            <wp:docPr id="5" name="Obrázek 5" descr="C:\Limen\Documentation\Instrukcni formaty - azimm vycet.png" title=""/>
            <wp:cNvGraphicFramePr>
              <a:graphicFrameLocks noChangeAspect="1"/>
            </wp:cNvGraphicFramePr>
            <a:graphic>
              <a:graphicData uri="http://schemas.openxmlformats.org/drawingml/2006/picture">
                <pic:pic>
                  <pic:nvPicPr>
                    <pic:cNvPr id="0" name="Obrázek 5"/>
                    <pic:cNvPicPr/>
                  </pic:nvPicPr>
                  <pic:blipFill>
                    <a:blip r:embed="R2780d0ab82fe4e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86200" cy="2057400"/>
                    </a:xfrm>
                    <a:prstGeom prst="rect">
                      <a:avLst/>
                    </a:prstGeom>
                  </pic:spPr>
                </pic:pic>
              </a:graphicData>
            </a:graphic>
          </wp:inline>
        </w:drawing>
      </w:r>
    </w:p>
    <w:p xmlns:wp14="http://schemas.microsoft.com/office/word/2010/wordml" w:rsidR="0052439C" w:rsidP="008400BA" w:rsidRDefault="00AE608C" w14:paraId="464236CF" wp14:textId="77777777">
      <w:pPr>
        <w:pStyle w:val="Titulek"/>
        <w:ind w:left="0"/>
      </w:pPr>
      <w:bookmarkStart w:name="_Toc444592596" w:id="106"/>
      <w:r>
        <w:t>Tab</w:t>
      </w:r>
      <w:r w:rsidR="0052439C">
        <w:t>. 6.4.3.2 Výčet instrukcí Aritmetiky s přímou hodnotou (kladnou)</w:t>
      </w:r>
      <w:bookmarkEnd w:id="106"/>
    </w:p>
    <w:p xmlns:wp14="http://schemas.microsoft.com/office/word/2010/wordml" w:rsidR="0052439C" w:rsidP="0052439C" w:rsidRDefault="0052439C" w14:paraId="296FEF7D" wp14:textId="77777777"/>
    <w:p xmlns:wp14="http://schemas.microsoft.com/office/word/2010/wordml" w:rsidR="0052439C" w:rsidP="0052439C" w:rsidRDefault="004755BA" w14:paraId="0B86F37A" wp14:textId="77777777">
      <w:r w:rsidRPr="004755BA">
        <w:t xml:space="preserve">Instrukční formát typu aritmetika s přímou hodnotou (kladnou) obsahuje operand přímo ve svém instrukčním slově. Velikost této hodnoty je omezena instrukční sadou na 4 bity a při vstupu do ALU je rozšířena na 16 bitů nulami. To znamená, že pokud programátor tohoto procesoru bude chtít provést nějaký výpočet s konstantou, při kterém by se ovšem použily jen instrukce, </w:t>
      </w:r>
      <w:proofErr w:type="gramStart"/>
      <w:r w:rsidRPr="004755BA">
        <w:t>jenž</w:t>
      </w:r>
      <w:proofErr w:type="gramEnd"/>
      <w:r w:rsidRPr="004755BA">
        <w:t xml:space="preserve"> tento formát </w:t>
      </w:r>
      <w:proofErr w:type="gramStart"/>
      <w:r w:rsidRPr="004755BA">
        <w:t>podporují</w:t>
      </w:r>
      <w:proofErr w:type="gramEnd"/>
      <w:r w:rsidRPr="004755BA">
        <w:t>, nemusí načítat hodnotu do jednoho z registrů, pokud její minimální možná b</w:t>
      </w:r>
      <w:r>
        <w:t>itová šířka nepřesahuje 4 bity –</w:t>
      </w:r>
      <w:r w:rsidRPr="004755BA">
        <w:t xml:space="preserve"> to jsou hodnoty od 0 do 15.</w:t>
      </w:r>
    </w:p>
    <w:p xmlns:wp14="http://schemas.microsoft.com/office/word/2010/wordml" w:rsidR="00D259C5" w:rsidP="00D259C5" w:rsidRDefault="00D259C5" w14:paraId="6EE970D0" wp14:textId="77777777">
      <w:r>
        <w:t>Aritmetika s přímou hodnotou (kladnou) obsahuje tyto instrukce:</w:t>
      </w:r>
    </w:p>
    <w:p xmlns:wp14="http://schemas.microsoft.com/office/word/2010/wordml" w:rsidR="00D259C5" w:rsidP="00143677" w:rsidRDefault="00D259C5" w14:paraId="0EA06511" wp14:textId="77777777">
      <w:pPr>
        <w:pStyle w:val="Odstavecseseznamem"/>
        <w:numPr>
          <w:ilvl w:val="0"/>
          <w:numId w:val="14"/>
        </w:numPr>
      </w:pPr>
      <w:r>
        <w:t xml:space="preserve">ST </w:t>
      </w:r>
      <w:proofErr w:type="spellStart"/>
      <w:r>
        <w:t>Rz</w:t>
      </w:r>
      <w:proofErr w:type="spellEnd"/>
      <w:r>
        <w:t xml:space="preserve">, </w:t>
      </w:r>
      <w:proofErr w:type="spellStart"/>
      <w:r>
        <w:t>Ry</w:t>
      </w:r>
      <w:proofErr w:type="spellEnd"/>
      <w:r>
        <w:t xml:space="preserve">, </w:t>
      </w:r>
      <w:r w:rsidR="00C30788">
        <w:t>z</w:t>
      </w:r>
      <w:r>
        <w:t>imm4</w:t>
      </w:r>
    </w:p>
    <w:p xmlns:wp14="http://schemas.microsoft.com/office/word/2010/wordml" w:rsidR="00D259C5" w:rsidP="00143677" w:rsidRDefault="00D259C5" w14:paraId="65C8CC19" wp14:textId="77777777">
      <w:pPr>
        <w:pStyle w:val="Odstavecseseznamem"/>
        <w:numPr>
          <w:ilvl w:val="1"/>
          <w:numId w:val="14"/>
        </w:numPr>
      </w:pPr>
      <w:r>
        <w:t xml:space="preserve">ST </w:t>
      </w:r>
      <w:r w:rsidR="001242F9">
        <w:t>–</w:t>
      </w:r>
      <w:r>
        <w:t xml:space="preserve"> </w:t>
      </w:r>
      <w:proofErr w:type="spellStart"/>
      <w:r>
        <w:t>store</w:t>
      </w:r>
      <w:proofErr w:type="spellEnd"/>
      <w:r>
        <w:t xml:space="preserve"> </w:t>
      </w:r>
      <w:r w:rsidR="00E70547">
        <w:t>–</w:t>
      </w:r>
      <w:r>
        <w:t xml:space="preserve"> uložit</w:t>
      </w:r>
    </w:p>
    <w:p xmlns:wp14="http://schemas.microsoft.com/office/word/2010/wordml" w:rsidR="00D259C5" w:rsidP="00143677" w:rsidRDefault="00D259C5" w14:paraId="5020E017" wp14:textId="77777777">
      <w:pPr>
        <w:pStyle w:val="Odstavecseseznamem"/>
        <w:numPr>
          <w:ilvl w:val="1"/>
          <w:numId w:val="14"/>
        </w:numPr>
      </w:pPr>
      <w:r>
        <w:t xml:space="preserve">Uloží hodnotu </w:t>
      </w:r>
      <w:proofErr w:type="spellStart"/>
      <w:r>
        <w:t>Rz</w:t>
      </w:r>
      <w:proofErr w:type="spellEnd"/>
      <w:r>
        <w:t xml:space="preserve"> na adresu (</w:t>
      </w:r>
      <w:proofErr w:type="spellStart"/>
      <w:r>
        <w:t>Ry</w:t>
      </w:r>
      <w:proofErr w:type="spellEnd"/>
      <w:r>
        <w:t xml:space="preserve"> + imm4)</w:t>
      </w:r>
    </w:p>
    <w:p xmlns:wp14="http://schemas.microsoft.com/office/word/2010/wordml" w:rsidR="00D259C5" w:rsidP="00143677" w:rsidRDefault="00D259C5" w14:paraId="2E2470D4" wp14:textId="77777777">
      <w:pPr>
        <w:pStyle w:val="Odstavecseseznamem"/>
        <w:numPr>
          <w:ilvl w:val="0"/>
          <w:numId w:val="14"/>
        </w:numPr>
      </w:pPr>
      <w:r>
        <w:t xml:space="preserve">LD </w:t>
      </w:r>
      <w:proofErr w:type="spellStart"/>
      <w:r>
        <w:t>Rz</w:t>
      </w:r>
      <w:proofErr w:type="spellEnd"/>
      <w:r>
        <w:t xml:space="preserve">, </w:t>
      </w:r>
      <w:proofErr w:type="spellStart"/>
      <w:r>
        <w:t>Ry</w:t>
      </w:r>
      <w:proofErr w:type="spellEnd"/>
      <w:r>
        <w:t xml:space="preserve">, </w:t>
      </w:r>
      <w:r w:rsidR="00C30788">
        <w:t>z</w:t>
      </w:r>
      <w:r>
        <w:t>imm4</w:t>
      </w:r>
    </w:p>
    <w:p xmlns:wp14="http://schemas.microsoft.com/office/word/2010/wordml" w:rsidR="00D259C5" w:rsidP="00143677" w:rsidRDefault="00D259C5" w14:paraId="1D16A0E4" wp14:textId="77777777">
      <w:pPr>
        <w:pStyle w:val="Odstavecseseznamem"/>
        <w:numPr>
          <w:ilvl w:val="1"/>
          <w:numId w:val="14"/>
        </w:numPr>
      </w:pPr>
      <w:r>
        <w:t>LD</w:t>
      </w:r>
      <w:r w:rsidR="001242F9">
        <w:t xml:space="preserve"> – </w:t>
      </w:r>
      <w:proofErr w:type="spellStart"/>
      <w:r>
        <w:t>load</w:t>
      </w:r>
      <w:proofErr w:type="spellEnd"/>
      <w:r>
        <w:t xml:space="preserve"> </w:t>
      </w:r>
      <w:r w:rsidR="00E70547">
        <w:t xml:space="preserve">– </w:t>
      </w:r>
      <w:r>
        <w:t>načíst</w:t>
      </w:r>
    </w:p>
    <w:p xmlns:wp14="http://schemas.microsoft.com/office/word/2010/wordml" w:rsidR="00D259C5" w:rsidP="00143677" w:rsidRDefault="00D259C5" w14:paraId="5BFEE24B" wp14:textId="77777777">
      <w:pPr>
        <w:pStyle w:val="Odstavecseseznamem"/>
        <w:numPr>
          <w:ilvl w:val="1"/>
          <w:numId w:val="14"/>
        </w:numPr>
      </w:pPr>
      <w:r>
        <w:t>Načte hodnotu z adresy (</w:t>
      </w:r>
      <w:proofErr w:type="spellStart"/>
      <w:r>
        <w:t>Ry</w:t>
      </w:r>
      <w:proofErr w:type="spellEnd"/>
      <w:r>
        <w:t xml:space="preserve"> + imm4) do </w:t>
      </w:r>
      <w:proofErr w:type="spellStart"/>
      <w:r>
        <w:t>Rz</w:t>
      </w:r>
      <w:proofErr w:type="spellEnd"/>
    </w:p>
    <w:p xmlns:wp14="http://schemas.microsoft.com/office/word/2010/wordml" w:rsidR="00D259C5" w:rsidP="00143677" w:rsidRDefault="00D259C5" w14:paraId="2E688FFD" wp14:textId="77777777">
      <w:pPr>
        <w:pStyle w:val="Odstavecseseznamem"/>
        <w:numPr>
          <w:ilvl w:val="0"/>
          <w:numId w:val="14"/>
        </w:numPr>
      </w:pPr>
      <w:r>
        <w:t xml:space="preserve">ADD </w:t>
      </w:r>
      <w:proofErr w:type="spellStart"/>
      <w:r>
        <w:t>Rz</w:t>
      </w:r>
      <w:proofErr w:type="spellEnd"/>
      <w:r>
        <w:t xml:space="preserve">, </w:t>
      </w:r>
      <w:proofErr w:type="spellStart"/>
      <w:r>
        <w:t>Ry</w:t>
      </w:r>
      <w:proofErr w:type="spellEnd"/>
      <w:r>
        <w:t xml:space="preserve">, </w:t>
      </w:r>
      <w:r w:rsidR="00C30788">
        <w:t>z</w:t>
      </w:r>
      <w:r>
        <w:t>imm4</w:t>
      </w:r>
    </w:p>
    <w:p xmlns:wp14="http://schemas.microsoft.com/office/word/2010/wordml" w:rsidR="00D259C5" w:rsidP="00143677" w:rsidRDefault="001242F9" w14:paraId="74C06056" wp14:textId="77777777">
      <w:pPr>
        <w:pStyle w:val="Odstavecseseznamem"/>
        <w:numPr>
          <w:ilvl w:val="1"/>
          <w:numId w:val="14"/>
        </w:numPr>
      </w:pPr>
      <w:r>
        <w:t>ADD –</w:t>
      </w:r>
      <w:r w:rsidR="00D259C5">
        <w:t xml:space="preserve"> </w:t>
      </w:r>
      <w:proofErr w:type="spellStart"/>
      <w:r w:rsidR="00D259C5">
        <w:t>addition</w:t>
      </w:r>
      <w:proofErr w:type="spellEnd"/>
      <w:r w:rsidR="00D259C5">
        <w:t xml:space="preserve"> </w:t>
      </w:r>
      <w:r w:rsidR="00E70547">
        <w:t>–</w:t>
      </w:r>
      <w:r w:rsidR="00D259C5">
        <w:t xml:space="preserve"> součet</w:t>
      </w:r>
    </w:p>
    <w:p xmlns:wp14="http://schemas.microsoft.com/office/word/2010/wordml" w:rsidR="00D259C5" w:rsidP="00143677" w:rsidRDefault="00D259C5" w14:paraId="61E83031" wp14:textId="77777777">
      <w:pPr>
        <w:pStyle w:val="Odstavecseseznamem"/>
        <w:numPr>
          <w:ilvl w:val="1"/>
          <w:numId w:val="14"/>
        </w:numPr>
      </w:pPr>
      <w:r>
        <w:t xml:space="preserve">Sečte </w:t>
      </w:r>
      <w:proofErr w:type="spellStart"/>
      <w:r>
        <w:t>Ry</w:t>
      </w:r>
      <w:proofErr w:type="spellEnd"/>
      <w:r>
        <w:t xml:space="preserve"> a imm4, výsledek uloží do </w:t>
      </w:r>
      <w:proofErr w:type="spellStart"/>
      <w:r>
        <w:t>Rz</w:t>
      </w:r>
      <w:proofErr w:type="spellEnd"/>
    </w:p>
    <w:p xmlns:wp14="http://schemas.microsoft.com/office/word/2010/wordml" w:rsidR="00D259C5" w:rsidP="00143677" w:rsidRDefault="00D259C5" w14:paraId="4D63096B" wp14:textId="77777777">
      <w:pPr>
        <w:pStyle w:val="Odstavecseseznamem"/>
        <w:numPr>
          <w:ilvl w:val="0"/>
          <w:numId w:val="14"/>
        </w:numPr>
      </w:pPr>
      <w:r>
        <w:lastRenderedPageBreak/>
        <w:t xml:space="preserve">SL(U) </w:t>
      </w:r>
      <w:proofErr w:type="spellStart"/>
      <w:r>
        <w:t>Rz</w:t>
      </w:r>
      <w:proofErr w:type="spellEnd"/>
      <w:r>
        <w:t xml:space="preserve">, </w:t>
      </w:r>
      <w:proofErr w:type="spellStart"/>
      <w:r>
        <w:t>Ry</w:t>
      </w:r>
      <w:proofErr w:type="spellEnd"/>
      <w:r>
        <w:t xml:space="preserve">, </w:t>
      </w:r>
      <w:r w:rsidR="00C30788">
        <w:t>z</w:t>
      </w:r>
      <w:r>
        <w:t>imm4</w:t>
      </w:r>
    </w:p>
    <w:p xmlns:wp14="http://schemas.microsoft.com/office/word/2010/wordml" w:rsidR="00D259C5" w:rsidP="00143677" w:rsidRDefault="001242F9" w14:paraId="2221C154" wp14:textId="77777777">
      <w:pPr>
        <w:pStyle w:val="Odstavecseseznamem"/>
        <w:numPr>
          <w:ilvl w:val="1"/>
          <w:numId w:val="14"/>
        </w:numPr>
      </w:pPr>
      <w:r>
        <w:t>SL –</w:t>
      </w:r>
      <w:r w:rsidR="00D259C5">
        <w:t xml:space="preserve"> set </w:t>
      </w:r>
      <w:proofErr w:type="spellStart"/>
      <w:r w:rsidR="00D259C5">
        <w:t>if</w:t>
      </w:r>
      <w:proofErr w:type="spellEnd"/>
      <w:r w:rsidR="00D259C5">
        <w:t xml:space="preserve"> </w:t>
      </w:r>
      <w:proofErr w:type="spellStart"/>
      <w:r w:rsidR="00D259C5">
        <w:t>less</w:t>
      </w:r>
      <w:proofErr w:type="spellEnd"/>
      <w:r w:rsidR="00D259C5">
        <w:t xml:space="preserve"> (</w:t>
      </w:r>
      <w:proofErr w:type="spellStart"/>
      <w:r w:rsidR="00D259C5">
        <w:t>unsigne</w:t>
      </w:r>
      <w:r w:rsidR="008400BA">
        <w:t>d</w:t>
      </w:r>
      <w:proofErr w:type="spellEnd"/>
      <w:r w:rsidR="008400BA">
        <w:t>)</w:t>
      </w:r>
      <w:r w:rsidR="00E70547">
        <w:t xml:space="preserve"> – </w:t>
      </w:r>
      <w:r w:rsidR="008400BA">
        <w:t>nastav</w:t>
      </w:r>
      <w:r w:rsidR="00E70547">
        <w:t>,</w:t>
      </w:r>
      <w:r w:rsidR="008400BA">
        <w:t xml:space="preserve"> pokud je menší (bez</w:t>
      </w:r>
      <w:r w:rsidR="00D259C5">
        <w:t xml:space="preserve"> znaménka)</w:t>
      </w:r>
    </w:p>
    <w:p xmlns:wp14="http://schemas.microsoft.com/office/word/2010/wordml" w:rsidR="00D259C5" w:rsidP="00143677" w:rsidRDefault="00D259C5" w14:paraId="324BB361" wp14:textId="77777777">
      <w:pPr>
        <w:pStyle w:val="Odstavecseseznamem"/>
        <w:numPr>
          <w:ilvl w:val="1"/>
          <w:numId w:val="14"/>
        </w:numPr>
      </w:pPr>
      <w:r>
        <w:t xml:space="preserve">Do </w:t>
      </w:r>
      <w:proofErr w:type="spellStart"/>
      <w:r>
        <w:t>Rz</w:t>
      </w:r>
      <w:proofErr w:type="spellEnd"/>
      <w:r>
        <w:t xml:space="preserve"> se uloží hodnota 1, pokud je hodnota </w:t>
      </w:r>
      <w:proofErr w:type="spellStart"/>
      <w:r>
        <w:t>Ry</w:t>
      </w:r>
      <w:proofErr w:type="spellEnd"/>
      <w:r>
        <w:t xml:space="preserve"> menší než imm4, jinak do </w:t>
      </w:r>
      <w:proofErr w:type="spellStart"/>
      <w:r>
        <w:t>Rz</w:t>
      </w:r>
      <w:proofErr w:type="spellEnd"/>
      <w:r>
        <w:t xml:space="preserve"> bu</w:t>
      </w:r>
      <w:r w:rsidR="008400BA">
        <w:t>de zapsána hodnota 0 (forma bez</w:t>
      </w:r>
      <w:r>
        <w:t xml:space="preserve"> znaménka nebere při vyhodnocování ALU komparace ohled na znaménka operandů)</w:t>
      </w:r>
    </w:p>
    <w:p xmlns:wp14="http://schemas.microsoft.com/office/word/2010/wordml" w:rsidR="00D259C5" w:rsidP="00D259C5" w:rsidRDefault="00D259C5" w14:paraId="4EB7B967" wp14:textId="77777777">
      <w:pPr>
        <w:pStyle w:val="Nadpis3"/>
      </w:pPr>
      <w:bookmarkStart w:name="_Toc444553959" w:id="107"/>
      <w:r>
        <w:t>Aritmetika s přímou hodnotou (zápornou)</w:t>
      </w:r>
      <w:bookmarkEnd w:id="107"/>
    </w:p>
    <w:p xmlns:wp14="http://schemas.microsoft.com/office/word/2010/wordml" w:rsidR="008400BA" w:rsidP="008400BA" w:rsidRDefault="008400BA" w14:paraId="7194DBDC" wp14:textId="77777777">
      <w:pPr>
        <w:keepNext/>
        <w:jc w:val="center"/>
      </w:pPr>
      <w:r w:rsidR="008400BA">
        <w:drawing>
          <wp:inline xmlns:wp14="http://schemas.microsoft.com/office/word/2010/wordprocessingDrawing" wp14:editId="615AA289" wp14:anchorId="3C0E3DC7">
            <wp:extent cx="5580382" cy="438203"/>
            <wp:effectExtent l="0" t="0" r="1270" b="0"/>
            <wp:docPr id="10" name="Obrázek 10" descr="C:\Limen\Documentation\Instrukcni formaty - aoimm instrukcni slovo.png" title=""/>
            <wp:cNvGraphicFramePr>
              <a:graphicFrameLocks noChangeAspect="1"/>
            </wp:cNvGraphicFramePr>
            <a:graphic>
              <a:graphicData uri="http://schemas.openxmlformats.org/drawingml/2006/picture">
                <pic:pic>
                  <pic:nvPicPr>
                    <pic:cNvPr id="0" name="Obrázek 10"/>
                    <pic:cNvPicPr/>
                  </pic:nvPicPr>
                  <pic:blipFill>
                    <a:blip r:embed="R604e7f1a6e0146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438203"/>
                    </a:xfrm>
                    <a:prstGeom prst="rect">
                      <a:avLst/>
                    </a:prstGeom>
                  </pic:spPr>
                </pic:pic>
              </a:graphicData>
            </a:graphic>
          </wp:inline>
        </w:drawing>
      </w:r>
    </w:p>
    <w:p xmlns:wp14="http://schemas.microsoft.com/office/word/2010/wordml" w:rsidR="00D05192" w:rsidP="00D05192" w:rsidRDefault="008400BA" w14:paraId="3FB03424" wp14:textId="77777777">
      <w:pPr>
        <w:pStyle w:val="Titulek"/>
        <w:ind w:left="0"/>
      </w:pPr>
      <w:bookmarkStart w:name="_Toc444592597" w:id="108"/>
      <w:r>
        <w:t xml:space="preserve">Tab. 6.4.4.1 </w:t>
      </w:r>
      <w:r w:rsidRPr="008400BA">
        <w:t>Instrukční slovo Aritmetiky s přímou hodnotou (</w:t>
      </w:r>
      <w:r>
        <w:t>zápornou</w:t>
      </w:r>
      <w:r w:rsidRPr="008400BA">
        <w:t>)</w:t>
      </w:r>
      <w:bookmarkEnd w:id="108"/>
    </w:p>
    <w:p xmlns:wp14="http://schemas.microsoft.com/office/word/2010/wordml" w:rsidRPr="00D05192" w:rsidR="00D05192" w:rsidP="00D05192" w:rsidRDefault="00D05192" w14:paraId="769D0D3C" wp14:textId="77777777"/>
    <w:p xmlns:wp14="http://schemas.microsoft.com/office/word/2010/wordml" w:rsidR="008400BA" w:rsidP="008400BA" w:rsidRDefault="008400BA" w14:paraId="54CD245A" wp14:textId="77777777">
      <w:pPr>
        <w:keepNext/>
        <w:jc w:val="center"/>
      </w:pPr>
      <w:r w:rsidR="008400BA">
        <w:drawing>
          <wp:inline xmlns:wp14="http://schemas.microsoft.com/office/word/2010/wordprocessingDrawing" wp14:editId="40D1EC84" wp14:anchorId="7D9B8023">
            <wp:extent cx="4114800" cy="2057400"/>
            <wp:effectExtent l="0" t="0" r="0" b="0"/>
            <wp:docPr id="12" name="Obrázek 12" descr="C:\Limen\Documentation\Instrukcni formaty - aoimm vycet.png" title=""/>
            <wp:cNvGraphicFramePr>
              <a:graphicFrameLocks noChangeAspect="1"/>
            </wp:cNvGraphicFramePr>
            <a:graphic>
              <a:graphicData uri="http://schemas.openxmlformats.org/drawingml/2006/picture">
                <pic:pic>
                  <pic:nvPicPr>
                    <pic:cNvPr id="0" name="Obrázek 12"/>
                    <pic:cNvPicPr/>
                  </pic:nvPicPr>
                  <pic:blipFill>
                    <a:blip r:embed="R44a2d51b51304d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2057400"/>
                    </a:xfrm>
                    <a:prstGeom prst="rect">
                      <a:avLst/>
                    </a:prstGeom>
                  </pic:spPr>
                </pic:pic>
              </a:graphicData>
            </a:graphic>
          </wp:inline>
        </w:drawing>
      </w:r>
    </w:p>
    <w:p xmlns:wp14="http://schemas.microsoft.com/office/word/2010/wordml" w:rsidR="008400BA" w:rsidP="008400BA" w:rsidRDefault="00441ED0" w14:paraId="58A3FD63" wp14:textId="77777777">
      <w:pPr>
        <w:pStyle w:val="Titulek"/>
        <w:ind w:left="0"/>
      </w:pPr>
      <w:bookmarkStart w:name="_Toc444592598" w:id="109"/>
      <w:r>
        <w:t>Tab. 6.4.4</w:t>
      </w:r>
      <w:r w:rsidRPr="008400BA" w:rsidR="008400BA">
        <w:t>.2 Výčet instrukcí Aritmetiky s přímou hodnotou (kladnou)</w:t>
      </w:r>
      <w:bookmarkEnd w:id="109"/>
    </w:p>
    <w:p xmlns:wp14="http://schemas.microsoft.com/office/word/2010/wordml" w:rsidR="0020608D" w:rsidP="0020608D" w:rsidRDefault="0020608D" w14:paraId="1231BE67" wp14:textId="77777777"/>
    <w:p xmlns:wp14="http://schemas.microsoft.com/office/word/2010/wordml" w:rsidR="0020608D" w:rsidP="0020608D" w:rsidRDefault="0020608D" w14:paraId="1B16DB07" wp14:textId="77777777">
      <w:r>
        <w:t>Instrukční formát typu aritmetika s přímou hodnotou (zápornou) je obdobou formátu předešlého. Rozdílem je, že přímá hodnota, která je taktéž součástí instrukčního slova, je před vstupem do ALU rozšířena do 16 bitů o jedničky. Velmi jednoduše je tedy implementována i práce se zápornými konstantami. To je taky důvodem proč tento instrukční formát ani předešlý neimplementují odečí</w:t>
      </w:r>
      <w:r w:rsidR="001242F9">
        <w:t>tání –</w:t>
      </w:r>
      <w:r>
        <w:t xml:space="preserve"> odečítání znamená přičítání záporné hodnoty. Samotné rozdělení těchto dvou instrukčních formátů namísto jejich sjednocení je podloženo jednoduchostí a pravidelností. Implementace takto podobných instrukčních formátů odděleně plní návrh pravidelných instrukčních formátů. Kdyby se tyto instrukční formáty spojily a operand by byl ve dvojkovém doplňku, byl by stále instrukční formát uložen ve 3 vrchních bitech instrukčního slova, ovšem tento formát by již nezabíral 1/8 ze všech instrukčních formátů jako každý jiný instrukční formát, a tudíž by se </w:t>
      </w:r>
      <w:r>
        <w:lastRenderedPageBreak/>
        <w:t>to v konečném důsledku projevilo mírně zvýšenou náročností hardwaru při dekódování instrukcí. V případě imaginárního jazyka symbolických adres pro tento procesor by byla skutečnost, že neexistuje sjednocený formát pro aritmetické operace s přímým operandem v dvojkovém doplňku, úplně skryta a programátor by mohl standardně pracovat i se zápornými hodnotami. Nicméně</w:t>
      </w:r>
      <w:r w:rsidR="00F048E0">
        <w:t xml:space="preserve"> i</w:t>
      </w:r>
      <w:r>
        <w:t xml:space="preserve"> na hardwarové úrovni</w:t>
      </w:r>
      <w:r w:rsidR="00AE56DD">
        <w:t xml:space="preserve"> se ve skutečnosti</w:t>
      </w:r>
      <w:r>
        <w:t xml:space="preserve"> jedná o přímou hodnotu zapsanou formátem dvojkového doplňku. Jediný vjemový rozdíl je, že v instrukčním slově je znaménkový bit přímé hodnoty, neboli MSB, uložen v LSB operačního kódu pro nulové hodnoty zbylých bitů a nikoli zleva vedle přímé hodnoty.</w:t>
      </w:r>
    </w:p>
    <w:p xmlns:wp14="http://schemas.microsoft.com/office/word/2010/wordml" w:rsidR="0020608D" w:rsidP="0020608D" w:rsidRDefault="0020608D" w14:paraId="5634C562" wp14:textId="77777777">
      <w:r>
        <w:t>Aritmetika s přímou hodnotou (zápornou) až na její záporný operand obsahuje stejné instrukce jako aritmetika s přímou hodnotou (kladnou).</w:t>
      </w:r>
    </w:p>
    <w:p xmlns:wp14="http://schemas.microsoft.com/office/word/2010/wordml" w:rsidR="003A214F" w:rsidP="003A214F" w:rsidRDefault="00CA0C3C" w14:paraId="42E5C250" wp14:textId="77777777">
      <w:pPr>
        <w:pStyle w:val="Nadpis3"/>
      </w:pPr>
      <w:bookmarkStart w:name="_Toc444553960" w:id="110"/>
      <w:r>
        <w:t>Logika s přímou hodnotou</w:t>
      </w:r>
      <w:bookmarkEnd w:id="110"/>
    </w:p>
    <w:p xmlns:wp14="http://schemas.microsoft.com/office/word/2010/wordml" w:rsidR="00CA0C3C" w:rsidP="00CA0C3C" w:rsidRDefault="00CA0C3C" w14:paraId="36FEB5B0" wp14:textId="77777777">
      <w:pPr>
        <w:keepNext/>
      </w:pPr>
      <w:r w:rsidR="00CA0C3C">
        <w:drawing>
          <wp:inline xmlns:wp14="http://schemas.microsoft.com/office/word/2010/wordprocessingDrawing" wp14:editId="0219F141" wp14:anchorId="10320ADA">
            <wp:extent cx="5580382" cy="438203"/>
            <wp:effectExtent l="0" t="0" r="1270" b="0"/>
            <wp:docPr id="16" name="Obrázek 16" descr="C:\Limen\Documentation\Instrukcni formaty - limm instrukcni slovo.png" title=""/>
            <wp:cNvGraphicFramePr>
              <a:graphicFrameLocks noChangeAspect="1"/>
            </wp:cNvGraphicFramePr>
            <a:graphic>
              <a:graphicData uri="http://schemas.openxmlformats.org/drawingml/2006/picture">
                <pic:pic>
                  <pic:nvPicPr>
                    <pic:cNvPr id="0" name="Obrázek 16"/>
                    <pic:cNvPicPr/>
                  </pic:nvPicPr>
                  <pic:blipFill>
                    <a:blip r:embed="Ra66c90200aad4e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438203"/>
                    </a:xfrm>
                    <a:prstGeom prst="rect">
                      <a:avLst/>
                    </a:prstGeom>
                  </pic:spPr>
                </pic:pic>
              </a:graphicData>
            </a:graphic>
          </wp:inline>
        </w:drawing>
      </w:r>
    </w:p>
    <w:p xmlns:wp14="http://schemas.microsoft.com/office/word/2010/wordml" w:rsidR="00D05192" w:rsidP="00D94621" w:rsidRDefault="00CA0C3C" w14:paraId="0BA0F688" wp14:textId="77777777">
      <w:pPr>
        <w:pStyle w:val="Titulek"/>
        <w:ind w:left="0"/>
      </w:pPr>
      <w:bookmarkStart w:name="_Toc444592599" w:id="111"/>
      <w:r>
        <w:t xml:space="preserve">Tab. 6.4.5.1 </w:t>
      </w:r>
      <w:r w:rsidRPr="008400BA">
        <w:t xml:space="preserve">Instrukční slovo </w:t>
      </w:r>
      <w:r>
        <w:t>Logiky s přímou hodnotou</w:t>
      </w:r>
      <w:bookmarkEnd w:id="111"/>
    </w:p>
    <w:p xmlns:wp14="http://schemas.microsoft.com/office/word/2010/wordml" w:rsidR="00D94621" w:rsidP="00D94621" w:rsidRDefault="00D94621" w14:paraId="30D7AA69" wp14:textId="77777777"/>
    <w:p xmlns:wp14="http://schemas.microsoft.com/office/word/2010/wordml" w:rsidR="00D94621" w:rsidP="00D94621" w:rsidRDefault="00D94621" w14:paraId="7196D064" wp14:textId="77777777">
      <w:pPr>
        <w:keepNext/>
        <w:jc w:val="center"/>
      </w:pPr>
      <w:r w:rsidR="00D94621">
        <w:drawing>
          <wp:inline xmlns:wp14="http://schemas.microsoft.com/office/word/2010/wordprocessingDrawing" wp14:editId="4BF745B6" wp14:anchorId="55BD3298">
            <wp:extent cx="4114800" cy="2062480"/>
            <wp:effectExtent l="0" t="0" r="0" b="0"/>
            <wp:docPr id="150" name="Obrázek 150" descr="C:\Limen\Documentation\Instrukcni formaty - limm vycet.png" title=""/>
            <wp:cNvGraphicFramePr>
              <a:graphicFrameLocks noChangeAspect="1"/>
            </wp:cNvGraphicFramePr>
            <a:graphic>
              <a:graphicData uri="http://schemas.openxmlformats.org/drawingml/2006/picture">
                <pic:pic>
                  <pic:nvPicPr>
                    <pic:cNvPr id="0" name="Obrázek 150"/>
                    <pic:cNvPicPr/>
                  </pic:nvPicPr>
                  <pic:blipFill>
                    <a:blip r:embed="Ra04da8e5766b4a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2062480"/>
                    </a:xfrm>
                    <a:prstGeom prst="rect">
                      <a:avLst/>
                    </a:prstGeom>
                  </pic:spPr>
                </pic:pic>
              </a:graphicData>
            </a:graphic>
          </wp:inline>
        </w:drawing>
      </w:r>
    </w:p>
    <w:p xmlns:wp14="http://schemas.microsoft.com/office/word/2010/wordml" w:rsidR="00D94621" w:rsidP="00D94621" w:rsidRDefault="00D94621" w14:paraId="1F5FB5A0" wp14:textId="77777777">
      <w:pPr>
        <w:pStyle w:val="Titulek"/>
        <w:ind w:left="0"/>
      </w:pPr>
      <w:bookmarkStart w:name="_Toc444592600" w:id="112"/>
      <w:r w:rsidRPr="00D94621">
        <w:t>Tab. 6.4.5.2 Výčet instrukcí Logiky s přímou hodnotou</w:t>
      </w:r>
      <w:bookmarkEnd w:id="112"/>
    </w:p>
    <w:p xmlns:wp14="http://schemas.microsoft.com/office/word/2010/wordml" w:rsidR="00CA0C3C" w:rsidP="00CA0C3C" w:rsidRDefault="00CA0C3C" w14:paraId="34FF1C98" wp14:textId="77777777"/>
    <w:p xmlns:wp14="http://schemas.microsoft.com/office/word/2010/wordml" w:rsidR="00CA0C3C" w:rsidP="00CA0C3C" w:rsidRDefault="000B64BF" w14:paraId="71006128" wp14:textId="77777777">
      <w:r w:rsidRPr="000B64BF">
        <w:t xml:space="preserve">Instrukční formát typu Logika s přímou hodnotou obsahuje stejně jako dva předešlé instrukční formáty operand přímo v instrukčním slově. Jeho velikost je opět omezena instrukční sadou na 4 bity a při vstupu do ALU je rozšířen na 16 bitů nulami. Za povšimnutí stojí fakt, že mezi instrukčními formáty není žádná obdoba tohoto instrukčního formátu se zápornými hodnotami. Je to především způsobeno požadavky, které se od tohoto instrukčního formátu očekávají. Tyto instrukce jsou určeny pro logické </w:t>
      </w:r>
      <w:r w:rsidRPr="000B64BF">
        <w:lastRenderedPageBreak/>
        <w:t>výrazy s konstantou, jejíž hodnota je v rozsahu od 0 do 15, což pokryje všechny hodnoty šestnáctkové číselné soustavy (0 - F). Část tohoto instrukčního formátu také definuje bitové posuny, jimiž se dá například implementovat s dostatečně nízkou asymptotickou složitostí softwarové násobení libovolných dvou čísel. Bitové posuny se ovšem zpravidla a častěji použ</w:t>
      </w:r>
      <w:r>
        <w:t>ívají na velmi rychlé násobení</w:t>
      </w:r>
      <w:r w:rsidRPr="000B64BF">
        <w:t>, při kterém je hodnota jednoho z operandu rovna n-té mocnině čísla 2.</w:t>
      </w:r>
      <w:r w:rsidR="00121896">
        <w:t xml:space="preserve"> </w:t>
      </w:r>
      <w:r w:rsidR="000116D2">
        <w:t>Pro realizaci dělení</w:t>
      </w:r>
      <w:r w:rsidR="00121896">
        <w:t xml:space="preserve"> se taky používá, ovšem musí této n-té mocnině čísla 2 být roven </w:t>
      </w:r>
      <w:r w:rsidR="0039302D">
        <w:t>dělitel.</w:t>
      </w:r>
    </w:p>
    <w:p xmlns:wp14="http://schemas.microsoft.com/office/word/2010/wordml" w:rsidR="00331592" w:rsidP="00331592" w:rsidRDefault="00331592" w14:paraId="1856F7A2" wp14:textId="77777777">
      <w:r>
        <w:t>Logika s přímou hodnotou obsahuje tyto instrukce:</w:t>
      </w:r>
    </w:p>
    <w:p xmlns:wp14="http://schemas.microsoft.com/office/word/2010/wordml" w:rsidR="00331592" w:rsidP="00143677" w:rsidRDefault="00331592" w14:paraId="21D72EDF" wp14:textId="77777777">
      <w:pPr>
        <w:pStyle w:val="Odstavecseseznamem"/>
        <w:numPr>
          <w:ilvl w:val="0"/>
          <w:numId w:val="15"/>
        </w:numPr>
      </w:pPr>
      <w:r>
        <w:t xml:space="preserve">(N)OR </w:t>
      </w:r>
      <w:proofErr w:type="spellStart"/>
      <w:r>
        <w:t>Rz</w:t>
      </w:r>
      <w:proofErr w:type="spellEnd"/>
      <w:r>
        <w:t xml:space="preserve">, </w:t>
      </w:r>
      <w:proofErr w:type="spellStart"/>
      <w:r>
        <w:t>Ry</w:t>
      </w:r>
      <w:proofErr w:type="spellEnd"/>
      <w:r>
        <w:t>, imm4</w:t>
      </w:r>
    </w:p>
    <w:p xmlns:wp14="http://schemas.microsoft.com/office/word/2010/wordml" w:rsidR="00331592" w:rsidP="00143677" w:rsidRDefault="001242F9" w14:paraId="4E4A4642" wp14:textId="77777777">
      <w:pPr>
        <w:pStyle w:val="Odstavecseseznamem"/>
        <w:numPr>
          <w:ilvl w:val="1"/>
          <w:numId w:val="15"/>
        </w:numPr>
      </w:pPr>
      <w:r>
        <w:t>(N)OR –</w:t>
      </w:r>
      <w:r w:rsidR="00E70547">
        <w:t xml:space="preserve"> (not) </w:t>
      </w:r>
      <w:proofErr w:type="spellStart"/>
      <w:r w:rsidR="00E70547">
        <w:t>logical</w:t>
      </w:r>
      <w:proofErr w:type="spellEnd"/>
      <w:r w:rsidR="00E70547">
        <w:t xml:space="preserve"> </w:t>
      </w:r>
      <w:proofErr w:type="spellStart"/>
      <w:r w:rsidR="00E70547">
        <w:t>disjunction</w:t>
      </w:r>
      <w:proofErr w:type="spellEnd"/>
      <w:r w:rsidR="00E70547">
        <w:t xml:space="preserve"> –</w:t>
      </w:r>
      <w:r w:rsidR="00331592">
        <w:t xml:space="preserve"> (negace) logická disjunkce</w:t>
      </w:r>
    </w:p>
    <w:p xmlns:wp14="http://schemas.microsoft.com/office/word/2010/wordml" w:rsidR="00331592" w:rsidP="00143677" w:rsidRDefault="00331592" w14:paraId="6633B3C2" wp14:textId="77777777">
      <w:pPr>
        <w:pStyle w:val="Odstavecseseznamem"/>
        <w:numPr>
          <w:ilvl w:val="1"/>
          <w:numId w:val="15"/>
        </w:numPr>
      </w:pPr>
      <w:r>
        <w:t xml:space="preserve">Provede logickou disjunkci mezi hodnotami jednotlivých bitů </w:t>
      </w:r>
      <w:proofErr w:type="spellStart"/>
      <w:r>
        <w:t>Ry</w:t>
      </w:r>
      <w:proofErr w:type="spellEnd"/>
      <w:r>
        <w:t xml:space="preserve"> a </w:t>
      </w:r>
      <w:proofErr w:type="spellStart"/>
      <w:r>
        <w:t>imm</w:t>
      </w:r>
      <w:proofErr w:type="spellEnd"/>
      <w:r>
        <w:t xml:space="preserve"> a výsledek (popřípadě logicky znegovaný) uloží do </w:t>
      </w:r>
      <w:proofErr w:type="spellStart"/>
      <w:r>
        <w:t>Rz</w:t>
      </w:r>
      <w:proofErr w:type="spellEnd"/>
    </w:p>
    <w:p xmlns:wp14="http://schemas.microsoft.com/office/word/2010/wordml" w:rsidR="00331592" w:rsidP="00143677" w:rsidRDefault="00331592" w14:paraId="4A66FF13" wp14:textId="77777777">
      <w:pPr>
        <w:pStyle w:val="Odstavecseseznamem"/>
        <w:numPr>
          <w:ilvl w:val="0"/>
          <w:numId w:val="15"/>
        </w:numPr>
      </w:pPr>
      <w:r>
        <w:t xml:space="preserve">(N)AND </w:t>
      </w:r>
      <w:proofErr w:type="spellStart"/>
      <w:r>
        <w:t>Rz</w:t>
      </w:r>
      <w:proofErr w:type="spellEnd"/>
      <w:r>
        <w:t xml:space="preserve">, </w:t>
      </w:r>
      <w:proofErr w:type="spellStart"/>
      <w:r>
        <w:t>Ry</w:t>
      </w:r>
      <w:proofErr w:type="spellEnd"/>
      <w:r>
        <w:t>, imm4</w:t>
      </w:r>
    </w:p>
    <w:p xmlns:wp14="http://schemas.microsoft.com/office/word/2010/wordml" w:rsidR="00331592" w:rsidP="00143677" w:rsidRDefault="001242F9" w14:paraId="05CE5483" wp14:textId="77777777">
      <w:pPr>
        <w:pStyle w:val="Odstavecseseznamem"/>
        <w:numPr>
          <w:ilvl w:val="1"/>
          <w:numId w:val="15"/>
        </w:numPr>
      </w:pPr>
      <w:r>
        <w:t>(N)AND –</w:t>
      </w:r>
      <w:r w:rsidR="00E70547">
        <w:t xml:space="preserve"> (not) </w:t>
      </w:r>
      <w:proofErr w:type="spellStart"/>
      <w:r w:rsidR="00E70547">
        <w:t>logical</w:t>
      </w:r>
      <w:proofErr w:type="spellEnd"/>
      <w:r w:rsidR="00E70547">
        <w:t xml:space="preserve"> </w:t>
      </w:r>
      <w:proofErr w:type="spellStart"/>
      <w:r w:rsidR="00E70547">
        <w:t>conjunction</w:t>
      </w:r>
      <w:proofErr w:type="spellEnd"/>
      <w:r w:rsidR="00E70547">
        <w:t xml:space="preserve">  –</w:t>
      </w:r>
      <w:r w:rsidR="00331592">
        <w:t xml:space="preserve"> (negace) logická konjunkce</w:t>
      </w:r>
    </w:p>
    <w:p xmlns:wp14="http://schemas.microsoft.com/office/word/2010/wordml" w:rsidR="00331592" w:rsidP="00143677" w:rsidRDefault="00331592" w14:paraId="377AFD9B" wp14:textId="77777777">
      <w:pPr>
        <w:pStyle w:val="Odstavecseseznamem"/>
        <w:numPr>
          <w:ilvl w:val="1"/>
          <w:numId w:val="15"/>
        </w:numPr>
      </w:pPr>
      <w:r>
        <w:t xml:space="preserve">Provede logickou konjunkci mezi hodnotami jednotlivých bitů </w:t>
      </w:r>
      <w:proofErr w:type="spellStart"/>
      <w:r>
        <w:t>Ry</w:t>
      </w:r>
      <w:proofErr w:type="spellEnd"/>
      <w:r>
        <w:t xml:space="preserve"> a </w:t>
      </w:r>
      <w:proofErr w:type="spellStart"/>
      <w:r>
        <w:t>imm</w:t>
      </w:r>
      <w:proofErr w:type="spellEnd"/>
      <w:r>
        <w:t xml:space="preserve"> a výsledek (popřípadě logicky znegovaný) uloží do </w:t>
      </w:r>
      <w:proofErr w:type="spellStart"/>
      <w:r>
        <w:t>Rz</w:t>
      </w:r>
      <w:proofErr w:type="spellEnd"/>
    </w:p>
    <w:p xmlns:wp14="http://schemas.microsoft.com/office/word/2010/wordml" w:rsidR="00331592" w:rsidP="00143677" w:rsidRDefault="00331592" w14:paraId="695B9AED" wp14:textId="77777777">
      <w:pPr>
        <w:pStyle w:val="Odstavecseseznamem"/>
        <w:numPr>
          <w:ilvl w:val="0"/>
          <w:numId w:val="15"/>
        </w:numPr>
      </w:pPr>
      <w:r>
        <w:t xml:space="preserve">XOR </w:t>
      </w:r>
      <w:proofErr w:type="spellStart"/>
      <w:r>
        <w:t>Rz</w:t>
      </w:r>
      <w:proofErr w:type="spellEnd"/>
      <w:r>
        <w:t xml:space="preserve">, </w:t>
      </w:r>
      <w:proofErr w:type="spellStart"/>
      <w:r>
        <w:t>Ry</w:t>
      </w:r>
      <w:proofErr w:type="spellEnd"/>
      <w:r>
        <w:t>, imm4</w:t>
      </w:r>
    </w:p>
    <w:p xmlns:wp14="http://schemas.microsoft.com/office/word/2010/wordml" w:rsidR="00331592" w:rsidP="00143677" w:rsidRDefault="001242F9" w14:paraId="2661283E" wp14:textId="77777777">
      <w:pPr>
        <w:pStyle w:val="Odstavecseseznamem"/>
        <w:numPr>
          <w:ilvl w:val="1"/>
          <w:numId w:val="15"/>
        </w:numPr>
      </w:pPr>
      <w:r>
        <w:t>XOR –</w:t>
      </w:r>
      <w:r w:rsidR="00331592">
        <w:t xml:space="preserve"> </w:t>
      </w:r>
      <w:proofErr w:type="spellStart"/>
      <w:r w:rsidR="00331592">
        <w:t>logical</w:t>
      </w:r>
      <w:proofErr w:type="spellEnd"/>
      <w:r w:rsidR="00331592">
        <w:t xml:space="preserve"> </w:t>
      </w:r>
      <w:proofErr w:type="spellStart"/>
      <w:r w:rsidR="00331592">
        <w:t>exclusive</w:t>
      </w:r>
      <w:proofErr w:type="spellEnd"/>
      <w:r w:rsidR="00331592">
        <w:t xml:space="preserve"> </w:t>
      </w:r>
      <w:proofErr w:type="spellStart"/>
      <w:r w:rsidR="00331592">
        <w:t>disjunction</w:t>
      </w:r>
      <w:proofErr w:type="spellEnd"/>
      <w:r w:rsidR="00331592">
        <w:t xml:space="preserve"> </w:t>
      </w:r>
      <w:r w:rsidR="00E70547">
        <w:t>–</w:t>
      </w:r>
      <w:r w:rsidR="00993758">
        <w:t xml:space="preserve"> </w:t>
      </w:r>
      <w:r w:rsidRPr="00993758" w:rsidR="00993758">
        <w:t>exklusivní</w:t>
      </w:r>
      <w:r w:rsidR="00331592">
        <w:t xml:space="preserve"> logická disjunkce</w:t>
      </w:r>
    </w:p>
    <w:p xmlns:wp14="http://schemas.microsoft.com/office/word/2010/wordml" w:rsidR="001242F9" w:rsidP="00143677" w:rsidRDefault="00331592" w14:paraId="09F146A5" wp14:textId="77777777">
      <w:pPr>
        <w:pStyle w:val="Odstavecseseznamem"/>
        <w:numPr>
          <w:ilvl w:val="1"/>
          <w:numId w:val="15"/>
        </w:numPr>
      </w:pPr>
      <w:r>
        <w:t xml:space="preserve">Provede exklusivní logickou disjunkci mezi hodnotami jednotlivých bitů </w:t>
      </w:r>
      <w:proofErr w:type="spellStart"/>
      <w:r>
        <w:t>Ry</w:t>
      </w:r>
      <w:proofErr w:type="spellEnd"/>
      <w:r>
        <w:t xml:space="preserve"> a </w:t>
      </w:r>
      <w:proofErr w:type="spellStart"/>
      <w:r>
        <w:t>imm</w:t>
      </w:r>
      <w:proofErr w:type="spellEnd"/>
      <w:r>
        <w:t xml:space="preserve"> a výsledek uloží do </w:t>
      </w:r>
      <w:proofErr w:type="spellStart"/>
      <w:r>
        <w:t>Rz</w:t>
      </w:r>
      <w:proofErr w:type="spellEnd"/>
    </w:p>
    <w:p xmlns:wp14="http://schemas.microsoft.com/office/word/2010/wordml" w:rsidR="001242F9" w:rsidP="00143677" w:rsidRDefault="001242F9" w14:paraId="5919722B" wp14:textId="77777777">
      <w:pPr>
        <w:pStyle w:val="Odstavecseseznamem"/>
        <w:numPr>
          <w:ilvl w:val="0"/>
          <w:numId w:val="15"/>
        </w:numPr>
      </w:pPr>
      <w:r>
        <w:t xml:space="preserve">SLL/SRL </w:t>
      </w:r>
      <w:proofErr w:type="spellStart"/>
      <w:r>
        <w:t>Rz</w:t>
      </w:r>
      <w:proofErr w:type="spellEnd"/>
      <w:r>
        <w:t xml:space="preserve">, </w:t>
      </w:r>
      <w:proofErr w:type="spellStart"/>
      <w:r>
        <w:t>Ry</w:t>
      </w:r>
      <w:proofErr w:type="spellEnd"/>
      <w:r>
        <w:t>, imm4</w:t>
      </w:r>
    </w:p>
    <w:p xmlns:wp14="http://schemas.microsoft.com/office/word/2010/wordml" w:rsidR="001242F9" w:rsidP="00143677" w:rsidRDefault="001242F9" w14:paraId="2055039C" wp14:textId="77777777">
      <w:pPr>
        <w:pStyle w:val="Odstavecseseznamem"/>
        <w:numPr>
          <w:ilvl w:val="1"/>
          <w:numId w:val="15"/>
        </w:numPr>
      </w:pPr>
      <w:r>
        <w:t>SLL/</w:t>
      </w:r>
      <w:r w:rsidR="00623856">
        <w:t>SRL –</w:t>
      </w:r>
      <w:r w:rsidR="00E70547">
        <w:t xml:space="preserve"> shift </w:t>
      </w:r>
      <w:proofErr w:type="spellStart"/>
      <w:r w:rsidR="00E70547">
        <w:t>left</w:t>
      </w:r>
      <w:proofErr w:type="spellEnd"/>
      <w:r w:rsidR="00E70547">
        <w:t>/</w:t>
      </w:r>
      <w:proofErr w:type="spellStart"/>
      <w:r w:rsidR="00E70547">
        <w:t>right</w:t>
      </w:r>
      <w:proofErr w:type="spellEnd"/>
      <w:r w:rsidR="00E70547">
        <w:t xml:space="preserve"> </w:t>
      </w:r>
      <w:proofErr w:type="spellStart"/>
      <w:r w:rsidR="00E70547">
        <w:t>logical</w:t>
      </w:r>
      <w:proofErr w:type="spellEnd"/>
      <w:r w:rsidR="00E70547">
        <w:t xml:space="preserve"> –</w:t>
      </w:r>
      <w:r>
        <w:t xml:space="preserve"> logický posun doleva/doprava</w:t>
      </w:r>
    </w:p>
    <w:p xmlns:wp14="http://schemas.microsoft.com/office/word/2010/wordml" w:rsidR="001242F9" w:rsidP="00143677" w:rsidRDefault="001242F9" w14:paraId="14155968" wp14:textId="77777777">
      <w:pPr>
        <w:pStyle w:val="Odstavecseseznamem"/>
        <w:numPr>
          <w:ilvl w:val="1"/>
          <w:numId w:val="15"/>
        </w:numPr>
      </w:pPr>
      <w:r>
        <w:t xml:space="preserve">Bitová podoba hodnoty </w:t>
      </w:r>
      <w:proofErr w:type="spellStart"/>
      <w:r>
        <w:t>Ry</w:t>
      </w:r>
      <w:proofErr w:type="spellEnd"/>
      <w:r>
        <w:t xml:space="preserve"> se posune doleva/doprava (opačná strana je doplněna nulami) o hodnotu, kterou udává imm4 a následně je uložena do </w:t>
      </w:r>
      <w:proofErr w:type="spellStart"/>
      <w:r>
        <w:t>Rz</w:t>
      </w:r>
      <w:proofErr w:type="spellEnd"/>
    </w:p>
    <w:p xmlns:wp14="http://schemas.microsoft.com/office/word/2010/wordml" w:rsidR="001242F9" w:rsidP="00143677" w:rsidRDefault="001242F9" w14:paraId="19F75343" wp14:textId="77777777">
      <w:pPr>
        <w:pStyle w:val="Odstavecseseznamem"/>
        <w:numPr>
          <w:ilvl w:val="0"/>
          <w:numId w:val="15"/>
        </w:numPr>
      </w:pPr>
      <w:r>
        <w:t xml:space="preserve">SRA </w:t>
      </w:r>
      <w:proofErr w:type="spellStart"/>
      <w:r>
        <w:t>Rz</w:t>
      </w:r>
      <w:proofErr w:type="spellEnd"/>
      <w:r>
        <w:t xml:space="preserve">, </w:t>
      </w:r>
      <w:proofErr w:type="spellStart"/>
      <w:r>
        <w:t>Ry</w:t>
      </w:r>
      <w:proofErr w:type="spellEnd"/>
      <w:r>
        <w:t>, imm4</w:t>
      </w:r>
    </w:p>
    <w:p xmlns:wp14="http://schemas.microsoft.com/office/word/2010/wordml" w:rsidR="001242F9" w:rsidP="00143677" w:rsidRDefault="00623856" w14:paraId="4F03C7B3" wp14:textId="77777777">
      <w:pPr>
        <w:pStyle w:val="Odstavecseseznamem"/>
        <w:numPr>
          <w:ilvl w:val="1"/>
          <w:numId w:val="15"/>
        </w:numPr>
      </w:pPr>
      <w:r>
        <w:t>SRA –</w:t>
      </w:r>
      <w:r w:rsidR="001242F9">
        <w:t xml:space="preserve"> shift </w:t>
      </w:r>
      <w:proofErr w:type="spellStart"/>
      <w:r w:rsidR="001242F9">
        <w:t>right</w:t>
      </w:r>
      <w:proofErr w:type="spellEnd"/>
      <w:r w:rsidR="001242F9">
        <w:t xml:space="preserve"> </w:t>
      </w:r>
      <w:proofErr w:type="spellStart"/>
      <w:r w:rsidR="001242F9">
        <w:t>arithmetic</w:t>
      </w:r>
      <w:proofErr w:type="spellEnd"/>
      <w:r w:rsidR="001242F9">
        <w:t xml:space="preserve"> - aritmetický posun doprava</w:t>
      </w:r>
    </w:p>
    <w:p xmlns:wp14="http://schemas.microsoft.com/office/word/2010/wordml" w:rsidR="00175A57" w:rsidP="00143677" w:rsidRDefault="001242F9" w14:paraId="73816D90" wp14:textId="77777777">
      <w:pPr>
        <w:pStyle w:val="Odstavecseseznamem"/>
        <w:numPr>
          <w:ilvl w:val="1"/>
          <w:numId w:val="15"/>
        </w:numPr>
      </w:pPr>
      <w:r>
        <w:t xml:space="preserve">Bitová podoba hodnoty </w:t>
      </w:r>
      <w:proofErr w:type="spellStart"/>
      <w:r>
        <w:t>Ry</w:t>
      </w:r>
      <w:proofErr w:type="spellEnd"/>
      <w:r>
        <w:t xml:space="preserve"> se posune doprava (zleva doplněna o hodnotu znaménkového bitu </w:t>
      </w:r>
      <w:proofErr w:type="spellStart"/>
      <w:r>
        <w:t>Ry</w:t>
      </w:r>
      <w:proofErr w:type="spellEnd"/>
      <w:r>
        <w:t xml:space="preserve">) o hodnotu, kterou udává imm4 a následně uložena je do </w:t>
      </w:r>
      <w:proofErr w:type="spellStart"/>
      <w:r>
        <w:t>Rz</w:t>
      </w:r>
      <w:proofErr w:type="spellEnd"/>
      <w:r w:rsidR="00175A57">
        <w:t>.</w:t>
      </w:r>
    </w:p>
    <w:p xmlns:wp14="http://schemas.microsoft.com/office/word/2010/wordml" w:rsidR="00175A57" w:rsidRDefault="00175A57" w14:paraId="6D072C0D" wp14:textId="77777777">
      <w:pPr>
        <w:spacing w:after="0" w:line="240" w:lineRule="auto"/>
        <w:jc w:val="left"/>
      </w:pPr>
      <w:r>
        <w:br w:type="page"/>
      </w:r>
    </w:p>
    <w:p xmlns:wp14="http://schemas.microsoft.com/office/word/2010/wordml" w:rsidR="00175A57" w:rsidP="00175A57" w:rsidRDefault="00175A57" w14:paraId="001AC77E" wp14:textId="77777777">
      <w:pPr>
        <w:pStyle w:val="Nadpis3"/>
      </w:pPr>
      <w:bookmarkStart w:name="_Toc444553961" w:id="113"/>
      <w:r>
        <w:lastRenderedPageBreak/>
        <w:t>Aritmetika a logika s registry</w:t>
      </w:r>
      <w:bookmarkEnd w:id="113"/>
    </w:p>
    <w:p xmlns:wp14="http://schemas.microsoft.com/office/word/2010/wordml" w:rsidR="00175A57" w:rsidP="00175A57" w:rsidRDefault="00175A57" w14:paraId="48A21919" wp14:textId="77777777">
      <w:pPr>
        <w:keepNext/>
        <w:jc w:val="center"/>
      </w:pPr>
      <w:r w:rsidR="00175A57">
        <w:drawing>
          <wp:inline xmlns:wp14="http://schemas.microsoft.com/office/word/2010/wordprocessingDrawing" wp14:editId="4B0D49B0" wp14:anchorId="107EF78D">
            <wp:extent cx="5580382" cy="438203"/>
            <wp:effectExtent l="0" t="0" r="1270" b="0"/>
            <wp:docPr id="17" name="Obrázek 17" descr="C:\Limen\Documentation\Instrukcni formaty - alreg instrukcni slovo.png" title=""/>
            <wp:cNvGraphicFramePr>
              <a:graphicFrameLocks noChangeAspect="1"/>
            </wp:cNvGraphicFramePr>
            <a:graphic>
              <a:graphicData uri="http://schemas.openxmlformats.org/drawingml/2006/picture">
                <pic:pic>
                  <pic:nvPicPr>
                    <pic:cNvPr id="0" name="Obrázek 17"/>
                    <pic:cNvPicPr/>
                  </pic:nvPicPr>
                  <pic:blipFill>
                    <a:blip r:embed="Rd3226d9af64d44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438203"/>
                    </a:xfrm>
                    <a:prstGeom prst="rect">
                      <a:avLst/>
                    </a:prstGeom>
                  </pic:spPr>
                </pic:pic>
              </a:graphicData>
            </a:graphic>
          </wp:inline>
        </w:drawing>
      </w:r>
    </w:p>
    <w:p xmlns:wp14="http://schemas.microsoft.com/office/word/2010/wordml" w:rsidR="00175A57" w:rsidP="00471136" w:rsidRDefault="00175A57" w14:paraId="5A254740" wp14:textId="77777777">
      <w:pPr>
        <w:pStyle w:val="Titulek"/>
        <w:ind w:left="0"/>
      </w:pPr>
      <w:bookmarkStart w:name="_Toc444592601" w:id="114"/>
      <w:r>
        <w:t>Tab. 6.4.6</w:t>
      </w:r>
      <w:r w:rsidRPr="00175A57">
        <w:t xml:space="preserve">.1 Instrukční slovo </w:t>
      </w:r>
      <w:r>
        <w:t>Aritmetiky a logiky s registry</w:t>
      </w:r>
      <w:bookmarkEnd w:id="114"/>
    </w:p>
    <w:p xmlns:wp14="http://schemas.microsoft.com/office/word/2010/wordml" w:rsidR="00175A57" w:rsidP="00175A57" w:rsidRDefault="00175A57" w14:paraId="6BD18F9B" wp14:textId="77777777"/>
    <w:p xmlns:wp14="http://schemas.microsoft.com/office/word/2010/wordml" w:rsidR="00D07538" w:rsidP="00D07538" w:rsidRDefault="00D07538" w14:paraId="238601FE" wp14:textId="77777777">
      <w:pPr>
        <w:keepNext/>
        <w:jc w:val="center"/>
      </w:pPr>
      <w:r w:rsidR="00D07538">
        <w:drawing>
          <wp:inline xmlns:wp14="http://schemas.microsoft.com/office/word/2010/wordprocessingDrawing" wp14:editId="55336119" wp14:anchorId="7847716A">
            <wp:extent cx="4572000" cy="3886200"/>
            <wp:effectExtent l="0" t="0" r="0" b="0"/>
            <wp:docPr id="18" name="Obrázek 18" descr="C:\Limen\Documentation\Instrukcni formaty - alreg vycet.png" title=""/>
            <wp:cNvGraphicFramePr>
              <a:graphicFrameLocks noChangeAspect="1"/>
            </wp:cNvGraphicFramePr>
            <a:graphic>
              <a:graphicData uri="http://schemas.openxmlformats.org/drawingml/2006/picture">
                <pic:pic>
                  <pic:nvPicPr>
                    <pic:cNvPr id="0" name="Obrázek 18"/>
                    <pic:cNvPicPr/>
                  </pic:nvPicPr>
                  <pic:blipFill>
                    <a:blip r:embed="R77abe0d82b2b41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86200"/>
                    </a:xfrm>
                    <a:prstGeom prst="rect">
                      <a:avLst/>
                    </a:prstGeom>
                  </pic:spPr>
                </pic:pic>
              </a:graphicData>
            </a:graphic>
          </wp:inline>
        </w:drawing>
      </w:r>
    </w:p>
    <w:p xmlns:wp14="http://schemas.microsoft.com/office/word/2010/wordml" w:rsidR="00175A57" w:rsidP="00471136" w:rsidRDefault="006B2D88" w14:paraId="422CCFFF" wp14:textId="77777777">
      <w:pPr>
        <w:pStyle w:val="Titulek"/>
        <w:ind w:left="0"/>
      </w:pPr>
      <w:bookmarkStart w:name="_Toc444592602" w:id="115"/>
      <w:r>
        <w:t>Tab. 6.4.6</w:t>
      </w:r>
      <w:r w:rsidRPr="00D07538" w:rsidR="00D07538">
        <w:t>.2 Výčet instrukcí Logiky s přímou hodnotou</w:t>
      </w:r>
      <w:bookmarkEnd w:id="115"/>
    </w:p>
    <w:p xmlns:wp14="http://schemas.microsoft.com/office/word/2010/wordml" w:rsidR="00175A57" w:rsidP="00175A57" w:rsidRDefault="00175A57" w14:paraId="0F3CABC7" wp14:textId="77777777"/>
    <w:p xmlns:wp14="http://schemas.microsoft.com/office/word/2010/wordml" w:rsidR="00EE53E4" w:rsidP="00EE53E4" w:rsidRDefault="00EE53E4" w14:paraId="7BD8F8B7" wp14:textId="77777777">
      <w:r>
        <w:t>Instrukční formát typu Aritmetika a logika s registry umožňuje provádět základní aritmetické a logické operace výhradně mezi registry procesoru. Tento instrukční formát podporuje doposud všechny zmíněné instrukce u jiných instrukčních formátů a navíc implementuje i instrukci odečítání. Podstatnou změnou je použití instrukcí bitového posunu. Zatímco u instrukčních formátů, které umožňovaly použít 4bitovou konstantu pro bitový posun přímo, zde je na registr, který udává, o kolik se hodnota v jiném registru posune, aplikováno modulo čísla 16. Zajistí se tím, že hodnota registru, kterým se bude posouvat, zůstane stále v požadovaném rozsahu.</w:t>
      </w:r>
    </w:p>
    <w:p xmlns:wp14="http://schemas.microsoft.com/office/word/2010/wordml" w:rsidR="00D07538" w:rsidP="00EE53E4" w:rsidRDefault="00EE53E4" w14:paraId="3B33A87A" wp14:textId="77777777">
      <w:r>
        <w:lastRenderedPageBreak/>
        <w:t>Z důvodu, že téměř všechny instrukce v tomto instrukčním formátu již byly předem popsány s operandem přímé hodnoty, bude i pro jejich podobnost popis pro formát s registry vypuštěn. Popis bude omezen pouze na jednu instrukci:</w:t>
      </w:r>
    </w:p>
    <w:p xmlns:wp14="http://schemas.microsoft.com/office/word/2010/wordml" w:rsidR="002338B8" w:rsidP="00143677" w:rsidRDefault="002338B8" w14:paraId="563ED255" wp14:textId="77777777">
      <w:pPr>
        <w:pStyle w:val="Odstavecseseznamem"/>
        <w:numPr>
          <w:ilvl w:val="0"/>
          <w:numId w:val="16"/>
        </w:numPr>
      </w:pPr>
      <w:r>
        <w:t xml:space="preserve">SUB </w:t>
      </w:r>
      <w:proofErr w:type="spellStart"/>
      <w:r>
        <w:t>Rz</w:t>
      </w:r>
      <w:proofErr w:type="spellEnd"/>
      <w:r>
        <w:t xml:space="preserve">, </w:t>
      </w:r>
      <w:proofErr w:type="spellStart"/>
      <w:r>
        <w:t>Ry</w:t>
      </w:r>
      <w:proofErr w:type="spellEnd"/>
      <w:r>
        <w:t xml:space="preserve">, </w:t>
      </w:r>
      <w:proofErr w:type="spellStart"/>
      <w:r>
        <w:t>Rx</w:t>
      </w:r>
      <w:proofErr w:type="spellEnd"/>
    </w:p>
    <w:p xmlns:wp14="http://schemas.microsoft.com/office/word/2010/wordml" w:rsidR="002338B8" w:rsidP="00143677" w:rsidRDefault="00AB011B" w14:paraId="050BBBEA" wp14:textId="77777777">
      <w:pPr>
        <w:pStyle w:val="Odstavecseseznamem"/>
        <w:numPr>
          <w:ilvl w:val="1"/>
          <w:numId w:val="16"/>
        </w:numPr>
      </w:pPr>
      <w:r>
        <w:t xml:space="preserve">SUB – </w:t>
      </w:r>
      <w:proofErr w:type="spellStart"/>
      <w:r>
        <w:t>subtraction</w:t>
      </w:r>
      <w:proofErr w:type="spellEnd"/>
      <w:r>
        <w:t xml:space="preserve"> –</w:t>
      </w:r>
      <w:r w:rsidR="002338B8">
        <w:t xml:space="preserve"> odčítání</w:t>
      </w:r>
    </w:p>
    <w:p xmlns:wp14="http://schemas.microsoft.com/office/word/2010/wordml" w:rsidR="00175A57" w:rsidP="00143677" w:rsidRDefault="002338B8" w14:paraId="5B5FA641" wp14:textId="77777777">
      <w:pPr>
        <w:pStyle w:val="Odstavecseseznamem"/>
        <w:numPr>
          <w:ilvl w:val="1"/>
          <w:numId w:val="16"/>
        </w:numPr>
      </w:pPr>
      <w:r>
        <w:t xml:space="preserve">Odečte hodnotu </w:t>
      </w:r>
      <w:proofErr w:type="spellStart"/>
      <w:r>
        <w:t>Rx</w:t>
      </w:r>
      <w:proofErr w:type="spellEnd"/>
      <w:r>
        <w:t xml:space="preserve"> od </w:t>
      </w:r>
      <w:proofErr w:type="spellStart"/>
      <w:r>
        <w:t>Ry</w:t>
      </w:r>
      <w:proofErr w:type="spellEnd"/>
      <w:r>
        <w:t xml:space="preserve">, výsledek uloží do </w:t>
      </w:r>
      <w:proofErr w:type="spellStart"/>
      <w:r>
        <w:t>Rz</w:t>
      </w:r>
      <w:proofErr w:type="spellEnd"/>
    </w:p>
    <w:p xmlns:wp14="http://schemas.microsoft.com/office/word/2010/wordml" w:rsidR="002338B8" w:rsidP="002338B8" w:rsidRDefault="002338B8" w14:paraId="125DCF40" wp14:textId="77777777">
      <w:pPr>
        <w:pStyle w:val="Nadpis3"/>
      </w:pPr>
      <w:bookmarkStart w:name="_Toc444553962" w:id="116"/>
      <w:r>
        <w:t>Načítaní přímé hodnoty</w:t>
      </w:r>
      <w:bookmarkEnd w:id="116"/>
    </w:p>
    <w:p xmlns:wp14="http://schemas.microsoft.com/office/word/2010/wordml" w:rsidR="00AF4FCA" w:rsidP="00AF4FCA" w:rsidRDefault="00AF4FCA" w14:paraId="5B08B5D1" wp14:textId="77777777">
      <w:pPr>
        <w:keepNext/>
        <w:jc w:val="center"/>
      </w:pPr>
      <w:r w:rsidR="00AF4FCA">
        <w:drawing>
          <wp:inline xmlns:wp14="http://schemas.microsoft.com/office/word/2010/wordprocessingDrawing" wp14:editId="3254D9EB" wp14:anchorId="3CD65DEF">
            <wp:extent cx="5580382" cy="438203"/>
            <wp:effectExtent l="0" t="0" r="1270" b="0"/>
            <wp:docPr id="21" name="Obrázek 21" descr="C:\Limen\Documentation\Instrukcni formaty - limm instrukcni slovo.png" title=""/>
            <wp:cNvGraphicFramePr>
              <a:graphicFrameLocks noChangeAspect="1"/>
            </wp:cNvGraphicFramePr>
            <a:graphic>
              <a:graphicData uri="http://schemas.openxmlformats.org/drawingml/2006/picture">
                <pic:pic>
                  <pic:nvPicPr>
                    <pic:cNvPr id="0" name="Obrázek 21"/>
                    <pic:cNvPicPr/>
                  </pic:nvPicPr>
                  <pic:blipFill>
                    <a:blip r:embed="R5cde7116f55f42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438203"/>
                    </a:xfrm>
                    <a:prstGeom prst="rect">
                      <a:avLst/>
                    </a:prstGeom>
                  </pic:spPr>
                </pic:pic>
              </a:graphicData>
            </a:graphic>
          </wp:inline>
        </w:drawing>
      </w:r>
    </w:p>
    <w:p xmlns:wp14="http://schemas.microsoft.com/office/word/2010/wordml" w:rsidR="002338B8" w:rsidP="00C41DC7" w:rsidRDefault="00AF4FCA" w14:paraId="18CD0596" wp14:textId="77777777">
      <w:pPr>
        <w:pStyle w:val="Titulek"/>
        <w:ind w:left="0"/>
      </w:pPr>
      <w:bookmarkStart w:name="_Toc444592603" w:id="117"/>
      <w:r>
        <w:t>Tab. 6.4.7</w:t>
      </w:r>
      <w:r w:rsidRPr="00AF4FCA">
        <w:t>.1 Instrukční slovo Aritmetiky a logiky s registry</w:t>
      </w:r>
      <w:bookmarkEnd w:id="117"/>
    </w:p>
    <w:p xmlns:wp14="http://schemas.microsoft.com/office/word/2010/wordml" w:rsidR="00AF4FCA" w:rsidP="002338B8" w:rsidRDefault="00AF4FCA" w14:paraId="16DEB4AB" wp14:textId="77777777"/>
    <w:p xmlns:wp14="http://schemas.microsoft.com/office/word/2010/wordml" w:rsidR="00AF4FCA" w:rsidP="00AF4FCA" w:rsidRDefault="00AF4FCA" w14:paraId="0AD9C6F4" wp14:textId="77777777">
      <w:pPr>
        <w:keepNext/>
        <w:jc w:val="center"/>
      </w:pPr>
      <w:r w:rsidR="00AF4FCA">
        <w:drawing>
          <wp:inline xmlns:wp14="http://schemas.microsoft.com/office/word/2010/wordprocessingDrawing" wp14:editId="61EB56D7" wp14:anchorId="1BBDD853">
            <wp:extent cx="4572000" cy="1143000"/>
            <wp:effectExtent l="0" t="0" r="0" b="0"/>
            <wp:docPr id="24" name="Obrázek 24" descr="C:\Limen\Documentation\Instrukcni formaty - ldimm vycet.png" title=""/>
            <wp:cNvGraphicFramePr>
              <a:graphicFrameLocks noChangeAspect="1"/>
            </wp:cNvGraphicFramePr>
            <a:graphic>
              <a:graphicData uri="http://schemas.openxmlformats.org/drawingml/2006/picture">
                <pic:pic>
                  <pic:nvPicPr>
                    <pic:cNvPr id="0" name="Obrázek 24"/>
                    <pic:cNvPicPr/>
                  </pic:nvPicPr>
                  <pic:blipFill>
                    <a:blip r:embed="Rd4d3c3c47e8148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43000"/>
                    </a:xfrm>
                    <a:prstGeom prst="rect">
                      <a:avLst/>
                    </a:prstGeom>
                  </pic:spPr>
                </pic:pic>
              </a:graphicData>
            </a:graphic>
          </wp:inline>
        </w:drawing>
      </w:r>
    </w:p>
    <w:p xmlns:wp14="http://schemas.microsoft.com/office/word/2010/wordml" w:rsidR="00AF4FCA" w:rsidP="00C41DC7" w:rsidRDefault="00AF4FCA" w14:paraId="1811D094" wp14:textId="77777777">
      <w:pPr>
        <w:pStyle w:val="Titulek"/>
        <w:ind w:left="0"/>
      </w:pPr>
      <w:bookmarkStart w:name="_Toc444592604" w:id="118"/>
      <w:r>
        <w:t>Tab. 6.4.7</w:t>
      </w:r>
      <w:r w:rsidRPr="00AF4FCA">
        <w:t>.2 Výčet instrukcí Logiky s přímou hodnotou</w:t>
      </w:r>
      <w:bookmarkEnd w:id="118"/>
    </w:p>
    <w:p xmlns:wp14="http://schemas.microsoft.com/office/word/2010/wordml" w:rsidR="00AF4FCA" w:rsidP="002338B8" w:rsidRDefault="00AF4FCA" w14:paraId="4B1F511A" wp14:textId="77777777"/>
    <w:p xmlns:wp14="http://schemas.microsoft.com/office/word/2010/wordml" w:rsidR="009F6016" w:rsidP="002338B8" w:rsidRDefault="00317070" w14:paraId="1D23557A" wp14:textId="77777777">
      <w:r w:rsidRPr="00317070">
        <w:t>Tento instrukční formát</w:t>
      </w:r>
      <w:r>
        <w:t xml:space="preserve"> je naprosto základní pro načítá</w:t>
      </w:r>
      <w:r w:rsidRPr="00317070">
        <w:t>ní jakékoli konstanty do registru procesoru. Pokud programátorovi například nebude stačit 4bitová konstanta obsažená v instrukčním slově předchozích instrukčních formátů, může využít jeden ze čtyř módů</w:t>
      </w:r>
      <w:r>
        <w:t xml:space="preserve"> pro načítá</w:t>
      </w:r>
      <w:r w:rsidRPr="00317070">
        <w:t>ní konstant a provést instrukci, která pracuje s registry. Ne zřídkakdy se stává, že tyto instrukce jsou používány i pro načítání adresy nějakého prvku (datové struktury, pole a jiné) - následující zpracování pak většinou probíhá bez dalšího nač</w:t>
      </w:r>
      <w:r w:rsidR="008D08B1">
        <w:t>ítá</w:t>
      </w:r>
      <w:r w:rsidRPr="00317070">
        <w:t>ní těchto konstant. Je důležité poznamenat, že pro načtení některých 16bitových hodnot, vzhledem k RISCové architektuře tohoto procesoru, je zapotřebí sekvence dvou instrukcí. Nicméně tento instrukční formát byl navržen tak, aby bylo umožněno načítat co největší množství konstant jednou instrukcí.</w:t>
      </w:r>
    </w:p>
    <w:p xmlns:wp14="http://schemas.microsoft.com/office/word/2010/wordml" w:rsidR="009F6016" w:rsidRDefault="009F6016" w14:paraId="65F9C3DC" wp14:textId="77777777">
      <w:pPr>
        <w:spacing w:after="0" w:line="240" w:lineRule="auto"/>
        <w:jc w:val="left"/>
      </w:pPr>
      <w:r>
        <w:br w:type="page"/>
      </w:r>
    </w:p>
    <w:p xmlns:wp14="http://schemas.microsoft.com/office/word/2010/wordml" w:rsidR="009F6016" w:rsidP="009F6016" w:rsidRDefault="00AB011B" w14:paraId="52C42282" wp14:textId="77777777">
      <w:r>
        <w:lastRenderedPageBreak/>
        <w:t>Formát načítá</w:t>
      </w:r>
      <w:r w:rsidR="009F6016">
        <w:t>ní přímé hodnoty obsahuje tyto instrukce:</w:t>
      </w:r>
    </w:p>
    <w:p xmlns:wp14="http://schemas.microsoft.com/office/word/2010/wordml" w:rsidR="009F6016" w:rsidP="00143677" w:rsidRDefault="009F6016" w14:paraId="5B08AA29" wp14:textId="77777777">
      <w:pPr>
        <w:pStyle w:val="Odstavecseseznamem"/>
        <w:numPr>
          <w:ilvl w:val="0"/>
          <w:numId w:val="16"/>
        </w:numPr>
      </w:pPr>
      <w:r>
        <w:t xml:space="preserve">LI </w:t>
      </w:r>
      <w:proofErr w:type="spellStart"/>
      <w:r>
        <w:t>Rz</w:t>
      </w:r>
      <w:proofErr w:type="spellEnd"/>
      <w:r>
        <w:t>, imm8</w:t>
      </w:r>
    </w:p>
    <w:p xmlns:wp14="http://schemas.microsoft.com/office/word/2010/wordml" w:rsidR="009F6016" w:rsidP="00143677" w:rsidRDefault="00AB011B" w14:paraId="6C0CAB71" wp14:textId="77777777">
      <w:pPr>
        <w:pStyle w:val="Odstavecseseznamem"/>
        <w:numPr>
          <w:ilvl w:val="1"/>
          <w:numId w:val="16"/>
        </w:numPr>
      </w:pPr>
      <w:r>
        <w:t xml:space="preserve">LI – </w:t>
      </w:r>
      <w:proofErr w:type="spellStart"/>
      <w:r>
        <w:t>load</w:t>
      </w:r>
      <w:proofErr w:type="spellEnd"/>
      <w:r>
        <w:t xml:space="preserve"> </w:t>
      </w:r>
      <w:proofErr w:type="spellStart"/>
      <w:r>
        <w:t>immediate</w:t>
      </w:r>
      <w:proofErr w:type="spellEnd"/>
      <w:r>
        <w:t xml:space="preserve"> –</w:t>
      </w:r>
      <w:r w:rsidR="009F6016">
        <w:t xml:space="preserve"> načíst přímo</w:t>
      </w:r>
    </w:p>
    <w:p xmlns:wp14="http://schemas.microsoft.com/office/word/2010/wordml" w:rsidR="009F6016" w:rsidP="00143677" w:rsidRDefault="009F6016" w14:paraId="1672414A" wp14:textId="77777777">
      <w:pPr>
        <w:pStyle w:val="Odstavecseseznamem"/>
        <w:numPr>
          <w:ilvl w:val="1"/>
          <w:numId w:val="16"/>
        </w:numPr>
      </w:pPr>
      <w:r>
        <w:t xml:space="preserve">Do </w:t>
      </w:r>
      <w:proofErr w:type="spellStart"/>
      <w:r>
        <w:t>Rz</w:t>
      </w:r>
      <w:proofErr w:type="spellEnd"/>
      <w:r>
        <w:t xml:space="preserve"> uloží hodnotu imm8</w:t>
      </w:r>
    </w:p>
    <w:p xmlns:wp14="http://schemas.microsoft.com/office/word/2010/wordml" w:rsidR="009F6016" w:rsidP="00143677" w:rsidRDefault="009F6016" w14:paraId="712A32F7" wp14:textId="77777777">
      <w:pPr>
        <w:pStyle w:val="Odstavecseseznamem"/>
        <w:numPr>
          <w:ilvl w:val="0"/>
          <w:numId w:val="16"/>
        </w:numPr>
      </w:pPr>
      <w:r>
        <w:t xml:space="preserve">LIS </w:t>
      </w:r>
      <w:proofErr w:type="spellStart"/>
      <w:r>
        <w:t>Rz</w:t>
      </w:r>
      <w:proofErr w:type="spellEnd"/>
      <w:r>
        <w:t>, imm8</w:t>
      </w:r>
    </w:p>
    <w:p xmlns:wp14="http://schemas.microsoft.com/office/word/2010/wordml" w:rsidR="009F6016" w:rsidP="00143677" w:rsidRDefault="00AB011B" w14:paraId="51451691" wp14:textId="77777777">
      <w:pPr>
        <w:pStyle w:val="Odstavecseseznamem"/>
        <w:numPr>
          <w:ilvl w:val="1"/>
          <w:numId w:val="16"/>
        </w:numPr>
      </w:pPr>
      <w:r>
        <w:t>LIS –</w:t>
      </w:r>
      <w:r w:rsidR="009F6016">
        <w:t xml:space="preserve"> </w:t>
      </w:r>
      <w:proofErr w:type="spellStart"/>
      <w:r w:rsidR="009F6016">
        <w:t>load</w:t>
      </w:r>
      <w:proofErr w:type="spellEnd"/>
      <w:r w:rsidR="009F6016">
        <w:t xml:space="preserve"> </w:t>
      </w:r>
      <w:proofErr w:type="spellStart"/>
      <w:r w:rsidR="009F6016">
        <w:t>immediate</w:t>
      </w:r>
      <w:proofErr w:type="spellEnd"/>
      <w:r w:rsidR="009F6016">
        <w:t xml:space="preserve"> </w:t>
      </w:r>
      <w:proofErr w:type="spellStart"/>
      <w:r w:rsidR="009F6016">
        <w:t>scaled</w:t>
      </w:r>
      <w:proofErr w:type="spellEnd"/>
      <w:r w:rsidR="009F6016">
        <w:t xml:space="preserve"> </w:t>
      </w:r>
      <w:r>
        <w:t xml:space="preserve">– </w:t>
      </w:r>
      <w:r w:rsidR="009F6016">
        <w:t>načíst přímo rozšířeně</w:t>
      </w:r>
    </w:p>
    <w:p xmlns:wp14="http://schemas.microsoft.com/office/word/2010/wordml" w:rsidR="009F6016" w:rsidP="00143677" w:rsidRDefault="009F6016" w14:paraId="587F0F08" wp14:textId="77777777">
      <w:pPr>
        <w:pStyle w:val="Odstavecseseznamem"/>
        <w:numPr>
          <w:ilvl w:val="1"/>
          <w:numId w:val="16"/>
        </w:numPr>
      </w:pPr>
      <w:r>
        <w:t xml:space="preserve">Do </w:t>
      </w:r>
      <w:proofErr w:type="spellStart"/>
      <w:r>
        <w:t>Rz</w:t>
      </w:r>
      <w:proofErr w:type="spellEnd"/>
      <w:r>
        <w:t xml:space="preserve"> uloží hodnotu, která je rovna (256 x imm8)</w:t>
      </w:r>
    </w:p>
    <w:p xmlns:wp14="http://schemas.microsoft.com/office/word/2010/wordml" w:rsidR="009F6016" w:rsidP="00143677" w:rsidRDefault="009F6016" w14:paraId="2F0CD636" wp14:textId="77777777">
      <w:pPr>
        <w:pStyle w:val="Odstavecseseznamem"/>
        <w:numPr>
          <w:ilvl w:val="0"/>
          <w:numId w:val="16"/>
        </w:numPr>
      </w:pPr>
      <w:r>
        <w:t xml:space="preserve">LIL </w:t>
      </w:r>
      <w:proofErr w:type="spellStart"/>
      <w:r>
        <w:t>Rz</w:t>
      </w:r>
      <w:proofErr w:type="spellEnd"/>
      <w:r>
        <w:t>, imm8</w:t>
      </w:r>
    </w:p>
    <w:p xmlns:wp14="http://schemas.microsoft.com/office/word/2010/wordml" w:rsidR="009F6016" w:rsidP="00143677" w:rsidRDefault="009F6016" w14:paraId="58D261AE" wp14:textId="77777777">
      <w:pPr>
        <w:pStyle w:val="Odstavecseseznamem"/>
        <w:numPr>
          <w:ilvl w:val="1"/>
          <w:numId w:val="16"/>
        </w:numPr>
      </w:pPr>
      <w:r>
        <w:t xml:space="preserve">LIL </w:t>
      </w:r>
      <w:r w:rsidR="00AB011B">
        <w:t xml:space="preserve">– </w:t>
      </w:r>
      <w:proofErr w:type="spellStart"/>
      <w:r>
        <w:t>load</w:t>
      </w:r>
      <w:proofErr w:type="spellEnd"/>
      <w:r>
        <w:t xml:space="preserve"> </w:t>
      </w:r>
      <w:proofErr w:type="spellStart"/>
      <w:r>
        <w:t>immediate</w:t>
      </w:r>
      <w:proofErr w:type="spellEnd"/>
      <w:r>
        <w:t xml:space="preserve"> </w:t>
      </w:r>
      <w:proofErr w:type="spellStart"/>
      <w:r>
        <w:t>low</w:t>
      </w:r>
      <w:proofErr w:type="spellEnd"/>
      <w:r>
        <w:t xml:space="preserve"> </w:t>
      </w:r>
      <w:r w:rsidR="00AB011B">
        <w:t xml:space="preserve">– </w:t>
      </w:r>
      <w:r>
        <w:t>načíst přímo spodní</w:t>
      </w:r>
    </w:p>
    <w:p xmlns:wp14="http://schemas.microsoft.com/office/word/2010/wordml" w:rsidR="009F6016" w:rsidP="00143677" w:rsidRDefault="009F6016" w14:paraId="0BCC2EAA" wp14:textId="77777777">
      <w:pPr>
        <w:pStyle w:val="Odstavecseseznamem"/>
        <w:numPr>
          <w:ilvl w:val="1"/>
          <w:numId w:val="16"/>
        </w:numPr>
      </w:pPr>
      <w:r>
        <w:t xml:space="preserve">Spodní osmice bitů </w:t>
      </w:r>
      <w:proofErr w:type="spellStart"/>
      <w:r>
        <w:t>Rz</w:t>
      </w:r>
      <w:proofErr w:type="spellEnd"/>
      <w:r>
        <w:t xml:space="preserve"> je nahrazena imm8 a výsledek je uložen do </w:t>
      </w:r>
      <w:proofErr w:type="spellStart"/>
      <w:r>
        <w:t>Rz</w:t>
      </w:r>
      <w:proofErr w:type="spellEnd"/>
    </w:p>
    <w:p xmlns:wp14="http://schemas.microsoft.com/office/word/2010/wordml" w:rsidR="009F6016" w:rsidP="00143677" w:rsidRDefault="009F6016" w14:paraId="7A208506" wp14:textId="77777777">
      <w:pPr>
        <w:pStyle w:val="Odstavecseseznamem"/>
        <w:numPr>
          <w:ilvl w:val="0"/>
          <w:numId w:val="16"/>
        </w:numPr>
      </w:pPr>
      <w:r>
        <w:t xml:space="preserve">LIH </w:t>
      </w:r>
      <w:proofErr w:type="spellStart"/>
      <w:r>
        <w:t>Rz</w:t>
      </w:r>
      <w:proofErr w:type="spellEnd"/>
      <w:r>
        <w:t>, imm8</w:t>
      </w:r>
    </w:p>
    <w:p xmlns:wp14="http://schemas.microsoft.com/office/word/2010/wordml" w:rsidR="009F6016" w:rsidP="00143677" w:rsidRDefault="009F6016" w14:paraId="26D02200" wp14:textId="77777777">
      <w:pPr>
        <w:pStyle w:val="Odstavecseseznamem"/>
        <w:numPr>
          <w:ilvl w:val="1"/>
          <w:numId w:val="16"/>
        </w:numPr>
      </w:pPr>
      <w:r>
        <w:t xml:space="preserve">LIH </w:t>
      </w:r>
      <w:r w:rsidR="00AB011B">
        <w:t xml:space="preserve">– </w:t>
      </w:r>
      <w:proofErr w:type="spellStart"/>
      <w:r>
        <w:t>load</w:t>
      </w:r>
      <w:proofErr w:type="spellEnd"/>
      <w:r>
        <w:t xml:space="preserve"> </w:t>
      </w:r>
      <w:proofErr w:type="spellStart"/>
      <w:r>
        <w:t>immediate</w:t>
      </w:r>
      <w:proofErr w:type="spellEnd"/>
      <w:r>
        <w:t xml:space="preserve"> </w:t>
      </w:r>
      <w:proofErr w:type="spellStart"/>
      <w:r>
        <w:t>high</w:t>
      </w:r>
      <w:proofErr w:type="spellEnd"/>
      <w:r>
        <w:t xml:space="preserve"> </w:t>
      </w:r>
      <w:r w:rsidR="00AB011B">
        <w:t xml:space="preserve">– </w:t>
      </w:r>
      <w:r>
        <w:t>načíst přímo vrchní</w:t>
      </w:r>
    </w:p>
    <w:p xmlns:wp14="http://schemas.microsoft.com/office/word/2010/wordml" w:rsidR="009F6016" w:rsidP="00143677" w:rsidRDefault="009F6016" w14:paraId="1BE8F8D5" wp14:textId="77777777">
      <w:pPr>
        <w:pStyle w:val="Odstavecseseznamem"/>
        <w:numPr>
          <w:ilvl w:val="1"/>
          <w:numId w:val="16"/>
        </w:numPr>
      </w:pPr>
      <w:r>
        <w:t xml:space="preserve">Vrchní osmice bitů </w:t>
      </w:r>
      <w:proofErr w:type="spellStart"/>
      <w:r>
        <w:t>Rz</w:t>
      </w:r>
      <w:proofErr w:type="spellEnd"/>
      <w:r>
        <w:t xml:space="preserve"> je nahrazena imm8 a výsledek je uložen do </w:t>
      </w:r>
      <w:proofErr w:type="spellStart"/>
      <w:r>
        <w:t>Rz</w:t>
      </w:r>
      <w:proofErr w:type="spellEnd"/>
    </w:p>
    <w:p xmlns:wp14="http://schemas.microsoft.com/office/word/2010/wordml" w:rsidR="00371408" w:rsidP="00371408" w:rsidRDefault="00371408" w14:paraId="1473ED80" wp14:textId="77777777">
      <w:pPr>
        <w:pStyle w:val="Nadpis3"/>
      </w:pPr>
      <w:bookmarkStart w:name="_Toc444553963" w:id="119"/>
      <w:r>
        <w:t>Podmíněné skoky s odsazením</w:t>
      </w:r>
      <w:bookmarkEnd w:id="119"/>
    </w:p>
    <w:p xmlns:wp14="http://schemas.microsoft.com/office/word/2010/wordml" w:rsidR="00156656" w:rsidP="00156656" w:rsidRDefault="00156656" w14:paraId="5023141B" wp14:textId="77777777">
      <w:pPr>
        <w:keepNext/>
        <w:jc w:val="center"/>
      </w:pPr>
      <w:r w:rsidR="00156656">
        <w:drawing>
          <wp:inline xmlns:wp14="http://schemas.microsoft.com/office/word/2010/wordprocessingDrawing" wp14:editId="5DB13E9E" wp14:anchorId="49A88282">
            <wp:extent cx="5580382" cy="438203"/>
            <wp:effectExtent l="0" t="0" r="1270" b="0"/>
            <wp:docPr id="25" name="Obrázek 25" descr="C:\Limen\Documentation\Instrukcni formaty - cjdisp instrukcni slovo.png" title=""/>
            <wp:cNvGraphicFramePr>
              <a:graphicFrameLocks noChangeAspect="1"/>
            </wp:cNvGraphicFramePr>
            <a:graphic>
              <a:graphicData uri="http://schemas.openxmlformats.org/drawingml/2006/picture">
                <pic:pic>
                  <pic:nvPicPr>
                    <pic:cNvPr id="0" name="Obrázek 25"/>
                    <pic:cNvPicPr/>
                  </pic:nvPicPr>
                  <pic:blipFill>
                    <a:blip r:embed="R1b2a0ae3a0604a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438203"/>
                    </a:xfrm>
                    <a:prstGeom prst="rect">
                      <a:avLst/>
                    </a:prstGeom>
                  </pic:spPr>
                </pic:pic>
              </a:graphicData>
            </a:graphic>
          </wp:inline>
        </w:drawing>
      </w:r>
    </w:p>
    <w:p xmlns:wp14="http://schemas.microsoft.com/office/word/2010/wordml" w:rsidR="00371408" w:rsidP="00C41DC7" w:rsidRDefault="00156656" w14:paraId="254BFAC0" wp14:textId="77777777">
      <w:pPr>
        <w:pStyle w:val="Titulek"/>
        <w:ind w:left="0"/>
      </w:pPr>
      <w:bookmarkStart w:name="_Toc444592605" w:id="120"/>
      <w:r>
        <w:t>Tab. 6.4.8</w:t>
      </w:r>
      <w:r w:rsidRPr="00156656">
        <w:t xml:space="preserve">.1 Instrukční slovo </w:t>
      </w:r>
      <w:r>
        <w:t>Podmíněných skoků s odsazením</w:t>
      </w:r>
      <w:bookmarkEnd w:id="120"/>
    </w:p>
    <w:p xmlns:wp14="http://schemas.microsoft.com/office/word/2010/wordml" w:rsidR="00156656" w:rsidP="00371408" w:rsidRDefault="00156656" w14:paraId="1F3B1409" wp14:textId="77777777"/>
    <w:p xmlns:wp14="http://schemas.microsoft.com/office/word/2010/wordml" w:rsidR="00156656" w:rsidP="00156656" w:rsidRDefault="00156656" w14:paraId="562C75D1" wp14:textId="77777777">
      <w:pPr>
        <w:keepNext/>
        <w:jc w:val="center"/>
      </w:pPr>
      <w:r w:rsidR="00156656">
        <w:drawing>
          <wp:inline xmlns:wp14="http://schemas.microsoft.com/office/word/2010/wordprocessingDrawing" wp14:editId="0814BD35" wp14:anchorId="00BF4DCE">
            <wp:extent cx="4800600" cy="2057400"/>
            <wp:effectExtent l="0" t="0" r="0" b="0"/>
            <wp:docPr id="26" name="Obrázek 26" descr="C:\Limen\Documentation\Instrukcni formaty - cjdisp vycet.png" title=""/>
            <wp:cNvGraphicFramePr>
              <a:graphicFrameLocks noChangeAspect="1"/>
            </wp:cNvGraphicFramePr>
            <a:graphic>
              <a:graphicData uri="http://schemas.openxmlformats.org/drawingml/2006/picture">
                <pic:pic>
                  <pic:nvPicPr>
                    <pic:cNvPr id="0" name="Obrázek 26"/>
                    <pic:cNvPicPr/>
                  </pic:nvPicPr>
                  <pic:blipFill>
                    <a:blip r:embed="R5d0a12bc3a7342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00600" cy="2057400"/>
                    </a:xfrm>
                    <a:prstGeom prst="rect">
                      <a:avLst/>
                    </a:prstGeom>
                  </pic:spPr>
                </pic:pic>
              </a:graphicData>
            </a:graphic>
          </wp:inline>
        </w:drawing>
      </w:r>
    </w:p>
    <w:p xmlns:wp14="http://schemas.microsoft.com/office/word/2010/wordml" w:rsidR="00156656" w:rsidP="00C41DC7" w:rsidRDefault="00156656" w14:paraId="40422544" wp14:textId="77777777">
      <w:pPr>
        <w:pStyle w:val="Titulek"/>
        <w:ind w:left="0"/>
      </w:pPr>
      <w:bookmarkStart w:name="_Toc444592606" w:id="121"/>
      <w:r>
        <w:t>Tab. 6.4.8</w:t>
      </w:r>
      <w:r w:rsidRPr="00156656">
        <w:t xml:space="preserve">.2 Výčet instrukcí </w:t>
      </w:r>
      <w:r>
        <w:t>Podmíněných skoků s odsazením</w:t>
      </w:r>
      <w:bookmarkEnd w:id="121"/>
    </w:p>
    <w:p xmlns:wp14="http://schemas.microsoft.com/office/word/2010/wordml" w:rsidR="00371408" w:rsidP="00371408" w:rsidRDefault="00371408" w14:paraId="664355AD" wp14:textId="77777777"/>
    <w:p xmlns:wp14="http://schemas.microsoft.com/office/word/2010/wordml" w:rsidR="00156656" w:rsidP="00371408" w:rsidRDefault="00156656" w14:paraId="7F061746" wp14:textId="77777777">
      <w:r w:rsidRPr="00156656">
        <w:t xml:space="preserve">Instrukční formát podmíněné skoky s odsazením slouží k podmíněnému větvení programu. Jakákoli forma podmíněného vykonávání kódu programu je při nejmenším vedle dostatku </w:t>
      </w:r>
      <w:r w:rsidRPr="00156656">
        <w:lastRenderedPageBreak/>
        <w:t>paměti klíčovým požadavkem k implementaci všech známých algoritmů, které mají řešení v konečném čase. V procesoru Limen je použit pouze model podmíněných skoků. Instrukce jako podmíněné přiřazení hodnoty z jednoho registru do druhého nebo podmíněné vynechání následující instrukce nebyly z důvodu jednoduchosti implementovány. Pro výpočet adresy, která bude přesunuta do registru IP, se použije odsazení. Odsazení je hodnota ve dvojkovém doplňku, která je uchována přímo v instrukčním slově. Její bitová šířka je 7 bitů a před vstupem do ALU pro součet s hodnotou IP je doplněna hodnotou nejvyššího bitu, čili programátor může provádět relativní podmíněný skok až o 64 instrukcí zpět a až o 63 vpřed vzhledem k adrese aktuální instrukce.</w:t>
      </w:r>
    </w:p>
    <w:p xmlns:wp14="http://schemas.microsoft.com/office/word/2010/wordml" w:rsidR="00D81BCF" w:rsidP="00D81BCF" w:rsidRDefault="00D81BCF" w14:paraId="2A026DE4" wp14:textId="77777777">
      <w:r>
        <w:t>Formát podmíněné skoky s odsazením obsahují tyto instrukce:</w:t>
      </w:r>
    </w:p>
    <w:p xmlns:wp14="http://schemas.microsoft.com/office/word/2010/wordml" w:rsidR="00D81BCF" w:rsidP="00143677" w:rsidRDefault="00D81BCF" w14:paraId="1FF78DEF" wp14:textId="77777777">
      <w:pPr>
        <w:pStyle w:val="Odstavecseseznamem"/>
        <w:numPr>
          <w:ilvl w:val="0"/>
          <w:numId w:val="17"/>
        </w:numPr>
      </w:pPr>
      <w:proofErr w:type="gramStart"/>
      <w:r>
        <w:t xml:space="preserve">J(N)E </w:t>
      </w:r>
      <w:proofErr w:type="spellStart"/>
      <w:r>
        <w:t>Rz</w:t>
      </w:r>
      <w:proofErr w:type="spellEnd"/>
      <w:proofErr w:type="gramEnd"/>
      <w:r>
        <w:t>, disp7</w:t>
      </w:r>
    </w:p>
    <w:p xmlns:wp14="http://schemas.microsoft.com/office/word/2010/wordml" w:rsidR="00D81BCF" w:rsidP="00143677" w:rsidRDefault="00D81BCF" w14:paraId="20FF8DE9" wp14:textId="77777777">
      <w:pPr>
        <w:pStyle w:val="Odstavecseseznamem"/>
        <w:numPr>
          <w:ilvl w:val="1"/>
          <w:numId w:val="17"/>
        </w:numPr>
      </w:pPr>
      <w:proofErr w:type="gramStart"/>
      <w:r>
        <w:t xml:space="preserve">J(N)E – </w:t>
      </w:r>
      <w:proofErr w:type="spellStart"/>
      <w:r>
        <w:t>jump</w:t>
      </w:r>
      <w:proofErr w:type="spellEnd"/>
      <w:proofErr w:type="gramEnd"/>
      <w:r>
        <w:t xml:space="preserve"> </w:t>
      </w:r>
      <w:proofErr w:type="spellStart"/>
      <w:r>
        <w:t>if</w:t>
      </w:r>
      <w:proofErr w:type="spellEnd"/>
      <w:r>
        <w:t xml:space="preserve"> (not) </w:t>
      </w:r>
      <w:proofErr w:type="spellStart"/>
      <w:r>
        <w:t>equal</w:t>
      </w:r>
      <w:proofErr w:type="spellEnd"/>
      <w:r>
        <w:t xml:space="preserve"> – skoč</w:t>
      </w:r>
      <w:r w:rsidR="00C41DC7">
        <w:t>,</w:t>
      </w:r>
      <w:r>
        <w:t xml:space="preserve"> pokud je/není rovno</w:t>
      </w:r>
    </w:p>
    <w:p xmlns:wp14="http://schemas.microsoft.com/office/word/2010/wordml" w:rsidR="00D81BCF" w:rsidP="00143677" w:rsidRDefault="00D81BCF" w14:paraId="53572A1E" wp14:textId="77777777">
      <w:pPr>
        <w:pStyle w:val="Odstavecseseznamem"/>
        <w:numPr>
          <w:ilvl w:val="1"/>
          <w:numId w:val="17"/>
        </w:numPr>
      </w:pPr>
      <w:r>
        <w:t xml:space="preserve">Provede podmíněný skok, pokud je/není </w:t>
      </w:r>
      <w:proofErr w:type="spellStart"/>
      <w:r>
        <w:t>Rz</w:t>
      </w:r>
      <w:proofErr w:type="spellEnd"/>
      <w:r>
        <w:t xml:space="preserve"> rovno nule na adresu (IP + disp7)</w:t>
      </w:r>
    </w:p>
    <w:p xmlns:wp14="http://schemas.microsoft.com/office/word/2010/wordml" w:rsidR="00D81BCF" w:rsidP="00143677" w:rsidRDefault="00D81BCF" w14:paraId="00CC75C4" wp14:textId="77777777">
      <w:pPr>
        <w:pStyle w:val="Odstavecseseznamem"/>
        <w:numPr>
          <w:ilvl w:val="0"/>
          <w:numId w:val="17"/>
        </w:numPr>
      </w:pPr>
      <w:proofErr w:type="gramStart"/>
      <w:r>
        <w:t xml:space="preserve">JL(E) </w:t>
      </w:r>
      <w:proofErr w:type="spellStart"/>
      <w:r>
        <w:t>Rz</w:t>
      </w:r>
      <w:proofErr w:type="spellEnd"/>
      <w:proofErr w:type="gramEnd"/>
      <w:r>
        <w:t>, disp7</w:t>
      </w:r>
    </w:p>
    <w:p xmlns:wp14="http://schemas.microsoft.com/office/word/2010/wordml" w:rsidR="00D81BCF" w:rsidP="00143677" w:rsidRDefault="00D81BCF" w14:paraId="1621D0D0" wp14:textId="77777777">
      <w:pPr>
        <w:pStyle w:val="Odstavecseseznamem"/>
        <w:numPr>
          <w:ilvl w:val="1"/>
          <w:numId w:val="17"/>
        </w:numPr>
      </w:pPr>
      <w:proofErr w:type="gramStart"/>
      <w:r>
        <w:t xml:space="preserve">JL(E) – </w:t>
      </w:r>
      <w:proofErr w:type="spellStart"/>
      <w:r>
        <w:t>jump</w:t>
      </w:r>
      <w:proofErr w:type="spellEnd"/>
      <w:proofErr w:type="gramEnd"/>
      <w:r>
        <w:t xml:space="preserve"> </w:t>
      </w:r>
      <w:proofErr w:type="spellStart"/>
      <w:r>
        <w:t>if</w:t>
      </w:r>
      <w:proofErr w:type="spellEnd"/>
      <w:r>
        <w:t xml:space="preserve"> </w:t>
      </w:r>
      <w:proofErr w:type="spellStart"/>
      <w:r>
        <w:t>less</w:t>
      </w:r>
      <w:proofErr w:type="spellEnd"/>
      <w:r>
        <w:t xml:space="preserve"> (</w:t>
      </w:r>
      <w:proofErr w:type="spellStart"/>
      <w:r>
        <w:t>or</w:t>
      </w:r>
      <w:proofErr w:type="spellEnd"/>
      <w:r>
        <w:t xml:space="preserve"> </w:t>
      </w:r>
      <w:proofErr w:type="spellStart"/>
      <w:r>
        <w:t>equal</w:t>
      </w:r>
      <w:proofErr w:type="spellEnd"/>
      <w:r>
        <w:t>) – skoč</w:t>
      </w:r>
      <w:r w:rsidR="00C41DC7">
        <w:t>,</w:t>
      </w:r>
      <w:r>
        <w:t xml:space="preserve"> pokud je menší (nebo rovno)</w:t>
      </w:r>
    </w:p>
    <w:p xmlns:wp14="http://schemas.microsoft.com/office/word/2010/wordml" w:rsidR="00D81BCF" w:rsidP="00143677" w:rsidRDefault="00D81BCF" w14:paraId="68E84EBF" wp14:textId="77777777">
      <w:pPr>
        <w:pStyle w:val="Odstavecseseznamem"/>
        <w:numPr>
          <w:ilvl w:val="1"/>
          <w:numId w:val="17"/>
        </w:numPr>
      </w:pPr>
      <w:r>
        <w:t xml:space="preserve">Provede podmíněný skok, pokud je </w:t>
      </w:r>
      <w:proofErr w:type="spellStart"/>
      <w:r>
        <w:t>Rz</w:t>
      </w:r>
      <w:proofErr w:type="spellEnd"/>
      <w:r>
        <w:t xml:space="preserve"> menší/menší nebo rovno než nula na adresu (IP + disp7)</w:t>
      </w:r>
    </w:p>
    <w:p xmlns:wp14="http://schemas.microsoft.com/office/word/2010/wordml" w:rsidR="00D81BCF" w:rsidP="00143677" w:rsidRDefault="00D81BCF" w14:paraId="543FE7EF" wp14:textId="77777777">
      <w:pPr>
        <w:pStyle w:val="Odstavecseseznamem"/>
        <w:numPr>
          <w:ilvl w:val="0"/>
          <w:numId w:val="17"/>
        </w:numPr>
      </w:pPr>
      <w:r>
        <w:t>JG(E)</w:t>
      </w:r>
    </w:p>
    <w:p xmlns:wp14="http://schemas.microsoft.com/office/word/2010/wordml" w:rsidR="00D81BCF" w:rsidP="00143677" w:rsidRDefault="00D81BCF" w14:paraId="6A4AEC9C" wp14:textId="77777777">
      <w:pPr>
        <w:pStyle w:val="Odstavecseseznamem"/>
        <w:numPr>
          <w:ilvl w:val="1"/>
          <w:numId w:val="17"/>
        </w:numPr>
      </w:pPr>
      <w:r>
        <w:t xml:space="preserve">JG(E) – </w:t>
      </w:r>
      <w:proofErr w:type="spellStart"/>
      <w:r>
        <w:t>jump</w:t>
      </w:r>
      <w:proofErr w:type="spellEnd"/>
      <w:r>
        <w:t xml:space="preserve"> </w:t>
      </w:r>
      <w:proofErr w:type="spellStart"/>
      <w:r>
        <w:t>if</w:t>
      </w:r>
      <w:proofErr w:type="spellEnd"/>
      <w:r>
        <w:t xml:space="preserve"> </w:t>
      </w:r>
      <w:proofErr w:type="spellStart"/>
      <w:r>
        <w:t>greater</w:t>
      </w:r>
      <w:proofErr w:type="spellEnd"/>
      <w:r>
        <w:t xml:space="preserve"> (</w:t>
      </w:r>
      <w:proofErr w:type="spellStart"/>
      <w:r>
        <w:t>or</w:t>
      </w:r>
      <w:proofErr w:type="spellEnd"/>
      <w:r>
        <w:t xml:space="preserve"> </w:t>
      </w:r>
      <w:proofErr w:type="spellStart"/>
      <w:r>
        <w:t>equal</w:t>
      </w:r>
      <w:proofErr w:type="spellEnd"/>
      <w:r>
        <w:t>) – skoč</w:t>
      </w:r>
      <w:r w:rsidR="00C41DC7">
        <w:t>,</w:t>
      </w:r>
      <w:r>
        <w:t xml:space="preserve"> pokud je větší (nebo rovno)</w:t>
      </w:r>
    </w:p>
    <w:p xmlns:wp14="http://schemas.microsoft.com/office/word/2010/wordml" w:rsidRPr="00371408" w:rsidR="00D81BCF" w:rsidP="00143677" w:rsidRDefault="00D81BCF" w14:paraId="3B845F8A" wp14:textId="77777777">
      <w:pPr>
        <w:pStyle w:val="Odstavecseseznamem"/>
        <w:numPr>
          <w:ilvl w:val="1"/>
          <w:numId w:val="17"/>
        </w:numPr>
      </w:pPr>
      <w:r>
        <w:t xml:space="preserve">Provede podmíněný skok, pokud je </w:t>
      </w:r>
      <w:proofErr w:type="spellStart"/>
      <w:r>
        <w:t>Rz</w:t>
      </w:r>
      <w:proofErr w:type="spellEnd"/>
      <w:r>
        <w:t xml:space="preserve"> větší/větší nebo rovno než nula na adresu (IP + disp7)</w:t>
      </w:r>
    </w:p>
    <w:p xmlns:wp14="http://schemas.microsoft.com/office/word/2010/wordml" w:rsidR="00C41DC7" w:rsidP="00C41DC7" w:rsidRDefault="00C41DC7" w14:paraId="4A4F3F38" wp14:textId="77777777">
      <w:pPr>
        <w:pStyle w:val="Nadpis3"/>
      </w:pPr>
      <w:bookmarkStart w:name="_Toc444553964" w:id="122"/>
      <w:r>
        <w:t>Nepodmíněné skoky s odsazením</w:t>
      </w:r>
      <w:bookmarkEnd w:id="122"/>
    </w:p>
    <w:p xmlns:wp14="http://schemas.microsoft.com/office/word/2010/wordml" w:rsidR="00C41DC7" w:rsidP="00C41DC7" w:rsidRDefault="00C41DC7" w14:paraId="1A965116" wp14:textId="77777777">
      <w:pPr>
        <w:keepNext/>
        <w:jc w:val="center"/>
      </w:pPr>
      <w:r w:rsidR="00C41DC7">
        <w:drawing>
          <wp:inline xmlns:wp14="http://schemas.microsoft.com/office/word/2010/wordprocessingDrawing" wp14:editId="1301CB55" wp14:anchorId="35F035E2">
            <wp:extent cx="5580382" cy="438203"/>
            <wp:effectExtent l="0" t="0" r="1270" b="0"/>
            <wp:docPr id="29" name="Obrázek 29" descr="C:\Limen\Documentation\Instrukcni formaty - jdisp instrukcni slovo.png" title=""/>
            <wp:cNvGraphicFramePr>
              <a:graphicFrameLocks noChangeAspect="1"/>
            </wp:cNvGraphicFramePr>
            <a:graphic>
              <a:graphicData uri="http://schemas.openxmlformats.org/drawingml/2006/picture">
                <pic:pic>
                  <pic:nvPicPr>
                    <pic:cNvPr id="0" name="Obrázek 29"/>
                    <pic:cNvPicPr/>
                  </pic:nvPicPr>
                  <pic:blipFill>
                    <a:blip r:embed="R137400fda9fd4d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438203"/>
                    </a:xfrm>
                    <a:prstGeom prst="rect">
                      <a:avLst/>
                    </a:prstGeom>
                  </pic:spPr>
                </pic:pic>
              </a:graphicData>
            </a:graphic>
          </wp:inline>
        </w:drawing>
      </w:r>
    </w:p>
    <w:p xmlns:wp14="http://schemas.microsoft.com/office/word/2010/wordml" w:rsidR="00C41DC7" w:rsidP="00C41DC7" w:rsidRDefault="00C41DC7" w14:paraId="4A3D55FD" wp14:textId="77777777">
      <w:pPr>
        <w:pStyle w:val="Titulek"/>
        <w:ind w:left="0"/>
      </w:pPr>
      <w:bookmarkStart w:name="_Toc444592607" w:id="123"/>
      <w:r>
        <w:t>Tab. 6.4.9.1 Instrukční slovo Nep</w:t>
      </w:r>
      <w:r w:rsidRPr="00C41DC7">
        <w:t>odmíněných skoků s odsazením</w:t>
      </w:r>
      <w:bookmarkEnd w:id="123"/>
    </w:p>
    <w:p xmlns:wp14="http://schemas.microsoft.com/office/word/2010/wordml" w:rsidR="00C41DC7" w:rsidP="00C41DC7" w:rsidRDefault="00C41DC7" w14:paraId="7DF4E37C" wp14:textId="77777777"/>
    <w:p xmlns:wp14="http://schemas.microsoft.com/office/word/2010/wordml" w:rsidR="00C41DC7" w:rsidP="00C41DC7" w:rsidRDefault="00C41DC7" w14:paraId="44FB30F8" wp14:textId="77777777">
      <w:pPr>
        <w:keepNext/>
        <w:jc w:val="center"/>
      </w:pPr>
      <w:r w:rsidR="00C41DC7">
        <w:drawing>
          <wp:inline xmlns:wp14="http://schemas.microsoft.com/office/word/2010/wordprocessingDrawing" wp14:editId="4497271E" wp14:anchorId="265E839A">
            <wp:extent cx="3657600" cy="457200"/>
            <wp:effectExtent l="0" t="0" r="0" b="0"/>
            <wp:docPr id="30" name="Obrázek 30" descr="C:\Limen\Documentation\Instrukcni formaty - jdisp vycet.png" title=""/>
            <wp:cNvGraphicFramePr>
              <a:graphicFrameLocks noChangeAspect="1"/>
            </wp:cNvGraphicFramePr>
            <a:graphic>
              <a:graphicData uri="http://schemas.openxmlformats.org/drawingml/2006/picture">
                <pic:pic>
                  <pic:nvPicPr>
                    <pic:cNvPr id="0" name="Obrázek 30"/>
                    <pic:cNvPicPr/>
                  </pic:nvPicPr>
                  <pic:blipFill>
                    <a:blip r:embed="R836c7ce85e034e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457200"/>
                    </a:xfrm>
                    <a:prstGeom prst="rect">
                      <a:avLst/>
                    </a:prstGeom>
                  </pic:spPr>
                </pic:pic>
              </a:graphicData>
            </a:graphic>
          </wp:inline>
        </w:drawing>
      </w:r>
    </w:p>
    <w:p xmlns:wp14="http://schemas.microsoft.com/office/word/2010/wordml" w:rsidR="00C41DC7" w:rsidP="00754C4A" w:rsidRDefault="00717CDF" w14:paraId="07009359" wp14:textId="77777777">
      <w:pPr>
        <w:pStyle w:val="Titulek"/>
        <w:ind w:left="0"/>
      </w:pPr>
      <w:bookmarkStart w:name="_Toc444592608" w:id="124"/>
      <w:r>
        <w:t>Tab. 6.4.9</w:t>
      </w:r>
      <w:r w:rsidR="00C41DC7">
        <w:t>.2 Výčet instrukcí Nep</w:t>
      </w:r>
      <w:r w:rsidRPr="00C41DC7" w:rsidR="00C41DC7">
        <w:t>odmíněných skoků s</w:t>
      </w:r>
      <w:r w:rsidR="00754C4A">
        <w:t> </w:t>
      </w:r>
      <w:r w:rsidRPr="00C41DC7" w:rsidR="00C41DC7">
        <w:t>odsazením</w:t>
      </w:r>
      <w:bookmarkEnd w:id="124"/>
    </w:p>
    <w:p xmlns:wp14="http://schemas.microsoft.com/office/word/2010/wordml" w:rsidR="00754C4A" w:rsidP="00754C4A" w:rsidRDefault="00754C4A" w14:paraId="67512667" wp14:textId="77777777">
      <w:r w:rsidRPr="00754C4A">
        <w:lastRenderedPageBreak/>
        <w:t xml:space="preserve">Instrukční formát nepodmíněné skoky s odsazením umožňuje především implementovat elementární základ k volání procedur. </w:t>
      </w:r>
      <w:r w:rsidR="00EC369D">
        <w:t>Rozsáhlé využití nalezne taky v přímé</w:t>
      </w:r>
      <w:r w:rsidRPr="00754C4A">
        <w:t xml:space="preserve"> změně hodnoty IP, což způsobí změnu adresy vykonávání programu. To se velmi často používá právě v mnoha větvích, do kterých se program dostal z důvodu větvení podmíněnými skoky (používá se například z důvodu stejné návratové adresy pro všechny</w:t>
      </w:r>
      <w:r w:rsidR="002A0A65">
        <w:t xml:space="preserve"> tyto</w:t>
      </w:r>
      <w:r w:rsidRPr="00754C4A">
        <w:t xml:space="preserve"> větve). Na výpočet výsledné adresy uložené do IP se používá taky odsazení, jehož bitová šířka je na rozdíl od předešlého instrukčního formátu větší; a to je 10 bitů. Vzhledem k aktuální adrese IP se dá provést relativní skok až o 512 instrukcí zpět a až o 511 instrukcí vpřed. Aby mohla jediná instrukce implementovat instrukci nepodmíněného skoku i volání procedury, byla navržena následujícím způsobem. Při svém provádění instrukce vždy uloží</w:t>
      </w:r>
      <w:r w:rsidR="002A66F6">
        <w:t xml:space="preserve"> svou</w:t>
      </w:r>
      <w:r w:rsidRPr="00754C4A">
        <w:t xml:space="preserve"> tzv. návratovou adresu (tj. aktuální hodnotu IP) do zvoleného registru </w:t>
      </w:r>
      <w:r w:rsidR="000E0B20">
        <w:t xml:space="preserve">– </w:t>
      </w:r>
      <w:r w:rsidRPr="00754C4A">
        <w:t>implementace volání procedury. Pokud předáme jako operand registr R0, návratová adresa, jak vyplývá s charakteristiky samotného procesoru, nebude nikde uložena</w:t>
      </w:r>
      <w:r w:rsidR="000E0B20">
        <w:t xml:space="preserve"> –</w:t>
      </w:r>
      <w:r w:rsidRPr="00754C4A">
        <w:t xml:space="preserve"> implementace nepodmíněného skoku.</w:t>
      </w:r>
    </w:p>
    <w:p xmlns:wp14="http://schemas.microsoft.com/office/word/2010/wordml" w:rsidR="004E51E4" w:rsidP="004E51E4" w:rsidRDefault="004E51E4" w14:paraId="7C9954EA" wp14:textId="77777777">
      <w:r>
        <w:t>Formát nepodmíněné skoky s odsazením obsahuje jedinou instrukci:</w:t>
      </w:r>
    </w:p>
    <w:p xmlns:wp14="http://schemas.microsoft.com/office/word/2010/wordml" w:rsidR="004E51E4" w:rsidP="00143677" w:rsidRDefault="004E51E4" w14:paraId="42D839C2" wp14:textId="77777777">
      <w:pPr>
        <w:pStyle w:val="Odstavecseseznamem"/>
        <w:numPr>
          <w:ilvl w:val="0"/>
          <w:numId w:val="18"/>
        </w:numPr>
      </w:pPr>
      <w:r>
        <w:t xml:space="preserve">JWL </w:t>
      </w:r>
      <w:proofErr w:type="spellStart"/>
      <w:r>
        <w:t>Rz</w:t>
      </w:r>
      <w:proofErr w:type="spellEnd"/>
      <w:r>
        <w:t>, disp10</w:t>
      </w:r>
    </w:p>
    <w:p xmlns:wp14="http://schemas.microsoft.com/office/word/2010/wordml" w:rsidR="004E51E4" w:rsidP="00143677" w:rsidRDefault="004E51E4" w14:paraId="0EB79F5D" wp14:textId="77777777">
      <w:pPr>
        <w:pStyle w:val="Odstavecseseznamem"/>
        <w:numPr>
          <w:ilvl w:val="1"/>
          <w:numId w:val="18"/>
        </w:numPr>
      </w:pPr>
      <w:r>
        <w:t xml:space="preserve">JWL – </w:t>
      </w:r>
      <w:proofErr w:type="spellStart"/>
      <w:r>
        <w:t>jump</w:t>
      </w:r>
      <w:proofErr w:type="spellEnd"/>
      <w:r>
        <w:t xml:space="preserve"> </w:t>
      </w:r>
      <w:proofErr w:type="spellStart"/>
      <w:r>
        <w:t>with</w:t>
      </w:r>
      <w:proofErr w:type="spellEnd"/>
      <w:r>
        <w:t xml:space="preserve"> link – skoč s odkazem</w:t>
      </w:r>
    </w:p>
    <w:p xmlns:wp14="http://schemas.microsoft.com/office/word/2010/wordml" w:rsidR="004E51E4" w:rsidP="00143677" w:rsidRDefault="004E51E4" w14:paraId="2413B274" wp14:textId="77777777">
      <w:pPr>
        <w:pStyle w:val="Odstavecseseznamem"/>
        <w:numPr>
          <w:ilvl w:val="1"/>
          <w:numId w:val="18"/>
        </w:numPr>
      </w:pPr>
      <w:r>
        <w:t xml:space="preserve">Do registru </w:t>
      </w:r>
      <w:proofErr w:type="spellStart"/>
      <w:r>
        <w:t>Rz</w:t>
      </w:r>
      <w:proofErr w:type="spellEnd"/>
      <w:r>
        <w:t xml:space="preserve"> je uložena aktuální hodnota registru IP a provede nepodmíněný skok na adresu (IP + disp10)</w:t>
      </w:r>
    </w:p>
    <w:p xmlns:wp14="http://schemas.microsoft.com/office/word/2010/wordml" w:rsidR="00AE5F4A" w:rsidP="00AE5F4A" w:rsidRDefault="00AE5F4A" w14:paraId="1DCC4CB0" wp14:textId="77777777">
      <w:pPr>
        <w:pStyle w:val="Nadpis3"/>
      </w:pPr>
      <w:bookmarkStart w:name="_Toc444553965" w:id="125"/>
      <w:r>
        <w:t>Nepodmíněné skoky s registrem</w:t>
      </w:r>
      <w:bookmarkEnd w:id="125"/>
    </w:p>
    <w:p xmlns:wp14="http://schemas.microsoft.com/office/word/2010/wordml" w:rsidR="00AE5F4A" w:rsidP="00AE5F4A" w:rsidRDefault="00AE5F4A" w14:paraId="1DA6542E" wp14:textId="77777777">
      <w:pPr>
        <w:keepNext/>
        <w:jc w:val="center"/>
      </w:pPr>
      <w:r w:rsidR="00AE5F4A">
        <w:drawing>
          <wp:inline xmlns:wp14="http://schemas.microsoft.com/office/word/2010/wordprocessingDrawing" wp14:editId="1A307E95" wp14:anchorId="703525FB">
            <wp:extent cx="5580382" cy="438203"/>
            <wp:effectExtent l="0" t="0" r="1270" b="0"/>
            <wp:docPr id="31" name="Obrázek 31" descr="C:\Limen\Documentation\Instrukcni formaty - jreg instrukcni slovo.png" title=""/>
            <wp:cNvGraphicFramePr>
              <a:graphicFrameLocks noChangeAspect="1"/>
            </wp:cNvGraphicFramePr>
            <a:graphic>
              <a:graphicData uri="http://schemas.openxmlformats.org/drawingml/2006/picture">
                <pic:pic>
                  <pic:nvPicPr>
                    <pic:cNvPr id="0" name="Obrázek 31"/>
                    <pic:cNvPicPr/>
                  </pic:nvPicPr>
                  <pic:blipFill>
                    <a:blip r:embed="R34fc3742289d41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438203"/>
                    </a:xfrm>
                    <a:prstGeom prst="rect">
                      <a:avLst/>
                    </a:prstGeom>
                  </pic:spPr>
                </pic:pic>
              </a:graphicData>
            </a:graphic>
          </wp:inline>
        </w:drawing>
      </w:r>
    </w:p>
    <w:p xmlns:wp14="http://schemas.microsoft.com/office/word/2010/wordml" w:rsidR="00AE5F4A" w:rsidP="00AE5F4A" w:rsidRDefault="00AC13E7" w14:paraId="00A7ADC4" wp14:textId="77777777">
      <w:pPr>
        <w:pStyle w:val="Titulek"/>
        <w:ind w:left="0"/>
      </w:pPr>
      <w:bookmarkStart w:name="_Toc444592609" w:id="126"/>
      <w:r>
        <w:t>Tab. 6.4.10</w:t>
      </w:r>
      <w:r w:rsidRPr="00AE5F4A" w:rsidR="00AE5F4A">
        <w:t>.1 Instrukční slovo Nepodmíněných skoků s</w:t>
      </w:r>
      <w:r w:rsidR="00AE5F4A">
        <w:t> registrem</w:t>
      </w:r>
      <w:bookmarkEnd w:id="126"/>
    </w:p>
    <w:p xmlns:wp14="http://schemas.microsoft.com/office/word/2010/wordml" w:rsidR="00AE5F4A" w:rsidP="00AE5F4A" w:rsidRDefault="00AE5F4A" w14:paraId="3041E394" wp14:textId="77777777"/>
    <w:p xmlns:wp14="http://schemas.microsoft.com/office/word/2010/wordml" w:rsidR="00AE5F4A" w:rsidP="00AE5F4A" w:rsidRDefault="00AE5F4A" w14:paraId="722B00AE" wp14:textId="77777777">
      <w:pPr>
        <w:keepNext/>
        <w:jc w:val="center"/>
      </w:pPr>
      <w:r w:rsidR="00AE5F4A">
        <w:drawing>
          <wp:inline xmlns:wp14="http://schemas.microsoft.com/office/word/2010/wordprocessingDrawing" wp14:editId="4D61B19C" wp14:anchorId="7133B992">
            <wp:extent cx="3429000" cy="457200"/>
            <wp:effectExtent l="0" t="0" r="0" b="0"/>
            <wp:docPr id="128" name="Obrázek 128" descr="C:\Limen\Documentation\Instrukcni formaty - jreg vycet.png" title=""/>
            <wp:cNvGraphicFramePr>
              <a:graphicFrameLocks noChangeAspect="1"/>
            </wp:cNvGraphicFramePr>
            <a:graphic>
              <a:graphicData uri="http://schemas.openxmlformats.org/drawingml/2006/picture">
                <pic:pic>
                  <pic:nvPicPr>
                    <pic:cNvPr id="0" name="Obrázek 128"/>
                    <pic:cNvPicPr/>
                  </pic:nvPicPr>
                  <pic:blipFill>
                    <a:blip r:embed="R790687a781644d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29000" cy="457200"/>
                    </a:xfrm>
                    <a:prstGeom prst="rect">
                      <a:avLst/>
                    </a:prstGeom>
                  </pic:spPr>
                </pic:pic>
              </a:graphicData>
            </a:graphic>
          </wp:inline>
        </w:drawing>
      </w:r>
    </w:p>
    <w:p xmlns:wp14="http://schemas.microsoft.com/office/word/2010/wordml" w:rsidR="00AE5F4A" w:rsidP="00AE5F4A" w:rsidRDefault="00AC13E7" w14:paraId="37B264F8" wp14:textId="77777777">
      <w:pPr>
        <w:pStyle w:val="Titulek"/>
        <w:ind w:left="0"/>
      </w:pPr>
      <w:bookmarkStart w:name="_Toc444592610" w:id="127"/>
      <w:r>
        <w:t>Tab. 6.4.10</w:t>
      </w:r>
      <w:r w:rsidRPr="00AE5F4A" w:rsidR="00AE5F4A">
        <w:t>.2 Výčet instrukcí</w:t>
      </w:r>
      <w:r w:rsidR="00AE5F4A">
        <w:t xml:space="preserve"> Nepodmíněných skoků s registrem</w:t>
      </w:r>
      <w:bookmarkEnd w:id="127"/>
    </w:p>
    <w:p xmlns:wp14="http://schemas.microsoft.com/office/word/2010/wordml" w:rsidR="00AE5F4A" w:rsidP="00AE5F4A" w:rsidRDefault="00AE5F4A" w14:paraId="42C6D796" wp14:textId="77777777"/>
    <w:p xmlns:wp14="http://schemas.microsoft.com/office/word/2010/wordml" w:rsidRPr="00AE5F4A" w:rsidR="00AE5F4A" w:rsidP="00AE5F4A" w:rsidRDefault="00AE5F4A" w14:paraId="055F1A3E" wp14:textId="77777777">
      <w:r w:rsidRPr="00AE5F4A">
        <w:t>Instrukční formát nepodmíněné skoky s registrem umožňuje především implementovat skoky na vzdálená návěští, nebo vzdálená volání procedur (</w:t>
      </w:r>
      <w:r w:rsidR="003678F9">
        <w:t xml:space="preserve">nemá nic společného </w:t>
      </w:r>
      <w:r w:rsidR="003678F9">
        <w:lastRenderedPageBreak/>
        <w:t>s technologií</w:t>
      </w:r>
      <w:r w:rsidRPr="00AE5F4A">
        <w:t xml:space="preserve"> RPC). Jedinou instrukcí, kterou obsahuje tento instrukční formát, se na rozdíl od předešlého instrukčního formátu provádí skok absolutní. Skoky na vzdálená návěští se často používají v případě, že programátor vytvořil program, který má </w:t>
      </w:r>
      <w:r w:rsidR="00171A8A">
        <w:t>vzdálenost</w:t>
      </w:r>
      <w:r w:rsidRPr="00AE5F4A">
        <w:t xml:space="preserve"> mezi dvěma částmi kódu, které na sebe navazují skokem (zpravidla nepodmíněným), větší než rozsah hodnot dvojkového doplňku o šířce 10 bitů. Těmto situacím by se měl ovšem moderní kompilátor co nejvíce vyvarovat, ale někdy opravdu jiné východisko není. Vzdálená volání procedur se taktéž používají při volání vlastních procedur programu s podmínkou, že jsou taky mimo rozsah hodnot skoku relativního. Nicméně mezi nejpodstatnější využití patří volání procedur externích knihoven, které byly přidány do programu (zpravidla se totiž do rozsahu relativního skoku nevlezou). Dále se mezi nejpodstatnější využití řadí skoky na adresy, nad kterými je potřeba předem provést nějaké operace. Příkladem může být samotný ukazatel na proceduru, tabulka adres pro skok nebo specifické konstrukce, z nichž lze konkrétně zmínit konstrukci </w:t>
      </w:r>
      <w:proofErr w:type="spellStart"/>
      <w:r w:rsidRPr="00AE5F4A">
        <w:t>switch</w:t>
      </w:r>
      <w:proofErr w:type="spellEnd"/>
      <w:r w:rsidRPr="00AE5F4A">
        <w:t xml:space="preserve"> z jazyka C, na kterou může být aplikováno hned několik optimalizací, které s využitím tohoto instrukčního formátu úzce souvisí. Pro volání procedury se stejně jako v předchozím instrukčním formátu použije libovolný registr pro uložení návratové adresy. Pokud programátor bude chtít provést pouze skok, předá jako operand pro uložení návratové adresy registr R0.</w:t>
      </w:r>
    </w:p>
    <w:p xmlns:wp14="http://schemas.microsoft.com/office/word/2010/wordml" w:rsidR="002E09C7" w:rsidP="002E09C7" w:rsidRDefault="002E09C7" w14:paraId="5CBFB2D2" wp14:textId="77777777">
      <w:r>
        <w:t>Formát nepodmíněné skoky s registrem obsahuje jedinou instrukci:</w:t>
      </w:r>
    </w:p>
    <w:p xmlns:wp14="http://schemas.microsoft.com/office/word/2010/wordml" w:rsidR="002E09C7" w:rsidP="00143677" w:rsidRDefault="002E09C7" w14:paraId="17A713CA" wp14:textId="77777777">
      <w:pPr>
        <w:pStyle w:val="Odstavecseseznamem"/>
        <w:numPr>
          <w:ilvl w:val="0"/>
          <w:numId w:val="18"/>
        </w:numPr>
      </w:pPr>
      <w:r>
        <w:t xml:space="preserve">JWL </w:t>
      </w:r>
      <w:proofErr w:type="spellStart"/>
      <w:r>
        <w:t>Rz</w:t>
      </w:r>
      <w:proofErr w:type="spellEnd"/>
      <w:r>
        <w:t xml:space="preserve">, </w:t>
      </w:r>
      <w:proofErr w:type="spellStart"/>
      <w:r>
        <w:t>Ry</w:t>
      </w:r>
      <w:proofErr w:type="spellEnd"/>
    </w:p>
    <w:p xmlns:wp14="http://schemas.microsoft.com/office/word/2010/wordml" w:rsidR="002E09C7" w:rsidP="00143677" w:rsidRDefault="002E09C7" w14:paraId="7D4BA7D9" wp14:textId="77777777">
      <w:pPr>
        <w:pStyle w:val="Odstavecseseznamem"/>
        <w:numPr>
          <w:ilvl w:val="1"/>
          <w:numId w:val="18"/>
        </w:numPr>
      </w:pPr>
      <w:r>
        <w:t xml:space="preserve">JWL </w:t>
      </w:r>
      <w:r w:rsidR="00AC13E7">
        <w:t xml:space="preserve">– </w:t>
      </w:r>
      <w:proofErr w:type="spellStart"/>
      <w:r>
        <w:t>jump</w:t>
      </w:r>
      <w:proofErr w:type="spellEnd"/>
      <w:r>
        <w:t xml:space="preserve"> </w:t>
      </w:r>
      <w:proofErr w:type="spellStart"/>
      <w:r>
        <w:t>with</w:t>
      </w:r>
      <w:proofErr w:type="spellEnd"/>
      <w:r>
        <w:t xml:space="preserve"> link </w:t>
      </w:r>
      <w:r w:rsidR="00AC13E7">
        <w:t xml:space="preserve">– </w:t>
      </w:r>
      <w:r>
        <w:t>skoč s odkazem</w:t>
      </w:r>
    </w:p>
    <w:p xmlns:wp14="http://schemas.microsoft.com/office/word/2010/wordml" w:rsidR="000129C9" w:rsidP="00143677" w:rsidRDefault="002E09C7" w14:paraId="6F72E7FC" wp14:textId="77777777">
      <w:pPr>
        <w:pStyle w:val="Odstavecseseznamem"/>
        <w:numPr>
          <w:ilvl w:val="1"/>
          <w:numId w:val="18"/>
        </w:numPr>
      </w:pPr>
      <w:r>
        <w:t xml:space="preserve">Do registru </w:t>
      </w:r>
      <w:proofErr w:type="spellStart"/>
      <w:r>
        <w:t>Rz</w:t>
      </w:r>
      <w:proofErr w:type="spellEnd"/>
      <w:r>
        <w:t xml:space="preserve"> je uložena aktuální hodnota registru IP a provede nepodmíněný skok na adresu, která je uložená v</w:t>
      </w:r>
      <w:r w:rsidR="000129C9">
        <w:t> </w:t>
      </w:r>
      <w:proofErr w:type="spellStart"/>
      <w:r>
        <w:t>Ry</w:t>
      </w:r>
      <w:proofErr w:type="spellEnd"/>
    </w:p>
    <w:p xmlns:wp14="http://schemas.microsoft.com/office/word/2010/wordml" w:rsidR="000129C9" w:rsidRDefault="000129C9" w14:paraId="6E1831B3" wp14:textId="77777777">
      <w:pPr>
        <w:spacing w:after="0" w:line="240" w:lineRule="auto"/>
        <w:jc w:val="left"/>
      </w:pPr>
      <w:r>
        <w:br w:type="page"/>
      </w:r>
    </w:p>
    <w:p xmlns:wp14="http://schemas.microsoft.com/office/word/2010/wordml" w:rsidR="00156956" w:rsidP="00156956" w:rsidRDefault="00474056" w14:paraId="0911E30A" wp14:textId="77777777">
      <w:pPr>
        <w:pStyle w:val="Nadpis2"/>
      </w:pPr>
      <w:bookmarkStart w:name="_Toc444553966" w:id="128"/>
      <w:r>
        <w:lastRenderedPageBreak/>
        <w:t>Významné moduly procesoru Limen</w:t>
      </w:r>
      <w:bookmarkEnd w:id="128"/>
    </w:p>
    <w:p xmlns:wp14="http://schemas.microsoft.com/office/word/2010/wordml" w:rsidR="00820582" w:rsidP="000129C9" w:rsidRDefault="00F72FF1" w14:paraId="5B0B2281" wp14:textId="77777777">
      <w:pPr>
        <w:pStyle w:val="Nadpis3"/>
      </w:pPr>
      <w:bookmarkStart w:name="_Toc444553967" w:id="129"/>
      <w:r>
        <w:t xml:space="preserve">Schéma </w:t>
      </w:r>
      <w:r w:rsidR="00BC09C1">
        <w:t>jádra</w:t>
      </w:r>
      <w:bookmarkEnd w:id="129"/>
    </w:p>
    <w:p xmlns:wp14="http://schemas.microsoft.com/office/word/2010/wordml" w:rsidR="000129C9" w:rsidP="000129C9" w:rsidRDefault="000129C9" w14:paraId="54E11D2A" wp14:textId="77777777">
      <w:pPr>
        <w:keepNext/>
        <w:jc w:val="center"/>
      </w:pPr>
      <w:r w:rsidR="000129C9">
        <w:drawing>
          <wp:inline xmlns:wp14="http://schemas.microsoft.com/office/word/2010/wordprocessingDrawing" wp14:editId="073DD780" wp14:anchorId="3ACF4C10">
            <wp:extent cx="5580382" cy="3701050"/>
            <wp:effectExtent l="0" t="0" r="1270" b="0"/>
            <wp:docPr id="13" name="Obrázek 13" descr="C:\Limen\Documentation\Limen jadro - schema.png" title=""/>
            <wp:cNvGraphicFramePr>
              <a:graphicFrameLocks noChangeAspect="1"/>
            </wp:cNvGraphicFramePr>
            <a:graphic>
              <a:graphicData uri="http://schemas.openxmlformats.org/drawingml/2006/picture">
                <pic:pic>
                  <pic:nvPicPr>
                    <pic:cNvPr id="0" name="Obrázek 13"/>
                    <pic:cNvPicPr/>
                  </pic:nvPicPr>
                  <pic:blipFill>
                    <a:blip r:embed="R518a848900164f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382" cy="3701050"/>
                    </a:xfrm>
                    <a:prstGeom prst="rect">
                      <a:avLst/>
                    </a:prstGeom>
                  </pic:spPr>
                </pic:pic>
              </a:graphicData>
            </a:graphic>
          </wp:inline>
        </w:drawing>
      </w:r>
    </w:p>
    <w:p xmlns:wp14="http://schemas.microsoft.com/office/word/2010/wordml" w:rsidR="000129C9" w:rsidP="000129C9" w:rsidRDefault="000129C9" w14:paraId="3057F999" wp14:textId="77777777">
      <w:pPr>
        <w:pStyle w:val="Titulek"/>
        <w:ind w:left="0"/>
      </w:pPr>
      <w:bookmarkStart w:name="_Toc444592611" w:id="130"/>
      <w:r w:rsidRPr="000129C9">
        <w:t>Obr. 6.5.1 Schéma jádra procesoru Limen</w:t>
      </w:r>
      <w:r w:rsidR="00A06E52">
        <w:t xml:space="preserve"> a RWM</w:t>
      </w:r>
      <w:bookmarkEnd w:id="130"/>
    </w:p>
    <w:p xmlns:wp14="http://schemas.microsoft.com/office/word/2010/wordml" w:rsidR="003B3D69" w:rsidP="003B3D69" w:rsidRDefault="003B3D69" w14:paraId="31126E5D" wp14:textId="77777777"/>
    <w:p xmlns:wp14="http://schemas.microsoft.com/office/word/2010/wordml" w:rsidR="003B3D69" w:rsidP="003B3D69" w:rsidRDefault="00621E9B" w14:paraId="01D95792" wp14:textId="77777777">
      <w:r>
        <w:t xml:space="preserve">Schéma jádra procesoru Limen je velmi jednoduché, přesto si však pro představu, jak přesně funguje, zaslouží určitou pozornost. Schéma </w:t>
      </w:r>
      <w:r w:rsidR="0091212A">
        <w:t xml:space="preserve">podle tvaru obrazce rozlišuje tyto typy </w:t>
      </w:r>
      <w:r w:rsidR="006D1D48">
        <w:t>logických členů</w:t>
      </w:r>
      <w:r>
        <w:t>:</w:t>
      </w:r>
    </w:p>
    <w:p xmlns:wp14="http://schemas.microsoft.com/office/word/2010/wordml" w:rsidR="00621E9B" w:rsidP="00143677" w:rsidRDefault="00B14BF9" w14:paraId="4E893AF2" wp14:textId="77777777">
      <w:pPr>
        <w:pStyle w:val="Odstavecseseznamem"/>
        <w:numPr>
          <w:ilvl w:val="0"/>
          <w:numId w:val="18"/>
        </w:numPr>
      </w:pPr>
      <w:r>
        <w:t xml:space="preserve">Obdélník – </w:t>
      </w:r>
      <w:r w:rsidR="00A23B63">
        <w:t>registr, nebo člen s charakteristikou paměti</w:t>
      </w:r>
    </w:p>
    <w:p xmlns:wp14="http://schemas.microsoft.com/office/word/2010/wordml" w:rsidR="00A23B63" w:rsidP="00143677" w:rsidRDefault="00A23B63" w14:paraId="238D7550" wp14:textId="77777777">
      <w:pPr>
        <w:pStyle w:val="Odstavecseseznamem"/>
        <w:numPr>
          <w:ilvl w:val="0"/>
          <w:numId w:val="18"/>
        </w:numPr>
      </w:pPr>
      <w:r>
        <w:t>Obdélník se zaoblenými vrcholy – kombinační výkonný prvek</w:t>
      </w:r>
    </w:p>
    <w:p xmlns:wp14="http://schemas.microsoft.com/office/word/2010/wordml" w:rsidR="00A23B63" w:rsidP="00143677" w:rsidRDefault="00A23B63" w14:paraId="044F7882" wp14:textId="77777777">
      <w:pPr>
        <w:pStyle w:val="Odstavecseseznamem"/>
        <w:numPr>
          <w:ilvl w:val="0"/>
          <w:numId w:val="18"/>
        </w:numPr>
      </w:pPr>
      <w:r>
        <w:t>Lichoběžník – s výji</w:t>
      </w:r>
      <w:r w:rsidR="000F5D12">
        <w:t>mkou ALU se jedná o multiplexer</w:t>
      </w:r>
    </w:p>
    <w:p xmlns:wp14="http://schemas.microsoft.com/office/word/2010/wordml" w:rsidR="00BF6A9E" w:rsidP="005F718A" w:rsidRDefault="005F718A" w14:paraId="19F7B245" wp14:textId="77777777">
      <w:r>
        <w:t xml:space="preserve">Je důležité taky poznamenat, že všechny členy, až na </w:t>
      </w:r>
      <w:proofErr w:type="spellStart"/>
      <w:r>
        <w:t>multiplexery</w:t>
      </w:r>
      <w:proofErr w:type="spellEnd"/>
      <w:r>
        <w:t xml:space="preserve"> a prvky označené přerušovanou čárou</w:t>
      </w:r>
      <w:r w:rsidR="00846481">
        <w:t>, jsou</w:t>
      </w:r>
      <w:r w:rsidR="006B1206">
        <w:t xml:space="preserve"> </w:t>
      </w:r>
      <w:r w:rsidR="00846481">
        <w:t>imple</w:t>
      </w:r>
      <w:r w:rsidR="00442B72">
        <w:t>mentovány jako samostatný modul.</w:t>
      </w:r>
    </w:p>
    <w:p xmlns:wp14="http://schemas.microsoft.com/office/word/2010/wordml" w:rsidR="00BF6A9E" w:rsidP="005F718A" w:rsidRDefault="00BF6A9E" w14:paraId="7CAB8326" wp14:textId="77777777">
      <w:r>
        <w:t>Neméně důležitý je taky fakt, že procesor pro jednoduchost komunikuje s pamětí RWM po dvou datových sběrnicích (pro každý směr jedna).</w:t>
      </w:r>
    </w:p>
    <w:p xmlns:wp14="http://schemas.microsoft.com/office/word/2010/wordml" w:rsidR="001B1943" w:rsidRDefault="001B1943" w14:paraId="2DE403A5" wp14:textId="77777777">
      <w:pPr>
        <w:spacing w:after="0" w:line="240" w:lineRule="auto"/>
        <w:jc w:val="left"/>
      </w:pPr>
      <w:r>
        <w:br w:type="page"/>
      </w:r>
    </w:p>
    <w:p xmlns:wp14="http://schemas.microsoft.com/office/word/2010/wordml" w:rsidRPr="00340A58" w:rsidR="00340A58" w:rsidP="00340A58" w:rsidRDefault="001B1943" w14:paraId="42E83596" wp14:textId="77777777">
      <w:pPr>
        <w:pStyle w:val="Nadpis3"/>
      </w:pPr>
      <w:bookmarkStart w:name="_Toc444553968" w:id="131"/>
      <w:r>
        <w:lastRenderedPageBreak/>
        <w:t>Aritmeticko-logická jednotka</w:t>
      </w:r>
      <w:r w:rsidR="00FD51CF">
        <w:t xml:space="preserve"> (ALU)</w:t>
      </w:r>
      <w:bookmarkEnd w:id="131"/>
    </w:p>
    <w:p xmlns:wp14="http://schemas.microsoft.com/office/word/2010/wordml" w:rsidR="00130C85" w:rsidP="00130C85" w:rsidRDefault="00130C85" w14:paraId="62431CDC" wp14:textId="77777777">
      <w:pPr>
        <w:keepNext/>
        <w:jc w:val="center"/>
      </w:pPr>
      <w:r w:rsidR="00130C85">
        <w:drawing>
          <wp:inline xmlns:wp14="http://schemas.microsoft.com/office/word/2010/wordprocessingDrawing" wp14:editId="1FD00426" wp14:anchorId="1F4D02D1">
            <wp:extent cx="4802506" cy="3888105"/>
            <wp:effectExtent l="0" t="0" r="0" b="0"/>
            <wp:docPr id="132" name="Obrázek 132" descr="C:\Limen\Documentation\ALU - operacni kod.png" title=""/>
            <wp:cNvGraphicFramePr>
              <a:graphicFrameLocks noChangeAspect="1"/>
            </wp:cNvGraphicFramePr>
            <a:graphic>
              <a:graphicData uri="http://schemas.openxmlformats.org/drawingml/2006/picture">
                <pic:pic>
                  <pic:nvPicPr>
                    <pic:cNvPr id="0" name="Obrázek 132"/>
                    <pic:cNvPicPr/>
                  </pic:nvPicPr>
                  <pic:blipFill>
                    <a:blip r:embed="R4837496cca4547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02506" cy="3888105"/>
                    </a:xfrm>
                    <a:prstGeom prst="rect">
                      <a:avLst/>
                    </a:prstGeom>
                  </pic:spPr>
                </pic:pic>
              </a:graphicData>
            </a:graphic>
          </wp:inline>
        </w:drawing>
      </w:r>
    </w:p>
    <w:p xmlns:wp14="http://schemas.microsoft.com/office/word/2010/wordml" w:rsidR="00F72FF1" w:rsidP="00130C85" w:rsidRDefault="00130C85" w14:paraId="24958870" wp14:textId="77777777">
      <w:pPr>
        <w:pStyle w:val="Titulek"/>
        <w:ind w:left="0"/>
      </w:pPr>
      <w:bookmarkStart w:name="_Toc444592612" w:id="132"/>
      <w:r w:rsidRPr="00130C85">
        <w:t>Tab. 6.</w:t>
      </w:r>
      <w:r>
        <w:t>5.2</w:t>
      </w:r>
      <w:r w:rsidRPr="00130C85">
        <w:t xml:space="preserve"> Výčet </w:t>
      </w:r>
      <w:r>
        <w:t>operačních kódů aritmeticko-logické jednotky</w:t>
      </w:r>
      <w:bookmarkEnd w:id="132"/>
    </w:p>
    <w:p xmlns:wp14="http://schemas.microsoft.com/office/word/2010/wordml" w:rsidR="00842F09" w:rsidP="00842F09" w:rsidRDefault="00842F09" w14:paraId="49E398E2" wp14:textId="77777777"/>
    <w:p xmlns:wp14="http://schemas.microsoft.com/office/word/2010/wordml" w:rsidR="00842F09" w:rsidP="00842F09" w:rsidRDefault="00842F09" w14:paraId="73CEA5E2" wp14:textId="77777777">
      <w:r w:rsidRPr="00842F09">
        <w:t>Operační kód pro ALU</w:t>
      </w:r>
      <w:r w:rsidR="00184127">
        <w:t xml:space="preserve"> </w:t>
      </w:r>
      <w:r w:rsidRPr="00842F09">
        <w:t xml:space="preserve">lze přirovnat k instrukční sadě pro procesor. ALU je ovšem </w:t>
      </w:r>
      <w:r w:rsidR="00184127">
        <w:t xml:space="preserve">na rozdíl od procesoru </w:t>
      </w:r>
      <w:r w:rsidRPr="00842F09">
        <w:t xml:space="preserve">implementována jako čistě kombinační obvod. ALU rozeznává 16 operačních kódů, které většinou přímo souvisí s vykonávanou instrukcí. Na svém vstupu očekává dva 16bitové operandy, mezi kterými pak bude provedena matematická nebo logická operace zvolená na základě vstupního operačního kódu. Výstupem ALU je vždy </w:t>
      </w:r>
      <w:r w:rsidR="00005A9E">
        <w:t xml:space="preserve">jen </w:t>
      </w:r>
      <w:r w:rsidRPr="00842F09">
        <w:t>16bitový výsledek, který je dále v procesoru zpracován v závislosti na několika signálech, které jsou většinou závislé jen na vykonávané instrukci.</w:t>
      </w:r>
    </w:p>
    <w:p xmlns:wp14="http://schemas.microsoft.com/office/word/2010/wordml" w:rsidR="00425E1A" w:rsidP="00842F09" w:rsidRDefault="006F06E6" w14:paraId="7DD6ACB0" wp14:textId="77777777">
      <w:r>
        <w:t>Procesor Limen nazývá dva operandy, které vstupují do ALU jako levý a pravý. Je tomu tak z důvodu přehlednosti. Levý</w:t>
      </w:r>
      <w:r w:rsidR="00747C2B">
        <w:t xml:space="preserve"> operand pak na obrázku schématu č. 6.5.1 opravdu odpovídá operandu, který vstupuje do ALU zleva, pravý operand </w:t>
      </w:r>
      <w:r w:rsidR="00DB2CB2">
        <w:t xml:space="preserve">pak </w:t>
      </w:r>
      <w:r w:rsidR="00212D93">
        <w:t>vstupuje analogicky zprava.</w:t>
      </w:r>
    </w:p>
    <w:p xmlns:wp14="http://schemas.microsoft.com/office/word/2010/wordml" w:rsidR="00425E1A" w:rsidRDefault="00425E1A" w14:paraId="16287F21" wp14:textId="77777777">
      <w:pPr>
        <w:spacing w:after="0" w:line="240" w:lineRule="auto"/>
        <w:jc w:val="left"/>
      </w:pPr>
      <w:r>
        <w:br w:type="page"/>
      </w:r>
    </w:p>
    <w:p xmlns:wp14="http://schemas.microsoft.com/office/word/2010/wordml" w:rsidR="00842F09" w:rsidP="00842F09" w:rsidRDefault="00697A47" w14:paraId="53F2B2B8" wp14:textId="77777777">
      <w:r w:rsidRPr="00697A47">
        <w:lastRenderedPageBreak/>
        <w:t>Z</w:t>
      </w:r>
      <w:r w:rsidR="00425E1A">
        <w:t> </w:t>
      </w:r>
      <w:r w:rsidRPr="00697A47">
        <w:t>tabulky</w:t>
      </w:r>
      <w:r w:rsidR="00425E1A">
        <w:t xml:space="preserve"> č. 6.5.2</w:t>
      </w:r>
      <w:r w:rsidRPr="00697A47">
        <w:t xml:space="preserve"> lze poznat skrze popis jednotlivých operačních kódů v </w:t>
      </w:r>
      <w:proofErr w:type="spellStart"/>
      <w:r w:rsidRPr="00697A47">
        <w:t>pseudo</w:t>
      </w:r>
      <w:proofErr w:type="spellEnd"/>
      <w:r w:rsidRPr="00697A47">
        <w:t>-jazyce VHDL jaký je vztah mezi operandy pro obdržení požadovaného výsledku na výstupu ALU. Z toho důvodu bude popsáno využití jen částečně nejasných operačních kódů:</w:t>
      </w:r>
    </w:p>
    <w:p xmlns:wp14="http://schemas.microsoft.com/office/word/2010/wordml" w:rsidR="00697A47" w:rsidP="00143677" w:rsidRDefault="00697A47" w14:paraId="4F3ACD74" wp14:textId="77777777">
      <w:pPr>
        <w:pStyle w:val="Odstavecseseznamem"/>
        <w:numPr>
          <w:ilvl w:val="0"/>
          <w:numId w:val="19"/>
        </w:numPr>
      </w:pPr>
      <w:r>
        <w:t>1001 – result &lt;= operand_l(15 downto 8) &amp; operand_r(7 downto 0)</w:t>
      </w:r>
    </w:p>
    <w:p xmlns:wp14="http://schemas.microsoft.com/office/word/2010/wordml" w:rsidR="00697A47" w:rsidP="00143677" w:rsidRDefault="00697A47" w14:paraId="0207F028" wp14:textId="77777777">
      <w:pPr>
        <w:pStyle w:val="Odstavecseseznamem"/>
        <w:numPr>
          <w:ilvl w:val="1"/>
          <w:numId w:val="19"/>
        </w:numPr>
      </w:pPr>
      <w:r>
        <w:t>Vrchní osmice bitů levého operandu se spojí se spodní osmicí pravého operandu</w:t>
      </w:r>
    </w:p>
    <w:p xmlns:wp14="http://schemas.microsoft.com/office/word/2010/wordml" w:rsidR="00697A47" w:rsidP="00143677" w:rsidRDefault="00697A47" w14:paraId="1432CB56" wp14:textId="77777777">
      <w:pPr>
        <w:pStyle w:val="Odstavecseseznamem"/>
        <w:numPr>
          <w:ilvl w:val="1"/>
          <w:numId w:val="19"/>
        </w:numPr>
      </w:pPr>
      <w:r>
        <w:t xml:space="preserve">Tento operační kód se </w:t>
      </w:r>
      <w:proofErr w:type="gramStart"/>
      <w:r>
        <w:t>používá</w:t>
      </w:r>
      <w:proofErr w:type="gramEnd"/>
      <w:r>
        <w:t xml:space="preserve"> k realizaci instrukce s mnemonikou </w:t>
      </w:r>
      <w:proofErr w:type="gramStart"/>
      <w:r>
        <w:t>LIL</w:t>
      </w:r>
      <w:proofErr w:type="gramEnd"/>
    </w:p>
    <w:p xmlns:wp14="http://schemas.microsoft.com/office/word/2010/wordml" w:rsidR="00697A47" w:rsidP="00143677" w:rsidRDefault="00697A47" w14:paraId="644E6A9F" wp14:textId="77777777">
      <w:pPr>
        <w:pStyle w:val="Odstavecseseznamem"/>
        <w:numPr>
          <w:ilvl w:val="0"/>
          <w:numId w:val="19"/>
        </w:numPr>
      </w:pPr>
      <w:r>
        <w:t>1010 – result &lt;= operand_r(15 downto 8) &amp; operand_l(7 downto 0)</w:t>
      </w:r>
    </w:p>
    <w:p xmlns:wp14="http://schemas.microsoft.com/office/word/2010/wordml" w:rsidR="00697A47" w:rsidP="00143677" w:rsidRDefault="00697A47" w14:paraId="6D707C6E" wp14:textId="77777777">
      <w:pPr>
        <w:pStyle w:val="Odstavecseseznamem"/>
        <w:numPr>
          <w:ilvl w:val="1"/>
          <w:numId w:val="19"/>
        </w:numPr>
      </w:pPr>
      <w:r>
        <w:t>Vrchní osmice bitů pravého operandu se spojí se spodní osmicí levého operandu</w:t>
      </w:r>
    </w:p>
    <w:p xmlns:wp14="http://schemas.microsoft.com/office/word/2010/wordml" w:rsidR="00697A47" w:rsidP="00143677" w:rsidRDefault="00697A47" w14:paraId="745043F5" wp14:textId="77777777">
      <w:pPr>
        <w:pStyle w:val="Odstavecseseznamem"/>
        <w:numPr>
          <w:ilvl w:val="1"/>
          <w:numId w:val="19"/>
        </w:numPr>
      </w:pPr>
      <w:r>
        <w:t>Tento operační kód se používá k realizaci instrukce s mnemonikou LIH</w:t>
      </w:r>
    </w:p>
    <w:p xmlns:wp14="http://schemas.microsoft.com/office/word/2010/wordml" w:rsidR="00697A47" w:rsidP="00143677" w:rsidRDefault="00697A47" w14:paraId="25099D3D" wp14:textId="77777777">
      <w:pPr>
        <w:pStyle w:val="Odstavecseseznamem"/>
        <w:numPr>
          <w:ilvl w:val="0"/>
          <w:numId w:val="19"/>
        </w:numPr>
      </w:pPr>
      <w:r>
        <w:t>1110 – result &lt;= operand_l</w:t>
      </w:r>
    </w:p>
    <w:p xmlns:wp14="http://schemas.microsoft.com/office/word/2010/wordml" w:rsidR="00697A47" w:rsidP="00143677" w:rsidRDefault="00697A47" w14:paraId="5D176BDE" wp14:textId="77777777">
      <w:pPr>
        <w:pStyle w:val="Odstavecseseznamem"/>
        <w:numPr>
          <w:ilvl w:val="1"/>
          <w:numId w:val="19"/>
        </w:numPr>
      </w:pPr>
      <w:r>
        <w:t>Výsledek je roven levému operandu ALU</w:t>
      </w:r>
    </w:p>
    <w:p xmlns:wp14="http://schemas.microsoft.com/office/word/2010/wordml" w:rsidR="00697A47" w:rsidP="00143677" w:rsidRDefault="00697A47" w14:paraId="4F6C7A01" wp14:textId="77777777">
      <w:pPr>
        <w:pStyle w:val="Odstavecseseznamem"/>
        <w:numPr>
          <w:ilvl w:val="1"/>
          <w:numId w:val="19"/>
        </w:numPr>
      </w:pPr>
      <w:r>
        <w:t xml:space="preserve">Využívá se k realizaci instrukce s mnemonikou a operandy JWL </w:t>
      </w:r>
      <w:proofErr w:type="spellStart"/>
      <w:r>
        <w:t>Rz</w:t>
      </w:r>
      <w:proofErr w:type="spellEnd"/>
      <w:r>
        <w:t xml:space="preserve">, </w:t>
      </w:r>
      <w:proofErr w:type="spellStart"/>
      <w:r>
        <w:t>Ry</w:t>
      </w:r>
      <w:proofErr w:type="spellEnd"/>
      <w:r>
        <w:t xml:space="preserve">, kde je skrze levý operand přeposlána hodnota </w:t>
      </w:r>
      <w:proofErr w:type="spellStart"/>
      <w:r>
        <w:t>Ry</w:t>
      </w:r>
      <w:proofErr w:type="spellEnd"/>
      <w:r>
        <w:t xml:space="preserve"> pro skok na tuto adresu</w:t>
      </w:r>
    </w:p>
    <w:p xmlns:wp14="http://schemas.microsoft.com/office/word/2010/wordml" w:rsidR="00697A47" w:rsidP="00143677" w:rsidRDefault="00697A47" w14:paraId="7EC5E30A" wp14:textId="77777777">
      <w:pPr>
        <w:pStyle w:val="Odstavecseseznamem"/>
        <w:numPr>
          <w:ilvl w:val="0"/>
          <w:numId w:val="19"/>
        </w:numPr>
      </w:pPr>
      <w:r>
        <w:t>1111 – result &lt;= operand_r</w:t>
      </w:r>
    </w:p>
    <w:p xmlns:wp14="http://schemas.microsoft.com/office/word/2010/wordml" w:rsidR="00697A47" w:rsidP="00143677" w:rsidRDefault="00697A47" w14:paraId="5E60F106" wp14:textId="77777777">
      <w:pPr>
        <w:pStyle w:val="Odstavecseseznamem"/>
        <w:numPr>
          <w:ilvl w:val="1"/>
          <w:numId w:val="19"/>
        </w:numPr>
      </w:pPr>
      <w:r>
        <w:t>Výsledek je roven pravému operandu ALU</w:t>
      </w:r>
    </w:p>
    <w:p xmlns:wp14="http://schemas.microsoft.com/office/word/2010/wordml" w:rsidR="00697A47" w:rsidP="00143677" w:rsidRDefault="00697A47" w14:paraId="47AD9B63" wp14:textId="77777777">
      <w:pPr>
        <w:pStyle w:val="Odstavecseseznamem"/>
        <w:numPr>
          <w:ilvl w:val="1"/>
          <w:numId w:val="19"/>
        </w:numPr>
      </w:pPr>
      <w:r>
        <w:t>Využívá se k realizaci instrukcí s mnemonikou LI a LIS</w:t>
      </w:r>
    </w:p>
    <w:p xmlns:wp14="http://schemas.microsoft.com/office/word/2010/wordml" w:rsidR="00D601F1" w:rsidP="005E771E" w:rsidRDefault="00F05ACC" w14:paraId="4A005F9C" wp14:textId="77777777">
      <w:pPr>
        <w:pStyle w:val="Nadpis3"/>
      </w:pPr>
      <w:bookmarkStart w:name="_Toc444553969" w:id="133"/>
      <w:r>
        <w:t>Tester podmínek</w:t>
      </w:r>
      <w:r w:rsidR="00FD51CF">
        <w:t xml:space="preserve"> (Con)</w:t>
      </w:r>
      <w:bookmarkEnd w:id="133"/>
    </w:p>
    <w:p xmlns:wp14="http://schemas.microsoft.com/office/word/2010/wordml" w:rsidR="005E771E" w:rsidP="00DC72D8" w:rsidRDefault="005E771E" w14:paraId="5BE93A62" wp14:textId="77777777">
      <w:pPr>
        <w:keepNext/>
        <w:jc w:val="center"/>
      </w:pPr>
      <w:r w:rsidR="005E771E">
        <w:drawing>
          <wp:inline xmlns:wp14="http://schemas.microsoft.com/office/word/2010/wordprocessingDrawing" wp14:editId="1CB548B0" wp14:anchorId="7018F4F5">
            <wp:extent cx="3891280" cy="2062480"/>
            <wp:effectExtent l="0" t="0" r="0" b="0"/>
            <wp:docPr id="151" name="Obrázek 151" descr="C:\Limen\Documentation\Tester podminek - kombinace.png" title=""/>
            <wp:cNvGraphicFramePr>
              <a:graphicFrameLocks noChangeAspect="1"/>
            </wp:cNvGraphicFramePr>
            <a:graphic>
              <a:graphicData uri="http://schemas.openxmlformats.org/drawingml/2006/picture">
                <pic:pic>
                  <pic:nvPicPr>
                    <pic:cNvPr id="0" name="Obrázek 151"/>
                    <pic:cNvPicPr/>
                  </pic:nvPicPr>
                  <pic:blipFill>
                    <a:blip r:embed="Rdac874fd365240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1280" cy="2062480"/>
                    </a:xfrm>
                    <a:prstGeom prst="rect">
                      <a:avLst/>
                    </a:prstGeom>
                  </pic:spPr>
                </pic:pic>
              </a:graphicData>
            </a:graphic>
          </wp:inline>
        </w:drawing>
      </w:r>
    </w:p>
    <w:p xmlns:wp14="http://schemas.microsoft.com/office/word/2010/wordml" w:rsidR="00904306" w:rsidP="00904306" w:rsidRDefault="005E771E" w14:paraId="491D04D6" wp14:textId="77777777">
      <w:pPr>
        <w:pStyle w:val="Titulek"/>
        <w:ind w:left="0"/>
      </w:pPr>
      <w:bookmarkStart w:name="_Toc444592613" w:id="134"/>
      <w:r w:rsidRPr="005E771E">
        <w:t>Tab. 6.5.3 Výčet kombinací testeru podmínek</w:t>
      </w:r>
      <w:bookmarkEnd w:id="134"/>
    </w:p>
    <w:p xmlns:wp14="http://schemas.microsoft.com/office/word/2010/wordml" w:rsidRPr="00674B0A" w:rsidR="00674B0A" w:rsidP="00904306" w:rsidRDefault="00904306" w14:paraId="384BA73E" wp14:textId="77777777">
      <w:pPr>
        <w:spacing w:after="0" w:line="240" w:lineRule="auto"/>
        <w:jc w:val="left"/>
      </w:pPr>
      <w:r>
        <w:br w:type="page"/>
      </w:r>
    </w:p>
    <w:p xmlns:wp14="http://schemas.microsoft.com/office/word/2010/wordml" w:rsidR="0047217C" w:rsidP="006C396B" w:rsidRDefault="0047217C" w14:paraId="082EEAED" wp14:textId="77777777">
      <w:r w:rsidRPr="0047217C">
        <w:lastRenderedPageBreak/>
        <w:t xml:space="preserve">Tester podmínek je základní kombinační element pro realizaci podmíněných skoků. Vstupem je hodnota registru, která se porovnává výhradně s nulou, a typ podmínky ke splnění. Jeho jednobitový výstup je pak závislý na kombinaci zvolených podmínek a při podmíněných skocích i na příznacích, které splňuje hodnota registru k testování. Tento výstup je pak přímo adresovým signálem </w:t>
      </w:r>
      <w:proofErr w:type="spellStart"/>
      <w:r w:rsidRPr="0047217C">
        <w:t>dvouvstupého</w:t>
      </w:r>
      <w:proofErr w:type="spellEnd"/>
      <w:r w:rsidRPr="0047217C">
        <w:t xml:space="preserve"> </w:t>
      </w:r>
      <w:proofErr w:type="spellStart"/>
      <w:r w:rsidRPr="0047217C">
        <w:t>multiplexeru</w:t>
      </w:r>
      <w:proofErr w:type="spellEnd"/>
      <w:r w:rsidRPr="0047217C">
        <w:t>, který vybírá následující hodnotu IP. Multiplexer vybírá mezi inkrementovanou hodnotou IP a výstupem ALU. V případě, že je výstup testeru roven jedničce, provede se změna IP na hodnotu, která je výstupem ALU. Pokud je roven nule, změní se hodnota IP na inkrementovanou hodnotu IP, čili program pokračuje ve vykonávání bez skoku.</w:t>
      </w:r>
    </w:p>
    <w:p xmlns:wp14="http://schemas.microsoft.com/office/word/2010/wordml" w:rsidR="006C396B" w:rsidP="006C396B" w:rsidRDefault="006C396B" w14:paraId="6AC5CC80" wp14:textId="77777777">
      <w:r>
        <w:t>Tester podmínek umožňuje rozeznat pro vstupní testovanou hodnotu registru konkrétně tyto vlastnosti:</w:t>
      </w:r>
    </w:p>
    <w:p xmlns:wp14="http://schemas.microsoft.com/office/word/2010/wordml" w:rsidR="006C396B" w:rsidP="00143677" w:rsidRDefault="006C396B" w14:paraId="6E662886" wp14:textId="77777777">
      <w:pPr>
        <w:pStyle w:val="Odstavecseseznamem"/>
        <w:numPr>
          <w:ilvl w:val="0"/>
          <w:numId w:val="20"/>
        </w:numPr>
      </w:pPr>
      <w:r>
        <w:t>000 - není rovna nule</w:t>
      </w:r>
    </w:p>
    <w:p xmlns:wp14="http://schemas.microsoft.com/office/word/2010/wordml" w:rsidR="006C396B" w:rsidP="00143677" w:rsidRDefault="006C396B" w14:paraId="594B3023" wp14:textId="77777777">
      <w:pPr>
        <w:pStyle w:val="Odstavecseseznamem"/>
        <w:numPr>
          <w:ilvl w:val="0"/>
          <w:numId w:val="20"/>
        </w:numPr>
      </w:pPr>
      <w:r>
        <w:t>001 - rovna nule</w:t>
      </w:r>
    </w:p>
    <w:p xmlns:wp14="http://schemas.microsoft.com/office/word/2010/wordml" w:rsidR="006C396B" w:rsidP="00143677" w:rsidRDefault="006C396B" w14:paraId="5B7839F0" wp14:textId="77777777">
      <w:pPr>
        <w:pStyle w:val="Odstavecseseznamem"/>
        <w:numPr>
          <w:ilvl w:val="0"/>
          <w:numId w:val="20"/>
        </w:numPr>
      </w:pPr>
      <w:r>
        <w:t>010 - menší než nula</w:t>
      </w:r>
    </w:p>
    <w:p xmlns:wp14="http://schemas.microsoft.com/office/word/2010/wordml" w:rsidR="006C396B" w:rsidP="00143677" w:rsidRDefault="006C396B" w14:paraId="4D824EEE" wp14:textId="77777777">
      <w:pPr>
        <w:pStyle w:val="Odstavecseseznamem"/>
        <w:numPr>
          <w:ilvl w:val="0"/>
          <w:numId w:val="20"/>
        </w:numPr>
      </w:pPr>
      <w:r>
        <w:t>011 - menší nebo rovna nule</w:t>
      </w:r>
    </w:p>
    <w:p xmlns:wp14="http://schemas.microsoft.com/office/word/2010/wordml" w:rsidR="006C396B" w:rsidP="00143677" w:rsidRDefault="006C396B" w14:paraId="533BDEF8" wp14:textId="77777777">
      <w:pPr>
        <w:pStyle w:val="Odstavecseseznamem"/>
        <w:numPr>
          <w:ilvl w:val="0"/>
          <w:numId w:val="20"/>
        </w:numPr>
      </w:pPr>
      <w:r>
        <w:t>100 - větší než nula</w:t>
      </w:r>
    </w:p>
    <w:p xmlns:wp14="http://schemas.microsoft.com/office/word/2010/wordml" w:rsidR="006C396B" w:rsidP="00143677" w:rsidRDefault="006C396B" w14:paraId="5ED2C6BB" wp14:textId="77777777">
      <w:pPr>
        <w:pStyle w:val="Odstavecseseznamem"/>
        <w:numPr>
          <w:ilvl w:val="0"/>
          <w:numId w:val="20"/>
        </w:numPr>
      </w:pPr>
      <w:r>
        <w:t>101 - větší nebo rovna nule</w:t>
      </w:r>
    </w:p>
    <w:p xmlns:wp14="http://schemas.microsoft.com/office/word/2010/wordml" w:rsidR="006C396B" w:rsidP="00143677" w:rsidRDefault="006C396B" w14:paraId="675221D5" wp14:textId="77777777">
      <w:pPr>
        <w:pStyle w:val="Odstavecseseznamem"/>
        <w:numPr>
          <w:ilvl w:val="0"/>
          <w:numId w:val="20"/>
        </w:numPr>
      </w:pPr>
      <w:r>
        <w:t>110 - výstup není závislý na vstupní hodnotě registru, je vždy nula (každá instrukce, která neprovádí skok)</w:t>
      </w:r>
    </w:p>
    <w:p xmlns:wp14="http://schemas.microsoft.com/office/word/2010/wordml" w:rsidR="006C396B" w:rsidP="00143677" w:rsidRDefault="006C396B" w14:paraId="525C8ADA" wp14:textId="77777777">
      <w:pPr>
        <w:pStyle w:val="Odstavecseseznamem"/>
        <w:numPr>
          <w:ilvl w:val="0"/>
          <w:numId w:val="20"/>
        </w:numPr>
      </w:pPr>
      <w:r>
        <w:t>111 - výstup není závislý na vstupní hodnotě registru, je vždy jedna (každá instrukce nepodmíněného skoku)</w:t>
      </w:r>
    </w:p>
    <w:p xmlns:wp14="http://schemas.microsoft.com/office/word/2010/wordml" w:rsidR="00DC6A3D" w:rsidP="00DC6A3D" w:rsidRDefault="00DC6A3D" w14:paraId="18F4AFCF" wp14:textId="77777777">
      <w:pPr>
        <w:pStyle w:val="Nadpis3"/>
      </w:pPr>
      <w:bookmarkStart w:name="_Toc444553970" w:id="135"/>
      <w:r>
        <w:t xml:space="preserve">Rozšiřovač </w:t>
      </w:r>
      <w:r w:rsidR="00B84A0B">
        <w:t>přímých hodnot</w:t>
      </w:r>
      <w:r w:rsidR="00FD51CF">
        <w:t xml:space="preserve"> (</w:t>
      </w:r>
      <w:proofErr w:type="spellStart"/>
      <w:r w:rsidR="00FD51CF">
        <w:t>Ext</w:t>
      </w:r>
      <w:proofErr w:type="spellEnd"/>
      <w:r w:rsidR="00FD51CF">
        <w:t>)</w:t>
      </w:r>
      <w:bookmarkEnd w:id="135"/>
    </w:p>
    <w:p xmlns:wp14="http://schemas.microsoft.com/office/word/2010/wordml" w:rsidR="00DC6A3D" w:rsidP="00DC6A3D" w:rsidRDefault="00896276" w14:paraId="7F02C15D" wp14:textId="77777777">
      <w:r>
        <w:t xml:space="preserve">Rozšiřovač přímé hodnoty není implementován jako samostatný </w:t>
      </w:r>
      <w:r w:rsidR="004837D4">
        <w:t>modul</w:t>
      </w:r>
      <w:r>
        <w:t>, jak bylo původně zamýšleno, ovšem je relativně</w:t>
      </w:r>
      <w:r w:rsidR="00F01087">
        <w:t xml:space="preserve"> důležitý. I proto zde bude stručně popsán.</w:t>
      </w:r>
    </w:p>
    <w:p xmlns:wp14="http://schemas.microsoft.com/office/word/2010/wordml" w:rsidR="00781071" w:rsidP="00DC6A3D" w:rsidRDefault="00B84A0B" w14:paraId="0210BF7D" wp14:textId="77777777">
      <w:r>
        <w:t>Rozšiřovač přímých hodnot</w:t>
      </w:r>
      <w:r w:rsidR="007813D8">
        <w:t xml:space="preserve"> plní v procesoru funkci doplňování jedniček, nebo nul do zbylé části načítané konstanty pravého operandu ALU</w:t>
      </w:r>
      <w:r w:rsidR="00E91E5D">
        <w:t>, který je umístěn přímo v instrukčním slově</w:t>
      </w:r>
      <w:r w:rsidR="007813D8">
        <w:t>.</w:t>
      </w:r>
      <w:r w:rsidR="002D6274">
        <w:t xml:space="preserve"> Tato přímá hodnota je vždy doplňována do 16 bitů shora. To znamená, že její bitová podoba, ať už je obsažena kdekoli v instrukčním slově, se po </w:t>
      </w:r>
      <w:r w:rsidR="00572E9E">
        <w:t>zpracování</w:t>
      </w:r>
      <w:r w:rsidR="002D6274">
        <w:t xml:space="preserve"> rozšiřovače objeví v</w:t>
      </w:r>
      <w:r w:rsidR="00572E9E">
        <w:t> </w:t>
      </w:r>
      <w:r w:rsidR="002D6274">
        <w:t>jeho</w:t>
      </w:r>
      <w:r w:rsidR="00572E9E">
        <w:t xml:space="preserve"> výstupu ve</w:t>
      </w:r>
      <w:r w:rsidR="002D6274">
        <w:t xml:space="preserve"> spodní části.</w:t>
      </w:r>
    </w:p>
    <w:p xmlns:wp14="http://schemas.microsoft.com/office/word/2010/wordml" w:rsidR="00781071" w:rsidRDefault="00781071" w14:paraId="34B3F2EB" wp14:textId="77777777">
      <w:pPr>
        <w:spacing w:after="0" w:line="240" w:lineRule="auto"/>
        <w:jc w:val="left"/>
      </w:pPr>
      <w:r>
        <w:br w:type="page"/>
      </w:r>
    </w:p>
    <w:p xmlns:wp14="http://schemas.microsoft.com/office/word/2010/wordml" w:rsidR="00B84A0B" w:rsidP="00DC6A3D" w:rsidRDefault="00607B04" w14:paraId="2F267BC0" wp14:textId="77777777">
      <w:r>
        <w:lastRenderedPageBreak/>
        <w:t xml:space="preserve">Podle instrukčního formátu </w:t>
      </w:r>
      <w:r w:rsidR="0017430F">
        <w:t>doplňuje hodnoty</w:t>
      </w:r>
      <w:r w:rsidR="00E93C9B">
        <w:t xml:space="preserve"> vyjmuté z instrukčního slova do 16 bitů</w:t>
      </w:r>
      <w:r w:rsidR="0017430F">
        <w:t xml:space="preserve"> následovně:</w:t>
      </w:r>
    </w:p>
    <w:p xmlns:wp14="http://schemas.microsoft.com/office/word/2010/wordml" w:rsidR="0017430F" w:rsidP="003A35D0" w:rsidRDefault="003A35D0" w14:paraId="3DDB32CF" wp14:textId="77777777">
      <w:pPr>
        <w:pStyle w:val="Odstavecseseznamem"/>
        <w:numPr>
          <w:ilvl w:val="0"/>
          <w:numId w:val="21"/>
        </w:numPr>
      </w:pPr>
      <w:r w:rsidRPr="003A35D0">
        <w:t>Aritmetika s přímou hodnotou (kladnou)</w:t>
      </w:r>
      <w:r>
        <w:t xml:space="preserve"> – </w:t>
      </w:r>
      <w:r w:rsidR="0028086B">
        <w:t>bity 6 až 9</w:t>
      </w:r>
      <w:r w:rsidR="00E93C9B">
        <w:t xml:space="preserve"> instrukčního slova</w:t>
      </w:r>
      <w:r>
        <w:t xml:space="preserve"> jsou doplněny do 16 bitů nulami</w:t>
      </w:r>
    </w:p>
    <w:p xmlns:wp14="http://schemas.microsoft.com/office/word/2010/wordml" w:rsidR="003A35D0" w:rsidP="003A35D0" w:rsidRDefault="003A35D0" w14:paraId="535489A8" wp14:textId="77777777">
      <w:pPr>
        <w:pStyle w:val="Odstavecseseznamem"/>
        <w:numPr>
          <w:ilvl w:val="0"/>
          <w:numId w:val="21"/>
        </w:numPr>
      </w:pPr>
      <w:r>
        <w:t xml:space="preserve">Aritmetika s přímou hodnotou (zápornou) – </w:t>
      </w:r>
      <w:r w:rsidR="0028086B">
        <w:t>bity 6 až 9 jsou doplněny do 16</w:t>
      </w:r>
      <w:r>
        <w:t xml:space="preserve"> bitů jedničkami</w:t>
      </w:r>
    </w:p>
    <w:p xmlns:wp14="http://schemas.microsoft.com/office/word/2010/wordml" w:rsidR="00EE2E60" w:rsidP="0028086B" w:rsidRDefault="00EE2E60" w14:paraId="3788BEBF" wp14:textId="77777777">
      <w:pPr>
        <w:pStyle w:val="Odstavecseseznamem"/>
        <w:numPr>
          <w:ilvl w:val="0"/>
          <w:numId w:val="21"/>
        </w:numPr>
      </w:pPr>
      <w:r>
        <w:t xml:space="preserve">Logika s přímou hodnotou – </w:t>
      </w:r>
      <w:r w:rsidRPr="0028086B" w:rsidR="0028086B">
        <w:t xml:space="preserve">bity 6 až 9 </w:t>
      </w:r>
      <w:r w:rsidRPr="00EE2E60">
        <w:t>jsou doplněny do 16 bitů nulami</w:t>
      </w:r>
    </w:p>
    <w:p xmlns:wp14="http://schemas.microsoft.com/office/word/2010/wordml" w:rsidR="00EE2E60" w:rsidP="00EE2E60" w:rsidRDefault="00EE2E60" w14:paraId="4743DA69" wp14:textId="77777777">
      <w:pPr>
        <w:pStyle w:val="Odstavecseseznamem"/>
        <w:numPr>
          <w:ilvl w:val="0"/>
          <w:numId w:val="21"/>
        </w:numPr>
      </w:pPr>
      <w:r>
        <w:t xml:space="preserve">Načítaní přímé hodnoty – </w:t>
      </w:r>
      <w:r w:rsidR="0028086B">
        <w:t>bity 3 až 10 jsou</w:t>
      </w:r>
      <w:r>
        <w:t xml:space="preserve"> doplněn</w:t>
      </w:r>
      <w:r w:rsidR="0028086B">
        <w:t>y</w:t>
      </w:r>
      <w:r>
        <w:t xml:space="preserve"> do 16 bitů nulami</w:t>
      </w:r>
    </w:p>
    <w:p xmlns:wp14="http://schemas.microsoft.com/office/word/2010/wordml" w:rsidR="00A64968" w:rsidP="00600390" w:rsidRDefault="00A64968" w14:paraId="17573DB1" wp14:textId="77777777">
      <w:pPr>
        <w:pStyle w:val="Odstavecseseznamem"/>
        <w:numPr>
          <w:ilvl w:val="0"/>
          <w:numId w:val="21"/>
        </w:numPr>
      </w:pPr>
      <w:r>
        <w:t>Podmíněné skoky s odsazením –</w:t>
      </w:r>
      <w:r w:rsidR="00AC67DB">
        <w:t xml:space="preserve"> bity 6 až 12 jsou doplněny do 16 bitů hodnotou bitu 12 (</w:t>
      </w:r>
      <w:r w:rsidR="00600390">
        <w:t xml:space="preserve">znaménkový bit </w:t>
      </w:r>
      <w:r w:rsidRPr="00600390" w:rsidR="00600390">
        <w:t>dvojkového doplňku</w:t>
      </w:r>
      <w:r w:rsidR="00AC67DB">
        <w:t>)</w:t>
      </w:r>
    </w:p>
    <w:p xmlns:wp14="http://schemas.microsoft.com/office/word/2010/wordml" w:rsidRPr="00896276" w:rsidR="00710D02" w:rsidP="00AC67DB" w:rsidRDefault="00710D02" w14:paraId="05045895" wp14:textId="77777777">
      <w:pPr>
        <w:pStyle w:val="Odstavecseseznamem"/>
        <w:numPr>
          <w:ilvl w:val="0"/>
          <w:numId w:val="21"/>
        </w:numPr>
      </w:pPr>
      <w:r>
        <w:t xml:space="preserve">Nepodmíněné skoky s odsazením – </w:t>
      </w:r>
      <w:r w:rsidR="00AC67DB">
        <w:t>bity3</w:t>
      </w:r>
      <w:r w:rsidRPr="00AC67DB" w:rsidR="00AC67DB">
        <w:t xml:space="preserve"> až 12 jsou doplněny do 16 bitů hodnotou bitu 12 (</w:t>
      </w:r>
      <w:r w:rsidR="00600390">
        <w:t>znaménkový bit dvojkového doplňku</w:t>
      </w:r>
      <w:r w:rsidRPr="00AC67DB" w:rsidR="00AC67DB">
        <w:t>)</w:t>
      </w:r>
    </w:p>
    <w:p xmlns:wp14="http://schemas.microsoft.com/office/word/2010/wordml" w:rsidR="00D94B4E" w:rsidP="001114B1" w:rsidRDefault="0055736B" w14:paraId="2CF44CCB" wp14:textId="77777777">
      <w:pPr>
        <w:pStyle w:val="Nadpis2"/>
      </w:pPr>
      <w:bookmarkStart w:name="_Toc444553971" w:id="136"/>
      <w:r>
        <w:t>Popis práce jádra procesoru Limen</w:t>
      </w:r>
      <w:bookmarkEnd w:id="136"/>
    </w:p>
    <w:p xmlns:wp14="http://schemas.microsoft.com/office/word/2010/wordml" w:rsidR="001114B1" w:rsidP="001114B1" w:rsidRDefault="001114B1" w14:paraId="7D34F5C7" wp14:textId="77777777">
      <w:pPr>
        <w:keepNext/>
        <w:jc w:val="center"/>
      </w:pPr>
      <w:r w:rsidR="001114B1">
        <w:drawing>
          <wp:inline xmlns:wp14="http://schemas.microsoft.com/office/word/2010/wordprocessingDrawing" wp14:editId="1572DBDE" wp14:anchorId="55B4187C">
            <wp:extent cx="5106838" cy="4523640"/>
            <wp:effectExtent l="0" t="0" r="0" b="0"/>
            <wp:docPr id="134" name="Obrázek 134" descr="C:\Limen\Documentation\Limen jadro - schema s kontrolou.png" title=""/>
            <wp:cNvGraphicFramePr>
              <a:graphicFrameLocks noChangeAspect="1"/>
            </wp:cNvGraphicFramePr>
            <a:graphic>
              <a:graphicData uri="http://schemas.openxmlformats.org/drawingml/2006/picture">
                <pic:pic>
                  <pic:nvPicPr>
                    <pic:cNvPr id="0" name="Obrázek 134"/>
                    <pic:cNvPicPr/>
                  </pic:nvPicPr>
                  <pic:blipFill>
                    <a:blip r:embed="R7a7203426f074d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06838" cy="4523640"/>
                    </a:xfrm>
                    <a:prstGeom prst="rect">
                      <a:avLst/>
                    </a:prstGeom>
                  </pic:spPr>
                </pic:pic>
              </a:graphicData>
            </a:graphic>
          </wp:inline>
        </w:drawing>
      </w:r>
    </w:p>
    <w:p xmlns:wp14="http://schemas.microsoft.com/office/word/2010/wordml" w:rsidR="00BD53F7" w:rsidP="003F50C2" w:rsidRDefault="001114B1" w14:paraId="2982CE57" wp14:textId="77777777">
      <w:pPr>
        <w:pStyle w:val="Titulek"/>
        <w:ind w:left="0"/>
      </w:pPr>
      <w:bookmarkStart w:name="_Toc444592614" w:id="137"/>
      <w:r w:rsidRPr="001114B1">
        <w:t xml:space="preserve">Obr. 6.6 Schéma jádra procesoru Limen </w:t>
      </w:r>
      <w:r w:rsidR="00A87539">
        <w:t xml:space="preserve">a RWM </w:t>
      </w:r>
      <w:r w:rsidRPr="001114B1">
        <w:t>s několika řídícími signály</w:t>
      </w:r>
      <w:bookmarkEnd w:id="137"/>
      <w:r w:rsidR="003F50C2">
        <w:br w:type="page"/>
      </w:r>
    </w:p>
    <w:p xmlns:wp14="http://schemas.microsoft.com/office/word/2010/wordml" w:rsidR="00BD53F7" w:rsidP="00BD53F7" w:rsidRDefault="00BD53F7" w14:paraId="62D61A06" wp14:textId="77777777">
      <w:r>
        <w:lastRenderedPageBreak/>
        <w:t>Obrázek č. 6.6 je do určité míry velmi podobný obrázku č.</w:t>
      </w:r>
      <w:r w:rsidR="00CC3F9E">
        <w:t xml:space="preserve"> 6.5.1. Rozdílem je, že na obrázku č. 6.6, který bude popisován následující částí tohoto textu,</w:t>
      </w:r>
      <w:r w:rsidR="00F501BC">
        <w:t xml:space="preserve"> přibily </w:t>
      </w:r>
      <w:r w:rsidR="004D1390">
        <w:t>čtyři</w:t>
      </w:r>
      <w:r w:rsidR="00F501BC">
        <w:t xml:space="preserve"> řídící signály</w:t>
      </w:r>
      <w:r w:rsidR="004D1390">
        <w:t xml:space="preserve">, </w:t>
      </w:r>
      <w:r w:rsidR="009A768B">
        <w:t xml:space="preserve">navedené </w:t>
      </w:r>
      <w:r w:rsidR="005C343A">
        <w:t>mezi jádrem Limen procesoru a</w:t>
      </w:r>
      <w:r w:rsidR="009A768B">
        <w:t xml:space="preserve"> RWM</w:t>
      </w:r>
      <w:r w:rsidR="00F501BC">
        <w:t>.</w:t>
      </w:r>
      <w:r w:rsidR="00007142">
        <w:t xml:space="preserve"> Tyto řídící signály jsou potřebné k vysvětlení práce procesoru Limen.</w:t>
      </w:r>
      <w:r w:rsidR="00FA1C71">
        <w:t xml:space="preserve"> Taky přibyly popisky CLK0, CLK1, CLK2, CLK3, které jsou taktéž klíčovými k vysvětlení práce procesoru Limen.</w:t>
      </w:r>
    </w:p>
    <w:p xmlns:wp14="http://schemas.microsoft.com/office/word/2010/wordml" w:rsidR="005463A4" w:rsidP="005463A4" w:rsidRDefault="005463A4" w14:paraId="64181CAD" wp14:textId="77777777">
      <w:pPr>
        <w:pStyle w:val="Nadpis3"/>
      </w:pPr>
      <w:bookmarkStart w:name="_Toc444553972" w:id="138"/>
      <w:r>
        <w:t>Časování</w:t>
      </w:r>
      <w:bookmarkEnd w:id="138"/>
    </w:p>
    <w:p xmlns:wp14="http://schemas.microsoft.com/office/word/2010/wordml" w:rsidR="005463A4" w:rsidP="005463A4" w:rsidRDefault="000B69FF" w14:paraId="49514545" wp14:textId="77777777">
      <w:r>
        <w:t xml:space="preserve">Než bude popsána práce procesoru, bylo by vhodné </w:t>
      </w:r>
      <w:r w:rsidR="00417246">
        <w:t xml:space="preserve">nejprve </w:t>
      </w:r>
      <w:r>
        <w:t>zmínit</w:t>
      </w:r>
      <w:r w:rsidR="00417246">
        <w:t xml:space="preserve"> jeho časování.</w:t>
      </w:r>
      <w:r>
        <w:t xml:space="preserve"> D</w:t>
      </w:r>
      <w:r w:rsidR="005463A4">
        <w:t>o procesoru vstupuje hodinový signál, jehož čtvrtinová frekvence je rovna frekvenci celého procesoru</w:t>
      </w:r>
      <w:r w:rsidR="00FD0BEC">
        <w:t xml:space="preserve">. To znamená, že 4 hodinové takty jsou </w:t>
      </w:r>
      <w:r w:rsidR="005A37CD">
        <w:t>rovny 1 procesorovému</w:t>
      </w:r>
      <w:r w:rsidR="00FD0BEC">
        <w:t xml:space="preserve"> takt</w:t>
      </w:r>
      <w:r w:rsidR="005A37CD">
        <w:t>u</w:t>
      </w:r>
      <w:r w:rsidR="005463A4">
        <w:t xml:space="preserve">. Je to způsobeno tím, že instrukce prochází při svém zpracování </w:t>
      </w:r>
      <w:r w:rsidR="000036F9">
        <w:t>čtyřmi</w:t>
      </w:r>
      <w:r w:rsidR="005463A4">
        <w:t xml:space="preserve"> částmi procesoru, </w:t>
      </w:r>
      <w:r w:rsidR="000036F9">
        <w:t>které uloží zpracovávanou hodnotu do nějakého registru a pak</w:t>
      </w:r>
      <w:r w:rsidR="005463A4">
        <w:t xml:space="preserve"> vykonají </w:t>
      </w:r>
      <w:r w:rsidR="000036F9">
        <w:t xml:space="preserve">pomocí kombinační logiky </w:t>
      </w:r>
      <w:r w:rsidR="005463A4">
        <w:t>vždy jen svůj dílčí krok</w:t>
      </w:r>
      <w:r w:rsidR="00600C34">
        <w:t>. Časování těchto částí řídí řadi</w:t>
      </w:r>
      <w:r w:rsidR="009B0FB7">
        <w:t>č procesoru, který</w:t>
      </w:r>
      <w:r w:rsidR="00F76B4E">
        <w:t xml:space="preserve"> při každém</w:t>
      </w:r>
      <w:r w:rsidR="009B0FB7">
        <w:t xml:space="preserve"> vstupní</w:t>
      </w:r>
      <w:r w:rsidR="00F76B4E">
        <w:t>m hodinovém</w:t>
      </w:r>
      <w:r w:rsidR="009B0FB7">
        <w:t xml:space="preserve"> takt</w:t>
      </w:r>
      <w:r w:rsidR="00F76B4E">
        <w:t xml:space="preserve">u </w:t>
      </w:r>
      <w:r w:rsidR="00065B74">
        <w:t>rotuje</w:t>
      </w:r>
      <w:r w:rsidR="009B0FB7">
        <w:t xml:space="preserve"> </w:t>
      </w:r>
      <w:r w:rsidR="00065B74">
        <w:t xml:space="preserve">jedničku ve 4 bitovém registru, ze kterého jsou pak časované jednotlivé části (resp. </w:t>
      </w:r>
      <w:r w:rsidR="006D2340">
        <w:t xml:space="preserve">proveden </w:t>
      </w:r>
      <w:r w:rsidR="00065B74">
        <w:t>zápis</w:t>
      </w:r>
      <w:r w:rsidR="006D2340">
        <w:t xml:space="preserve"> na náběžnou hranu</w:t>
      </w:r>
      <w:r w:rsidR="00065B74">
        <w:t xml:space="preserve"> do registru před</w:t>
      </w:r>
      <w:r w:rsidR="00F30DC1">
        <w:t xml:space="preserve"> kombinační částí). Pro značení těchto hodinových signálů budou použity názvy CLK0, CLK1, CLK2, CLK3</w:t>
      </w:r>
      <w:r w:rsidR="00CC289A">
        <w:t xml:space="preserve"> (dále jen řídící hodinové signály)</w:t>
      </w:r>
      <w:r w:rsidR="00F30DC1">
        <w:t>, stejně jako na obrázku č. 6.6.</w:t>
      </w:r>
    </w:p>
    <w:p xmlns:wp14="http://schemas.microsoft.com/office/word/2010/wordml" w:rsidRPr="005463A4" w:rsidR="008E223F" w:rsidP="008E223F" w:rsidRDefault="00CC289A" w14:paraId="321C396C" wp14:textId="77777777">
      <w:pPr>
        <w:pStyle w:val="Nadpis3"/>
      </w:pPr>
      <w:bookmarkStart w:name="_Toc444553973" w:id="139"/>
      <w:r>
        <w:t>Řídící hodinové signály</w:t>
      </w:r>
      <w:bookmarkEnd w:id="139"/>
    </w:p>
    <w:p xmlns:wp14="http://schemas.microsoft.com/office/word/2010/wordml" w:rsidR="00BD53F7" w:rsidP="00BD53F7" w:rsidRDefault="00AA39D6" w14:paraId="29499D10" wp14:textId="77777777">
      <w:r>
        <w:t>Řídící hodinové signály mají následující vliv</w:t>
      </w:r>
      <w:r w:rsidR="001E73AE">
        <w:t>y</w:t>
      </w:r>
      <w:r>
        <w:t xml:space="preserve"> na procesor:</w:t>
      </w:r>
    </w:p>
    <w:p xmlns:wp14="http://schemas.microsoft.com/office/word/2010/wordml" w:rsidR="00524E28" w:rsidP="002C4B7C" w:rsidRDefault="002C4B7C" w14:paraId="127BAFF9" wp14:textId="77777777">
      <w:pPr>
        <w:pStyle w:val="Odstavecseseznamem"/>
        <w:numPr>
          <w:ilvl w:val="0"/>
          <w:numId w:val="22"/>
        </w:numPr>
      </w:pPr>
      <w:r>
        <w:t>CLK0</w:t>
      </w:r>
    </w:p>
    <w:p xmlns:wp14="http://schemas.microsoft.com/office/word/2010/wordml" w:rsidR="00AA39D6" w:rsidP="00524E28" w:rsidRDefault="00296946" w14:paraId="4F782719" wp14:textId="77777777">
      <w:pPr>
        <w:pStyle w:val="Odstavecseseznamem"/>
        <w:numPr>
          <w:ilvl w:val="1"/>
          <w:numId w:val="22"/>
        </w:numPr>
      </w:pPr>
      <w:r>
        <w:t xml:space="preserve">probíhá zápis do IP a do registru, který </w:t>
      </w:r>
      <w:r w:rsidR="00025DE4">
        <w:t xml:space="preserve">je </w:t>
      </w:r>
      <w:r>
        <w:t xml:space="preserve">indexován </w:t>
      </w:r>
      <w:proofErr w:type="spellStart"/>
      <w:r>
        <w:t>Rz</w:t>
      </w:r>
      <w:proofErr w:type="spellEnd"/>
      <w:r w:rsidR="00046EB7">
        <w:t xml:space="preserve"> (v případě, že žádný zápis neprobíhá, je hardwarem zaručeno, že index </w:t>
      </w:r>
      <w:proofErr w:type="spellStart"/>
      <w:r w:rsidR="00046EB7">
        <w:t>Rz</w:t>
      </w:r>
      <w:proofErr w:type="spellEnd"/>
      <w:r w:rsidR="00046EB7">
        <w:t xml:space="preserve"> bude mít hodnotu 0, tudíž se nezmění hodnota žádného registru)</w:t>
      </w:r>
    </w:p>
    <w:p xmlns:wp14="http://schemas.microsoft.com/office/word/2010/wordml" w:rsidR="00524E28" w:rsidP="002C4B7C" w:rsidRDefault="002C4B7C" w14:paraId="4B20B105" wp14:textId="77777777">
      <w:pPr>
        <w:pStyle w:val="Odstavecseseznamem"/>
        <w:numPr>
          <w:ilvl w:val="0"/>
          <w:numId w:val="22"/>
        </w:numPr>
      </w:pPr>
      <w:r>
        <w:t>CLK1</w:t>
      </w:r>
    </w:p>
    <w:p xmlns:wp14="http://schemas.microsoft.com/office/word/2010/wordml" w:rsidR="00524E28" w:rsidP="00524E28" w:rsidRDefault="00524E28" w14:paraId="24F2CFDF" wp14:textId="77777777">
      <w:pPr>
        <w:pStyle w:val="Odstavecseseznamem"/>
        <w:numPr>
          <w:ilvl w:val="1"/>
          <w:numId w:val="22"/>
        </w:numPr>
      </w:pPr>
      <w:r>
        <w:t xml:space="preserve">v tuto chvíli </w:t>
      </w:r>
      <w:r w:rsidR="00FF7C40">
        <w:t>je již na vodiči R</w:t>
      </w:r>
      <w:r w:rsidR="008A5B5C">
        <w:t xml:space="preserve"> </w:t>
      </w:r>
      <w:r w:rsidR="00FF7C40">
        <w:t>jednička pro</w:t>
      </w:r>
      <w:r>
        <w:t xml:space="preserve"> čtení další instrukce z</w:t>
      </w:r>
      <w:r w:rsidR="00632E6F">
        <w:t> </w:t>
      </w:r>
      <w:r>
        <w:t>paměti</w:t>
      </w:r>
      <w:r w:rsidR="00632E6F">
        <w:t xml:space="preserve"> RWM</w:t>
      </w:r>
    </w:p>
    <w:p xmlns:wp14="http://schemas.microsoft.com/office/word/2010/wordml" w:rsidR="00524E28" w:rsidP="00524E28" w:rsidRDefault="00DC61C8" w14:paraId="6EC94508" wp14:textId="77777777">
      <w:pPr>
        <w:pStyle w:val="Odstavecseseznamem"/>
        <w:numPr>
          <w:ilvl w:val="1"/>
          <w:numId w:val="22"/>
        </w:numPr>
      </w:pPr>
      <w:r>
        <w:t>nastává nástupní</w:t>
      </w:r>
      <w:r w:rsidR="00524E28">
        <w:t xml:space="preserve"> hrana hodinového signálu, který řídí paměť RWM</w:t>
      </w:r>
      <w:r w:rsidR="008C706D">
        <w:t xml:space="preserve"> a instrukce bude na datové sběrnici</w:t>
      </w:r>
      <w:r w:rsidR="00C910D9">
        <w:t xml:space="preserve"> I</w:t>
      </w:r>
      <w:r w:rsidR="008C706D">
        <w:t>, vedoucí z RWM</w:t>
      </w:r>
    </w:p>
    <w:p xmlns:wp14="http://schemas.microsoft.com/office/word/2010/wordml" w:rsidR="002C4B7C" w:rsidP="002C4B7C" w:rsidRDefault="002C4B7C" w14:paraId="0C3B45A9" wp14:textId="77777777">
      <w:pPr>
        <w:pStyle w:val="Odstavecseseznamem"/>
        <w:numPr>
          <w:ilvl w:val="0"/>
          <w:numId w:val="22"/>
        </w:numPr>
      </w:pPr>
      <w:r>
        <w:t>CLK2</w:t>
      </w:r>
    </w:p>
    <w:p xmlns:wp14="http://schemas.microsoft.com/office/word/2010/wordml" w:rsidR="00D8429F" w:rsidP="00D8429F" w:rsidRDefault="00E803A5" w14:paraId="4A927185" wp14:textId="77777777">
      <w:pPr>
        <w:pStyle w:val="Odstavecseseznamem"/>
        <w:numPr>
          <w:ilvl w:val="1"/>
          <w:numId w:val="22"/>
        </w:numPr>
      </w:pPr>
      <w:r>
        <w:t xml:space="preserve">v tuto chvíli je již na </w:t>
      </w:r>
      <w:r w:rsidR="008A5B5C">
        <w:t>vstupní datové sběrnici I instrukce</w:t>
      </w:r>
    </w:p>
    <w:p xmlns:wp14="http://schemas.microsoft.com/office/word/2010/wordml" w:rsidR="000B67EA" w:rsidP="00D8429F" w:rsidRDefault="008A5B5C" w14:paraId="7AA9D4B9" wp14:textId="77777777">
      <w:pPr>
        <w:pStyle w:val="Odstavecseseznamem"/>
        <w:numPr>
          <w:ilvl w:val="1"/>
          <w:numId w:val="22"/>
        </w:numPr>
      </w:pPr>
      <w:r>
        <w:t>probíhá zápis do registru IR a potom začne se provádět hlavní část instrukce v nejrozsáhlejší kombinační části</w:t>
      </w:r>
    </w:p>
    <w:p xmlns:wp14="http://schemas.microsoft.com/office/word/2010/wordml" w:rsidR="002C4B7C" w:rsidP="002C4B7C" w:rsidRDefault="002C4B7C" w14:paraId="6B33A412" wp14:textId="77777777">
      <w:pPr>
        <w:pStyle w:val="Odstavecseseznamem"/>
        <w:numPr>
          <w:ilvl w:val="0"/>
          <w:numId w:val="22"/>
        </w:numPr>
      </w:pPr>
      <w:r>
        <w:lastRenderedPageBreak/>
        <w:t>CLK3</w:t>
      </w:r>
    </w:p>
    <w:p xmlns:wp14="http://schemas.microsoft.com/office/word/2010/wordml" w:rsidR="00FD0BEC" w:rsidP="00FD0BEC" w:rsidRDefault="00FD0BEC" w14:paraId="66C75218" wp14:textId="77777777">
      <w:pPr>
        <w:pStyle w:val="Odstavecseseznamem"/>
        <w:numPr>
          <w:ilvl w:val="1"/>
          <w:numId w:val="22"/>
        </w:numPr>
      </w:pPr>
      <w:r>
        <w:t xml:space="preserve">tato poslední část celého strojového taktu </w:t>
      </w:r>
      <w:r w:rsidR="000B67EA">
        <w:t>je velmi individuální v závislosti na vykonávané instrukci</w:t>
      </w:r>
    </w:p>
    <w:p xmlns:wp14="http://schemas.microsoft.com/office/word/2010/wordml" w:rsidR="001E05B6" w:rsidP="00FD0BEC" w:rsidRDefault="001E05B6" w14:paraId="5EEBE7A4" wp14:textId="77777777">
      <w:pPr>
        <w:pStyle w:val="Odstavecseseznamem"/>
        <w:numPr>
          <w:ilvl w:val="1"/>
          <w:numId w:val="22"/>
        </w:numPr>
      </w:pPr>
      <w:r>
        <w:t>pokud se do RWM zapisuje, kombinační logika předem nastavila na vodič W jedničku</w:t>
      </w:r>
      <w:r w:rsidR="004E3A68">
        <w:t>, na adresní sběrnici A vstupující do RWM požadovanou adresu</w:t>
      </w:r>
      <w:r>
        <w:t xml:space="preserve"> a na datovou sběrnici vstupující do RWM hodnotu, která se bude ukládat – registr indexovaný </w:t>
      </w:r>
      <w:proofErr w:type="spellStart"/>
      <w:r w:rsidR="00DC61C8">
        <w:t>Rz</w:t>
      </w:r>
      <w:proofErr w:type="spellEnd"/>
      <w:r w:rsidR="00DC61C8">
        <w:t xml:space="preserve"> a nástupní hrana </w:t>
      </w:r>
      <w:r w:rsidR="004E3A68">
        <w:t>pak při tomto taktu způsobit zápis do RWM</w:t>
      </w:r>
    </w:p>
    <w:p xmlns:wp14="http://schemas.microsoft.com/office/word/2010/wordml" w:rsidR="00FB6CA6" w:rsidP="00FD0BEC" w:rsidRDefault="00FB6CA6" w14:paraId="40EFB4FC" wp14:textId="77777777">
      <w:pPr>
        <w:pStyle w:val="Odstavecseseznamem"/>
        <w:numPr>
          <w:ilvl w:val="1"/>
          <w:numId w:val="22"/>
        </w:numPr>
      </w:pPr>
      <w:r>
        <w:t>pokud se z RWM čte</w:t>
      </w:r>
    </w:p>
    <w:p xmlns:wp14="http://schemas.microsoft.com/office/word/2010/wordml" w:rsidR="00FB6CA6" w:rsidP="00DF42C0" w:rsidRDefault="00FB6CA6" w14:paraId="6714C524" wp14:textId="77777777">
      <w:pPr>
        <w:pStyle w:val="Odstavecseseznamem"/>
        <w:numPr>
          <w:ilvl w:val="2"/>
          <w:numId w:val="22"/>
        </w:numPr>
      </w:pPr>
      <w:r>
        <w:t xml:space="preserve">kombinační logika předem nastavila vodič R do hodnoty 1, na adresní sběrnici A vstupující do RWM požadovanou adresu a do doby, dokud na </w:t>
      </w:r>
      <w:r w:rsidR="00D06118">
        <w:t xml:space="preserve">libovolný následující </w:t>
      </w:r>
      <w:r>
        <w:t xml:space="preserve">takt CLK0 nebude na </w:t>
      </w:r>
      <w:r w:rsidR="00DF42C0">
        <w:t xml:space="preserve">potvrzovacím </w:t>
      </w:r>
      <w:r>
        <w:t>vodiči z paměti ACK</w:t>
      </w:r>
      <w:r w:rsidR="00D06118">
        <w:t xml:space="preserve"> jednička, nechá tyto signály nastavené a v průběhu čekání na paměť se nic jiného v procesoru neděje</w:t>
      </w:r>
    </w:p>
    <w:p xmlns:wp14="http://schemas.microsoft.com/office/word/2010/wordml" w:rsidR="004E3A68" w:rsidP="00FB6CA6" w:rsidRDefault="00DF42C0" w14:paraId="7974EF0B" wp14:textId="77777777">
      <w:pPr>
        <w:pStyle w:val="Odstavecseseznamem"/>
        <w:numPr>
          <w:ilvl w:val="2"/>
          <w:numId w:val="22"/>
        </w:numPr>
      </w:pPr>
      <w:r>
        <w:t xml:space="preserve">jakmile bude na výstupním </w:t>
      </w:r>
      <w:r w:rsidR="000C19E1">
        <w:t xml:space="preserve">signálu </w:t>
      </w:r>
      <w:r w:rsidR="000A2FFE">
        <w:t xml:space="preserve">paměti </w:t>
      </w:r>
      <w:r w:rsidR="000C19E1">
        <w:t>ACK jednička na nástupnou hranu CLK0,</w:t>
      </w:r>
      <w:r w:rsidR="00FB6CA6">
        <w:t xml:space="preserve"> zapíše do registru indexovaného </w:t>
      </w:r>
      <w:proofErr w:type="spellStart"/>
      <w:r w:rsidR="00FB6CA6">
        <w:t>Rz</w:t>
      </w:r>
      <w:proofErr w:type="spellEnd"/>
      <w:r w:rsidR="000C19E1">
        <w:t xml:space="preserve"> hodnota na vstupní datové sběrnice</w:t>
      </w:r>
      <w:r w:rsidR="00217904">
        <w:t xml:space="preserve"> a pokračuje se ve vykonávání instrukcí</w:t>
      </w:r>
    </w:p>
    <w:p xmlns:wp14="http://schemas.microsoft.com/office/word/2010/wordml" w:rsidR="0096677A" w:rsidP="0096677A" w:rsidRDefault="00255A10" w14:paraId="37F26B0B" wp14:textId="77777777">
      <w:pPr>
        <w:pStyle w:val="Odstavecseseznamem"/>
        <w:numPr>
          <w:ilvl w:val="1"/>
          <w:numId w:val="22"/>
        </w:numPr>
      </w:pPr>
      <w:r>
        <w:t>pokud se neprovádí žádná operace s RWM, tento takt nemá žádný efekt</w:t>
      </w:r>
    </w:p>
    <w:p xmlns:wp14="http://schemas.microsoft.com/office/word/2010/wordml" w:rsidR="0096677A" w:rsidP="004771C3" w:rsidRDefault="004771C3" w14:paraId="7311E519" wp14:textId="77777777">
      <w:pPr>
        <w:pStyle w:val="Nadpis3"/>
      </w:pPr>
      <w:bookmarkStart w:name="_Toc444553974" w:id="140"/>
      <w:r>
        <w:t>Příklad</w:t>
      </w:r>
      <w:bookmarkEnd w:id="140"/>
    </w:p>
    <w:p xmlns:wp14="http://schemas.microsoft.com/office/word/2010/wordml" w:rsidR="00BD53F7" w:rsidP="00BD53F7" w:rsidRDefault="004771C3" w14:paraId="42D431CB" wp14:textId="77777777">
      <w:r>
        <w:t xml:space="preserve">Pro opravdové pochopení bude uvedena jedna instrukce z instrukční sady a na ní pak bude detailně </w:t>
      </w:r>
      <w:r w:rsidR="00155D8C">
        <w:t>vysvětlený</w:t>
      </w:r>
      <w:r>
        <w:t xml:space="preserve"> veškerý </w:t>
      </w:r>
      <w:r w:rsidR="00155D8C">
        <w:t xml:space="preserve">doposud rozebíraný </w:t>
      </w:r>
      <w:r>
        <w:t xml:space="preserve">postup </w:t>
      </w:r>
      <w:r w:rsidR="00155D8C">
        <w:t>zpracovávání instrukcí.</w:t>
      </w:r>
    </w:p>
    <w:p xmlns:wp14="http://schemas.microsoft.com/office/word/2010/wordml" w:rsidR="007D3026" w:rsidP="00BD53F7" w:rsidRDefault="00A57A7A" w14:paraId="2E5A282B" wp14:textId="77777777">
      <w:r>
        <w:t>Pro příklad byla zvolena instrukce čtení z paměti, jelikož se dá považovat za nejsložitější na zpracování touto metodou.</w:t>
      </w:r>
    </w:p>
    <w:p xmlns:wp14="http://schemas.microsoft.com/office/word/2010/wordml" w:rsidR="007D3026" w:rsidRDefault="007D3026" w14:paraId="0B4020A7" wp14:textId="77777777">
      <w:pPr>
        <w:spacing w:after="0" w:line="240" w:lineRule="auto"/>
        <w:jc w:val="left"/>
      </w:pPr>
      <w:r>
        <w:br w:type="page"/>
      </w:r>
    </w:p>
    <w:p xmlns:wp14="http://schemas.microsoft.com/office/word/2010/wordml" w:rsidR="00620BCD" w:rsidP="00BD53F7" w:rsidRDefault="007D3026" w14:paraId="0725719D" wp14:textId="77777777">
      <w:r>
        <w:lastRenderedPageBreak/>
        <w:t xml:space="preserve">Mnemonika </w:t>
      </w:r>
      <w:r w:rsidR="00D016BD">
        <w:t xml:space="preserve">příkladové </w:t>
      </w:r>
      <w:r>
        <w:t>instrukce</w:t>
      </w:r>
      <w:r w:rsidR="00A53FA3">
        <w:t xml:space="preserve"> i</w:t>
      </w:r>
      <w:r w:rsidR="00620BCD">
        <w:t xml:space="preserve"> s operandy: LD R1, R5, =8</w:t>
      </w:r>
    </w:p>
    <w:p xmlns:wp14="http://schemas.microsoft.com/office/word/2010/wordml" w:rsidR="00046EB7" w:rsidP="00BD53F7" w:rsidRDefault="00046EB7" w14:paraId="393B3886" wp14:textId="77777777">
      <w:r>
        <w:t>Postup:</w:t>
      </w:r>
    </w:p>
    <w:p xmlns:wp14="http://schemas.microsoft.com/office/word/2010/wordml" w:rsidR="00046EB7" w:rsidP="00046EB7" w:rsidRDefault="00046EB7" w14:paraId="5131F9DF" wp14:textId="77777777">
      <w:pPr>
        <w:pStyle w:val="Odstavecseseznamem"/>
        <w:numPr>
          <w:ilvl w:val="0"/>
          <w:numId w:val="23"/>
        </w:numPr>
      </w:pPr>
      <w:r>
        <w:t>CLK0</w:t>
      </w:r>
    </w:p>
    <w:p xmlns:wp14="http://schemas.microsoft.com/office/word/2010/wordml" w:rsidR="00046EB7" w:rsidP="00046EB7" w:rsidRDefault="00102A63" w14:paraId="70755430" wp14:textId="77777777">
      <w:pPr>
        <w:pStyle w:val="Odstavecseseznamem"/>
        <w:numPr>
          <w:ilvl w:val="1"/>
          <w:numId w:val="23"/>
        </w:numPr>
      </w:pPr>
      <w:r>
        <w:t>nastane</w:t>
      </w:r>
      <w:r w:rsidR="00046EB7">
        <w:t xml:space="preserve"> zápis do </w:t>
      </w:r>
      <w:r w:rsidR="00DF4F2A">
        <w:t>souboru registrů z předchozí instrukce</w:t>
      </w:r>
    </w:p>
    <w:p xmlns:wp14="http://schemas.microsoft.com/office/word/2010/wordml" w:rsidR="00DF4F2A" w:rsidP="00046EB7" w:rsidRDefault="00102A63" w14:paraId="1C780E9A" wp14:textId="77777777">
      <w:pPr>
        <w:pStyle w:val="Odstavecseseznamem"/>
        <w:numPr>
          <w:ilvl w:val="1"/>
          <w:numId w:val="23"/>
        </w:numPr>
      </w:pPr>
      <w:r>
        <w:t>nastane</w:t>
      </w:r>
      <w:r w:rsidR="00DF4F2A">
        <w:t xml:space="preserve"> zápis adresy příkladové instrukce LD do IP</w:t>
      </w:r>
      <w:r w:rsidR="00C81FF3">
        <w:t xml:space="preserve"> registru</w:t>
      </w:r>
    </w:p>
    <w:p xmlns:wp14="http://schemas.microsoft.com/office/word/2010/wordml" w:rsidR="000F622F" w:rsidP="000F622F" w:rsidRDefault="000F622F" w14:paraId="3DEEA4DA" wp14:textId="77777777">
      <w:pPr>
        <w:pStyle w:val="Odstavecseseznamem"/>
        <w:numPr>
          <w:ilvl w:val="1"/>
          <w:numId w:val="23"/>
        </w:numPr>
      </w:pPr>
      <w:r w:rsidRPr="000F622F">
        <w:t>od doby, kdy nastane náběžná hrana tohoto signálu, provádí se hned několik operací současně:</w:t>
      </w:r>
    </w:p>
    <w:p xmlns:wp14="http://schemas.microsoft.com/office/word/2010/wordml" w:rsidRPr="000F622F" w:rsidR="000F622F" w:rsidP="000F622F" w:rsidRDefault="000F622F" w14:paraId="4E2716EF" wp14:textId="77777777">
      <w:pPr>
        <w:pStyle w:val="Odstavecseseznamem"/>
        <w:numPr>
          <w:ilvl w:val="2"/>
          <w:numId w:val="23"/>
        </w:numPr>
      </w:pPr>
      <w:r w:rsidRPr="000F622F">
        <w:t>multiplexer vedoucí na adresní sběrnici paměti se nastaví na výstup z</w:t>
      </w:r>
      <w:r>
        <w:t> IP registru pro čtení instrukce</w:t>
      </w:r>
    </w:p>
    <w:p xmlns:wp14="http://schemas.microsoft.com/office/word/2010/wordml" w:rsidR="00F67B0F" w:rsidP="00D06118" w:rsidRDefault="00C96531" w14:paraId="6F60331E" wp14:textId="77777777">
      <w:pPr>
        <w:pStyle w:val="Odstavecseseznamem"/>
        <w:numPr>
          <w:ilvl w:val="2"/>
          <w:numId w:val="23"/>
        </w:numPr>
      </w:pPr>
      <w:r>
        <w:t>nastavení signálu R do jedničky</w:t>
      </w:r>
    </w:p>
    <w:p xmlns:wp14="http://schemas.microsoft.com/office/word/2010/wordml" w:rsidR="00C412D8" w:rsidP="00C412D8" w:rsidRDefault="00C412D8" w14:paraId="0FD17904" wp14:textId="77777777">
      <w:pPr>
        <w:pStyle w:val="Odstavecseseznamem"/>
        <w:numPr>
          <w:ilvl w:val="0"/>
          <w:numId w:val="23"/>
        </w:numPr>
      </w:pPr>
      <w:r>
        <w:t>CLK1</w:t>
      </w:r>
    </w:p>
    <w:p xmlns:wp14="http://schemas.microsoft.com/office/word/2010/wordml" w:rsidR="00C412D8" w:rsidP="00F67B0F" w:rsidRDefault="00C412D8" w14:paraId="4819645A" wp14:textId="77777777">
      <w:pPr>
        <w:pStyle w:val="Odstavecseseznamem"/>
        <w:numPr>
          <w:ilvl w:val="1"/>
          <w:numId w:val="23"/>
        </w:numPr>
      </w:pPr>
      <w:r>
        <w:t>stejný průběh jako v sekci 6.6.2</w:t>
      </w:r>
    </w:p>
    <w:p xmlns:wp14="http://schemas.microsoft.com/office/word/2010/wordml" w:rsidR="00C412D8" w:rsidP="00C412D8" w:rsidRDefault="00C412D8" w14:paraId="38E94548" wp14:textId="77777777">
      <w:pPr>
        <w:pStyle w:val="Odstavecseseznamem"/>
        <w:numPr>
          <w:ilvl w:val="0"/>
          <w:numId w:val="23"/>
        </w:numPr>
      </w:pPr>
      <w:r>
        <w:t>CLK2</w:t>
      </w:r>
    </w:p>
    <w:p xmlns:wp14="http://schemas.microsoft.com/office/word/2010/wordml" w:rsidR="00C412D8" w:rsidP="00C412D8" w:rsidRDefault="00C412D8" w14:paraId="26BF7481" wp14:textId="77777777">
      <w:pPr>
        <w:pStyle w:val="Odstavecseseznamem"/>
        <w:numPr>
          <w:ilvl w:val="1"/>
          <w:numId w:val="23"/>
        </w:numPr>
      </w:pPr>
      <w:r>
        <w:t>stejný průběh jako v sekci 6.6.2 a</w:t>
      </w:r>
    </w:p>
    <w:p xmlns:wp14="http://schemas.microsoft.com/office/word/2010/wordml" w:rsidR="00C412D8" w:rsidP="00C412D8" w:rsidRDefault="00C412D8" w14:paraId="2045F1C3" wp14:textId="77777777">
      <w:pPr>
        <w:pStyle w:val="Odstavecseseznamem"/>
        <w:numPr>
          <w:ilvl w:val="1"/>
          <w:numId w:val="23"/>
        </w:numPr>
      </w:pPr>
      <w:r>
        <w:t>od doby, kdy nastane náběžná hrana</w:t>
      </w:r>
      <w:r w:rsidR="000575A5">
        <w:t xml:space="preserve"> tohoto signálu</w:t>
      </w:r>
      <w:r>
        <w:t>, provádí se hned několik operací současně:</w:t>
      </w:r>
    </w:p>
    <w:p xmlns:wp14="http://schemas.microsoft.com/office/word/2010/wordml" w:rsidR="0064077F" w:rsidP="0064077F" w:rsidRDefault="0064077F" w14:paraId="14F05DFC" wp14:textId="77777777">
      <w:pPr>
        <w:pStyle w:val="Odstavecseseznamem"/>
        <w:numPr>
          <w:ilvl w:val="2"/>
          <w:numId w:val="23"/>
        </w:numPr>
      </w:pPr>
      <w:r>
        <w:t>multiplexer pro pravý operand se nastaví na přímou hodnotu</w:t>
      </w:r>
    </w:p>
    <w:p xmlns:wp14="http://schemas.microsoft.com/office/word/2010/wordml" w:rsidR="00C412D8" w:rsidP="00C412D8" w:rsidRDefault="00E77897" w14:paraId="0A80DAF3" wp14:textId="77777777">
      <w:pPr>
        <w:pStyle w:val="Odstavecseseznamem"/>
        <w:numPr>
          <w:ilvl w:val="2"/>
          <w:numId w:val="23"/>
        </w:numPr>
      </w:pPr>
      <w:r>
        <w:t>z</w:t>
      </w:r>
      <w:r w:rsidR="00C412D8">
        <w:t> instrukčního slova se skrze Rozšiřovač rozšíří hodnota 8 na 16 bitovou podobu</w:t>
      </w:r>
      <w:r>
        <w:t xml:space="preserve"> pro vstup </w:t>
      </w:r>
      <w:r w:rsidR="0064077F">
        <w:t>jako pravý operand</w:t>
      </w:r>
      <w:r>
        <w:t xml:space="preserve"> do ALU</w:t>
      </w:r>
    </w:p>
    <w:p xmlns:wp14="http://schemas.microsoft.com/office/word/2010/wordml" w:rsidR="0053733F" w:rsidP="00C412D8" w:rsidRDefault="0053733F" w14:paraId="799735B0" wp14:textId="77777777">
      <w:pPr>
        <w:pStyle w:val="Odstavecseseznamem"/>
        <w:numPr>
          <w:ilvl w:val="2"/>
          <w:numId w:val="23"/>
        </w:numPr>
      </w:pPr>
      <w:r>
        <w:t>multiplexer pro levý operand se nastaví na registr</w:t>
      </w:r>
    </w:p>
    <w:p xmlns:wp14="http://schemas.microsoft.com/office/word/2010/wordml" w:rsidR="00C412D8" w:rsidP="00C412D8" w:rsidRDefault="009D6047" w14:paraId="2C0400EB" wp14:textId="77777777">
      <w:pPr>
        <w:pStyle w:val="Odstavecseseznamem"/>
        <w:numPr>
          <w:ilvl w:val="2"/>
          <w:numId w:val="23"/>
        </w:numPr>
      </w:pPr>
      <w:r>
        <w:t>načítá se registr R5 do levého operandu ALU</w:t>
      </w:r>
    </w:p>
    <w:p xmlns:wp14="http://schemas.microsoft.com/office/word/2010/wordml" w:rsidR="009D6047" w:rsidP="00C412D8" w:rsidRDefault="009D6047" w14:paraId="47E7F247" wp14:textId="77777777">
      <w:pPr>
        <w:pStyle w:val="Odstavecseseznamem"/>
        <w:numPr>
          <w:ilvl w:val="2"/>
          <w:numId w:val="23"/>
        </w:numPr>
      </w:pPr>
      <w:r>
        <w:t>do ALU vstupuje operační kód součtu</w:t>
      </w:r>
    </w:p>
    <w:p xmlns:wp14="http://schemas.microsoft.com/office/word/2010/wordml" w:rsidR="00D14A8E" w:rsidP="00C412D8" w:rsidRDefault="00D14A8E" w14:paraId="6B27FC62" wp14:textId="77777777">
      <w:pPr>
        <w:pStyle w:val="Odstavecseseznamem"/>
        <w:numPr>
          <w:ilvl w:val="2"/>
          <w:numId w:val="23"/>
        </w:numPr>
      </w:pPr>
      <w:r>
        <w:t>multiplexer vedoucí na adresní sběrnici</w:t>
      </w:r>
      <w:r w:rsidR="00FE1D5A">
        <w:t xml:space="preserve"> paměti</w:t>
      </w:r>
      <w:r>
        <w:t xml:space="preserve"> se </w:t>
      </w:r>
      <w:r w:rsidR="00FE1D5A">
        <w:t>nastaví</w:t>
      </w:r>
      <w:r>
        <w:t xml:space="preserve"> na výstup z</w:t>
      </w:r>
      <w:r w:rsidR="008B31BB">
        <w:t> </w:t>
      </w:r>
      <w:r>
        <w:t>ALU</w:t>
      </w:r>
    </w:p>
    <w:p xmlns:wp14="http://schemas.microsoft.com/office/word/2010/wordml" w:rsidR="008B31BB" w:rsidP="008B31BB" w:rsidRDefault="008B31BB" w14:paraId="11C2E036" wp14:textId="77777777">
      <w:pPr>
        <w:pStyle w:val="Odstavecseseznamem"/>
        <w:numPr>
          <w:ilvl w:val="2"/>
          <w:numId w:val="23"/>
        </w:numPr>
      </w:pPr>
      <w:r w:rsidRPr="008B31BB">
        <w:t>nastavení signálu R do jedničky</w:t>
      </w:r>
    </w:p>
    <w:p xmlns:wp14="http://schemas.microsoft.com/office/word/2010/wordml" w:rsidR="00846432" w:rsidP="00C412D8" w:rsidRDefault="00846432" w14:paraId="7D9BC928" wp14:textId="77777777">
      <w:pPr>
        <w:pStyle w:val="Odstavecseseznamem"/>
        <w:numPr>
          <w:ilvl w:val="2"/>
          <w:numId w:val="23"/>
        </w:numPr>
      </w:pPr>
      <w:r>
        <w:t xml:space="preserve">do Testeru podmínek vstupuje podmínka k testování 110, což </w:t>
      </w:r>
      <w:r w:rsidR="00522619">
        <w:t>znamená</w:t>
      </w:r>
      <w:r>
        <w:t>, že se skok neprovede nikdy, čili po této instrukci bude probíhat ta následující</w:t>
      </w:r>
    </w:p>
    <w:p xmlns:wp14="http://schemas.microsoft.com/office/word/2010/wordml" w:rsidR="008B31BB" w:rsidP="008B31BB" w:rsidRDefault="00F36797" w14:paraId="2EA3772F" wp14:textId="77777777">
      <w:pPr>
        <w:pStyle w:val="Odstavecseseznamem"/>
        <w:numPr>
          <w:ilvl w:val="2"/>
          <w:numId w:val="23"/>
        </w:numPr>
      </w:pPr>
      <w:r>
        <w:t>multiplexer vedoucí do souboru registrů</w:t>
      </w:r>
      <w:r w:rsidR="00A654C9">
        <w:t xml:space="preserve"> je nastaven na </w:t>
      </w:r>
      <w:r w:rsidR="00AE2BD2">
        <w:t xml:space="preserve">vstupní </w:t>
      </w:r>
      <w:r w:rsidR="00A654C9">
        <w:t>datovou sběrnici</w:t>
      </w:r>
      <w:r>
        <w:t xml:space="preserve"> z</w:t>
      </w:r>
      <w:r w:rsidR="001603F5">
        <w:t> </w:t>
      </w:r>
      <w:r w:rsidR="00B3180C">
        <w:t>paměti</w:t>
      </w:r>
      <w:r w:rsidR="001603F5">
        <w:t xml:space="preserve"> </w:t>
      </w:r>
      <w:r w:rsidR="008B31BB">
        <w:t>RWM</w:t>
      </w:r>
    </w:p>
    <w:p xmlns:wp14="http://schemas.microsoft.com/office/word/2010/wordml" w:rsidR="008B31BB" w:rsidP="008B31BB" w:rsidRDefault="008B31BB" w14:paraId="273D550B" wp14:textId="77777777">
      <w:pPr>
        <w:pStyle w:val="Odstavecseseznamem"/>
        <w:numPr>
          <w:ilvl w:val="0"/>
          <w:numId w:val="23"/>
        </w:numPr>
      </w:pPr>
      <w:r>
        <w:t>CLK3</w:t>
      </w:r>
    </w:p>
    <w:p xmlns:wp14="http://schemas.microsoft.com/office/word/2010/wordml" w:rsidRPr="000A6E46" w:rsidR="000A6E46" w:rsidP="00570860" w:rsidRDefault="00DA238A" w14:paraId="4F200364" wp14:textId="77777777">
      <w:pPr>
        <w:pStyle w:val="Odstavecseseznamem"/>
        <w:numPr>
          <w:ilvl w:val="1"/>
          <w:numId w:val="23"/>
        </w:numPr>
      </w:pPr>
      <w:r w:rsidRPr="00DA238A">
        <w:t>st</w:t>
      </w:r>
      <w:r>
        <w:t>ejný průběh jako v sekci 6.6.2</w:t>
      </w:r>
    </w:p>
    <w:p xmlns:wp14="http://schemas.microsoft.com/office/word/2010/wordml" w:rsidR="008C33C7" w:rsidP="00B04857" w:rsidRDefault="008C33C7" w14:paraId="06E6DC99" wp14:textId="77777777">
      <w:pPr>
        <w:pStyle w:val="Nadpis2"/>
      </w:pPr>
      <w:bookmarkStart w:name="_Toc444553975" w:id="141"/>
      <w:r>
        <w:lastRenderedPageBreak/>
        <w:t xml:space="preserve">Implementace důležitých </w:t>
      </w:r>
      <w:r w:rsidR="000A6E46">
        <w:t xml:space="preserve">programovacích </w:t>
      </w:r>
      <w:r>
        <w:t>konstrukcí</w:t>
      </w:r>
      <w:bookmarkEnd w:id="141"/>
    </w:p>
    <w:p xmlns:wp14="http://schemas.microsoft.com/office/word/2010/wordml" w:rsidR="00DB3C82" w:rsidP="00DB3C82" w:rsidRDefault="00DB3C82" w14:paraId="61436BAC" wp14:textId="77777777">
      <w:pPr>
        <w:pStyle w:val="Nadpis3"/>
      </w:pPr>
      <w:bookmarkStart w:name="_Toc444553976" w:id="142"/>
      <w:r>
        <w:t>Příznak přenosu</w:t>
      </w:r>
      <w:bookmarkEnd w:id="142"/>
    </w:p>
    <w:p xmlns:wp14="http://schemas.microsoft.com/office/word/2010/wordml" w:rsidR="00DB3C82" w:rsidP="00DB3C82" w:rsidRDefault="00DB3C82" w14:paraId="7351FF28" wp14:textId="77777777">
      <w:r>
        <w:t>U většiny procesorů implementující</w:t>
      </w:r>
      <w:r w:rsidR="00832309">
        <w:t>ch</w:t>
      </w:r>
      <w:r>
        <w:t xml:space="preserve"> statusový registr je získat příznak přenosu otázka jedné instrukce.</w:t>
      </w:r>
      <w:r w:rsidR="00832309">
        <w:t xml:space="preserve"> Limen procesor je však navržený trochu jinak, bude-li potřeba získat příznak přenosu</w:t>
      </w:r>
      <w:r w:rsidR="009B16CF">
        <w:t xml:space="preserve"> u neznaménkového sčítání</w:t>
      </w:r>
      <w:r w:rsidR="00832309">
        <w:t>, je zapotřebí dvou za sebou jdoucích instrukcí: ADD, SLU.</w:t>
      </w:r>
      <w:r w:rsidR="00D26C23">
        <w:t xml:space="preserve"> Konkrétními instrukcemi, umožňující toto realizovat, i se značenými operandy jsou:</w:t>
      </w:r>
    </w:p>
    <w:p xmlns:wp14="http://schemas.microsoft.com/office/word/2010/wordml" w:rsidR="003D1202" w:rsidP="00DB3C82" w:rsidRDefault="003D1202" w14:paraId="1D7B270A" wp14:textId="77777777"/>
    <w:p xmlns:wp14="http://schemas.microsoft.com/office/word/2010/wordml" w:rsidR="003D1202" w:rsidP="00DB3C82" w:rsidRDefault="003F2EC9" w14:paraId="4B3617E4" wp14:textId="77777777">
      <w:r>
        <w:t>; B</w:t>
      </w:r>
      <w:r w:rsidR="002D399C">
        <w:t xml:space="preserve"> = výsledek</w:t>
      </w:r>
      <w:r>
        <w:t>, D = operand 1, F</w:t>
      </w:r>
      <w:r w:rsidR="003D1202">
        <w:t xml:space="preserve"> = operand 2</w:t>
      </w:r>
    </w:p>
    <w:p xmlns:wp14="http://schemas.microsoft.com/office/word/2010/wordml" w:rsidR="003F2EC9" w:rsidP="003F2EC9" w:rsidRDefault="003F2EC9" w14:paraId="3CF274AA" wp14:textId="77777777">
      <w:r>
        <w:t>ADD B, D, F</w:t>
      </w:r>
      <w:r>
        <w:tab/>
      </w:r>
      <w:r>
        <w:tab/>
      </w:r>
      <w:r>
        <w:t>; B = D +F</w:t>
      </w:r>
    </w:p>
    <w:p xmlns:wp14="http://schemas.microsoft.com/office/word/2010/wordml" w:rsidR="003F2EC9" w:rsidP="003F2EC9" w:rsidRDefault="003F2EC9" w14:paraId="29ADB5FA" wp14:textId="77777777">
      <w:r>
        <w:t>SLU A, B, F</w:t>
      </w:r>
      <w:r>
        <w:tab/>
      </w:r>
      <w:r>
        <w:tab/>
      </w:r>
      <w:r>
        <w:t>; A = B &lt; F</w:t>
      </w:r>
    </w:p>
    <w:p xmlns:wp14="http://schemas.microsoft.com/office/word/2010/wordml" w:rsidR="002D399C" w:rsidP="00DB3C82" w:rsidRDefault="00310142" w14:paraId="21120A2B" wp14:textId="77777777">
      <w:r>
        <w:t>; A</w:t>
      </w:r>
      <w:r w:rsidR="002D399C">
        <w:t xml:space="preserve"> = 1 při přetečení, jinak 0</w:t>
      </w:r>
    </w:p>
    <w:p xmlns:wp14="http://schemas.microsoft.com/office/word/2010/wordml" w:rsidR="002D399C" w:rsidP="00DB3C82" w:rsidRDefault="002D399C" w14:paraId="4F904CB7" wp14:textId="77777777"/>
    <w:p xmlns:wp14="http://schemas.microsoft.com/office/word/2010/wordml" w:rsidR="00E165A7" w:rsidP="00E165A7" w:rsidRDefault="00E165A7" w14:paraId="57F79706" wp14:textId="77777777">
      <w:r>
        <w:t xml:space="preserve">Pokud se sčítají dvě čísla, jejich výsledek nemůže být </w:t>
      </w:r>
      <w:r w:rsidRPr="00E165A7">
        <w:t>nikdy menší než jakékoliv z těchto dvou čísel.</w:t>
      </w:r>
      <w:r>
        <w:t xml:space="preserve"> Této vlastnosti se dá využít právě ve chvíli, kdy se pracuje s omezeným množstvím hodnot a v případě, kdy se překročením těchto hodnot sečte přesah s nulou.</w:t>
      </w:r>
    </w:p>
    <w:p xmlns:wp14="http://schemas.microsoft.com/office/word/2010/wordml" w:rsidR="00E165A7" w:rsidP="00E165A7" w:rsidRDefault="00E165A7" w14:paraId="26DB690E" wp14:textId="77777777">
      <w:r>
        <w:t>Tento příklad ukazuje jen jeden způsob použití instrukce SL. Těchto použití</w:t>
      </w:r>
      <w:r w:rsidR="006B5924">
        <w:t xml:space="preserve"> je</w:t>
      </w:r>
      <w:r w:rsidR="00EE3927">
        <w:t xml:space="preserve"> ale veliká spousta. N</w:t>
      </w:r>
      <w:r>
        <w:t xml:space="preserve">apříklad přidáním dvou </w:t>
      </w:r>
      <w:r w:rsidR="00242A65">
        <w:t>instrukcí</w:t>
      </w:r>
      <w:r w:rsidR="003E6F62">
        <w:t xml:space="preserve"> k těm</w:t>
      </w:r>
      <w:r>
        <w:t xml:space="preserve"> </w:t>
      </w:r>
      <w:r w:rsidR="00A71672">
        <w:t>stávajícím</w:t>
      </w:r>
      <w:r>
        <w:t xml:space="preserve"> lze </w:t>
      </w:r>
      <w:r w:rsidR="00967573">
        <w:t>implementovat 32 bitové sčítání:</w:t>
      </w:r>
    </w:p>
    <w:p xmlns:wp14="http://schemas.microsoft.com/office/word/2010/wordml" w:rsidR="00967573" w:rsidP="00E165A7" w:rsidRDefault="00967573" w14:paraId="06971CD3" wp14:textId="77777777"/>
    <w:p xmlns:wp14="http://schemas.microsoft.com/office/word/2010/wordml" w:rsidR="00967573" w:rsidP="00E165A7" w:rsidRDefault="00967573" w14:paraId="3D7BBF10" wp14:textId="77777777">
      <w:r>
        <w:t>; [A, B] = [C, D] + [E, F], kde každé písmeno představuje 16 bitový registr</w:t>
      </w:r>
    </w:p>
    <w:p xmlns:wp14="http://schemas.microsoft.com/office/word/2010/wordml" w:rsidR="00967573" w:rsidP="00967573" w:rsidRDefault="002F5343" w14:paraId="00609A63" wp14:textId="77777777">
      <w:r>
        <w:t>ADD B, D, F</w:t>
      </w:r>
      <w:r>
        <w:tab/>
      </w:r>
      <w:r>
        <w:tab/>
      </w:r>
      <w:r>
        <w:t>; B = D +F</w:t>
      </w:r>
    </w:p>
    <w:p xmlns:wp14="http://schemas.microsoft.com/office/word/2010/wordml" w:rsidR="002F5343" w:rsidP="00967573" w:rsidRDefault="002F5343" w14:paraId="265EB7EB" wp14:textId="77777777">
      <w:r>
        <w:t>SLU A, B, F</w:t>
      </w:r>
      <w:r>
        <w:tab/>
      </w:r>
      <w:r>
        <w:tab/>
      </w:r>
      <w:r>
        <w:t>; A = B &lt; F</w:t>
      </w:r>
    </w:p>
    <w:p xmlns:wp14="http://schemas.microsoft.com/office/word/2010/wordml" w:rsidR="002F5343" w:rsidP="00967573" w:rsidRDefault="002F5343" w14:paraId="28A0B495" wp14:textId="77777777">
      <w:r>
        <w:t>ADD A, A, C</w:t>
      </w:r>
      <w:r>
        <w:tab/>
      </w:r>
      <w:r>
        <w:tab/>
      </w:r>
      <w:r>
        <w:t>; A += C</w:t>
      </w:r>
    </w:p>
    <w:p xmlns:wp14="http://schemas.microsoft.com/office/word/2010/wordml" w:rsidR="002F5343" w:rsidP="00967573" w:rsidRDefault="002F5343" w14:paraId="01A43174" wp14:textId="77777777">
      <w:r>
        <w:t>ADD A, A, E</w:t>
      </w:r>
      <w:r>
        <w:tab/>
      </w:r>
      <w:r>
        <w:tab/>
      </w:r>
      <w:r>
        <w:t>; A += E</w:t>
      </w:r>
    </w:p>
    <w:p xmlns:wp14="http://schemas.microsoft.com/office/word/2010/wordml" w:rsidR="007B4B12" w:rsidP="00967573" w:rsidRDefault="007B4B12" w14:paraId="2A1F701D" wp14:textId="77777777"/>
    <w:p xmlns:wp14="http://schemas.microsoft.com/office/word/2010/wordml" w:rsidR="007B4B12" w:rsidP="00967573" w:rsidRDefault="007B4B12" w14:paraId="68360D2A" wp14:textId="77777777">
      <w:r>
        <w:t>První se sčítá spodních 16 bitů, a pokud při jejich součtu dojde k přetečení, do registru A se uloží hodnota 1, jinak nula. Ta se pak sečte s oběma vrchními</w:t>
      </w:r>
      <w:r w:rsidR="008739BB">
        <w:t xml:space="preserve"> 16bitovými</w:t>
      </w:r>
      <w:r>
        <w:t xml:space="preserve"> částmi.</w:t>
      </w:r>
    </w:p>
    <w:p xmlns:wp14="http://schemas.microsoft.com/office/word/2010/wordml" w:rsidR="00832309" w:rsidP="00127DDE" w:rsidRDefault="00127DDE" w14:paraId="1F15A5D2" wp14:textId="77777777">
      <w:pPr>
        <w:pStyle w:val="Nadpis3"/>
      </w:pPr>
      <w:bookmarkStart w:name="_Toc444553977" w:id="143"/>
      <w:r>
        <w:lastRenderedPageBreak/>
        <w:t>Podmíněné skoky</w:t>
      </w:r>
      <w:bookmarkEnd w:id="143"/>
    </w:p>
    <w:p xmlns:wp14="http://schemas.microsoft.com/office/word/2010/wordml" w:rsidR="002320DD" w:rsidP="00127DDE" w:rsidRDefault="00EC453F" w14:paraId="00822B53" wp14:textId="77777777">
      <w:r>
        <w:t>Limen</w:t>
      </w:r>
      <w:r w:rsidR="00127DDE">
        <w:t xml:space="preserve"> nabízí pouze podmíněné skoky, které jsou porovnávány s nulou. I když to tak možná nevypadá, více není potřeba. Pomocí instrukční sady proces</w:t>
      </w:r>
      <w:r w:rsidR="0073073F">
        <w:t>oru Limen, zejména pak instrukce</w:t>
      </w:r>
      <w:r w:rsidR="00127DDE">
        <w:t xml:space="preserve"> SL, lze spolu s použitím podmíněných skoků impleme</w:t>
      </w:r>
      <w:r w:rsidR="002C7BA6">
        <w:t>ntovat jakýkoliv podmíněný skok, který poro</w:t>
      </w:r>
      <w:r w:rsidR="00362779">
        <w:t>vnává dvě čísla, ať už v podobě hodnoty registru, nebo i konstanty.</w:t>
      </w:r>
    </w:p>
    <w:p xmlns:wp14="http://schemas.microsoft.com/office/word/2010/wordml" w:rsidR="00DB0763" w:rsidP="00127DDE" w:rsidRDefault="00375247" w14:paraId="0768D37D" wp14:textId="77777777">
      <w:r>
        <w:t>Implementace</w:t>
      </w:r>
      <w:r w:rsidR="00DB0763">
        <w:t xml:space="preserve"> různých podmíněných skoků</w:t>
      </w:r>
      <w:r>
        <w:t xml:space="preserve"> se značenými operandy</w:t>
      </w:r>
      <w:r w:rsidR="00633B3D">
        <w:t xml:space="preserve"> </w:t>
      </w:r>
      <w:r w:rsidR="00DB0763">
        <w:t>pomocí instrukční sady procesoru Limen</w:t>
      </w:r>
      <w:r w:rsidR="008E44DE">
        <w:t xml:space="preserve"> lze provést</w:t>
      </w:r>
      <w:r w:rsidR="00DB0763">
        <w:t>:</w:t>
      </w:r>
    </w:p>
    <w:p xmlns:wp14="http://schemas.microsoft.com/office/word/2010/wordml" w:rsidR="00DB0763" w:rsidP="00DB0763" w:rsidRDefault="00D93F4E" w14:paraId="074B865D" wp14:textId="77777777">
      <w:pPr>
        <w:pStyle w:val="Odstavecseseznamem"/>
        <w:numPr>
          <w:ilvl w:val="0"/>
          <w:numId w:val="24"/>
        </w:numPr>
      </w:pPr>
      <w:r>
        <w:t>JL</w:t>
      </w:r>
      <w:r w:rsidR="00DB0763">
        <w:t xml:space="preserve"> – </w:t>
      </w:r>
      <w:proofErr w:type="spellStart"/>
      <w:r w:rsidR="00DB0763">
        <w:t>Jump</w:t>
      </w:r>
      <w:proofErr w:type="spellEnd"/>
      <w:r w:rsidR="00DB0763">
        <w:t xml:space="preserve"> </w:t>
      </w:r>
      <w:proofErr w:type="spellStart"/>
      <w:r w:rsidR="00DB0763">
        <w:t>if</w:t>
      </w:r>
      <w:proofErr w:type="spellEnd"/>
      <w:r w:rsidR="00DB0763">
        <w:t xml:space="preserve"> </w:t>
      </w:r>
      <w:proofErr w:type="spellStart"/>
      <w:r w:rsidR="00D15E6E">
        <w:t>Less</w:t>
      </w:r>
      <w:proofErr w:type="spellEnd"/>
      <w:r w:rsidR="00D15E6E">
        <w:t xml:space="preserve"> </w:t>
      </w:r>
      <w:r w:rsidR="00DB0763">
        <w:t xml:space="preserve">– skoč, pokud je </w:t>
      </w:r>
      <w:r w:rsidR="000A5AB4">
        <w:t xml:space="preserve">A </w:t>
      </w:r>
      <w:r w:rsidR="00984AD7">
        <w:t>menší</w:t>
      </w:r>
      <w:r w:rsidR="00633B3D">
        <w:t xml:space="preserve"> než B</w:t>
      </w:r>
    </w:p>
    <w:p xmlns:wp14="http://schemas.microsoft.com/office/word/2010/wordml" w:rsidR="00DB0763" w:rsidP="00DB0763" w:rsidRDefault="00DB0763" w14:paraId="34D3FD7A" wp14:textId="77777777">
      <w:pPr>
        <w:pStyle w:val="Odstavecseseznamem"/>
        <w:numPr>
          <w:ilvl w:val="1"/>
          <w:numId w:val="24"/>
        </w:numPr>
      </w:pPr>
      <w:r>
        <w:t>SL</w:t>
      </w:r>
      <w:r w:rsidR="00D15E6E">
        <w:t xml:space="preserve"> </w:t>
      </w:r>
      <w:r w:rsidR="00A02A1A">
        <w:t>C, A, B</w:t>
      </w:r>
    </w:p>
    <w:p xmlns:wp14="http://schemas.microsoft.com/office/word/2010/wordml" w:rsidR="00D15E6E" w:rsidP="00D15E6E" w:rsidRDefault="00D15E6E" w14:paraId="0D5521BC" wp14:textId="77777777">
      <w:pPr>
        <w:pStyle w:val="Odstavecseseznamem"/>
        <w:numPr>
          <w:ilvl w:val="1"/>
          <w:numId w:val="24"/>
        </w:numPr>
      </w:pPr>
      <w:r>
        <w:t>J</w:t>
      </w:r>
      <w:r w:rsidR="00A02A1A">
        <w:t>N</w:t>
      </w:r>
      <w:r>
        <w:t>E</w:t>
      </w:r>
      <w:r w:rsidR="00A02A1A">
        <w:t xml:space="preserve"> C</w:t>
      </w:r>
      <w:r>
        <w:t>, návěští</w:t>
      </w:r>
    </w:p>
    <w:p xmlns:wp14="http://schemas.microsoft.com/office/word/2010/wordml" w:rsidR="00D15E6E" w:rsidP="00D15E6E" w:rsidRDefault="00D93F4E" w14:paraId="24CF1535" wp14:textId="77777777">
      <w:pPr>
        <w:pStyle w:val="Odstavecseseznamem"/>
        <w:numPr>
          <w:ilvl w:val="0"/>
          <w:numId w:val="24"/>
        </w:numPr>
      </w:pPr>
      <w:r>
        <w:t>JLE</w:t>
      </w:r>
      <w:r w:rsidR="00D15E6E">
        <w:t xml:space="preserve"> – </w:t>
      </w:r>
      <w:proofErr w:type="spellStart"/>
      <w:r w:rsidR="00D15E6E">
        <w:t>Jump</w:t>
      </w:r>
      <w:proofErr w:type="spellEnd"/>
      <w:r w:rsidR="00D15E6E">
        <w:t xml:space="preserve"> </w:t>
      </w:r>
      <w:proofErr w:type="spellStart"/>
      <w:r w:rsidR="00D15E6E">
        <w:t>if</w:t>
      </w:r>
      <w:proofErr w:type="spellEnd"/>
      <w:r w:rsidR="00D15E6E">
        <w:t xml:space="preserve"> </w:t>
      </w:r>
      <w:proofErr w:type="spellStart"/>
      <w:r w:rsidR="00D15E6E">
        <w:t>Less</w:t>
      </w:r>
      <w:proofErr w:type="spellEnd"/>
      <w:r w:rsidR="00D15E6E">
        <w:t xml:space="preserve"> </w:t>
      </w:r>
      <w:proofErr w:type="spellStart"/>
      <w:r w:rsidR="00D15E6E">
        <w:t>or</w:t>
      </w:r>
      <w:proofErr w:type="spellEnd"/>
      <w:r w:rsidR="00D15E6E">
        <w:t xml:space="preserve"> </w:t>
      </w:r>
      <w:proofErr w:type="spellStart"/>
      <w:r w:rsidR="00D15E6E">
        <w:t>Equal</w:t>
      </w:r>
      <w:proofErr w:type="spellEnd"/>
      <w:r w:rsidR="00D15E6E">
        <w:t xml:space="preserve"> – skoč, </w:t>
      </w:r>
      <w:r w:rsidRPr="00984AD7" w:rsidR="00D15E6E">
        <w:t xml:space="preserve">pokud je </w:t>
      </w:r>
      <w:r w:rsidR="000A5AB4">
        <w:t xml:space="preserve">A </w:t>
      </w:r>
      <w:r w:rsidR="00984AD7">
        <w:t>menší</w:t>
      </w:r>
      <w:r w:rsidR="00633B3D">
        <w:t xml:space="preserve"> než B</w:t>
      </w:r>
      <w:r w:rsidRPr="00984AD7" w:rsidR="00D15E6E">
        <w:t xml:space="preserve"> nebo </w:t>
      </w:r>
      <w:r w:rsidR="00633B3D">
        <w:t>jsou si rovny</w:t>
      </w:r>
    </w:p>
    <w:p xmlns:wp14="http://schemas.microsoft.com/office/word/2010/wordml" w:rsidR="00D15E6E" w:rsidP="00D15E6E" w:rsidRDefault="00D15E6E" w14:paraId="0D48FF15" wp14:textId="77777777">
      <w:pPr>
        <w:pStyle w:val="Odstavecseseznamem"/>
        <w:numPr>
          <w:ilvl w:val="1"/>
          <w:numId w:val="24"/>
        </w:numPr>
      </w:pPr>
      <w:r>
        <w:t xml:space="preserve">SL </w:t>
      </w:r>
      <w:r w:rsidR="00305200">
        <w:t>C, B, A</w:t>
      </w:r>
    </w:p>
    <w:p xmlns:wp14="http://schemas.microsoft.com/office/word/2010/wordml" w:rsidR="00D15E6E" w:rsidP="00D15E6E" w:rsidRDefault="00D15E6E" w14:paraId="212124BA" wp14:textId="77777777">
      <w:pPr>
        <w:pStyle w:val="Odstavecseseznamem"/>
        <w:numPr>
          <w:ilvl w:val="1"/>
          <w:numId w:val="24"/>
        </w:numPr>
      </w:pPr>
      <w:r>
        <w:t>JE A, návěští</w:t>
      </w:r>
    </w:p>
    <w:p xmlns:wp14="http://schemas.microsoft.com/office/word/2010/wordml" w:rsidR="00D15E6E" w:rsidP="00D15E6E" w:rsidRDefault="00D93F4E" w14:paraId="6300E124" wp14:textId="77777777">
      <w:pPr>
        <w:pStyle w:val="Odstavecseseznamem"/>
        <w:numPr>
          <w:ilvl w:val="0"/>
          <w:numId w:val="24"/>
        </w:numPr>
      </w:pPr>
      <w:r>
        <w:t>JG</w:t>
      </w:r>
      <w:r w:rsidR="00D15E6E">
        <w:t xml:space="preserve"> – </w:t>
      </w:r>
      <w:proofErr w:type="spellStart"/>
      <w:r w:rsidR="00D15E6E">
        <w:t>Jump</w:t>
      </w:r>
      <w:proofErr w:type="spellEnd"/>
      <w:r w:rsidR="00D15E6E">
        <w:t xml:space="preserve"> </w:t>
      </w:r>
      <w:proofErr w:type="spellStart"/>
      <w:r w:rsidR="00D15E6E">
        <w:t>if</w:t>
      </w:r>
      <w:proofErr w:type="spellEnd"/>
      <w:r w:rsidR="00D15E6E">
        <w:t xml:space="preserve"> </w:t>
      </w:r>
      <w:proofErr w:type="spellStart"/>
      <w:r w:rsidR="00D15E6E">
        <w:t>Greater</w:t>
      </w:r>
      <w:proofErr w:type="spellEnd"/>
      <w:r w:rsidR="00D15E6E">
        <w:t xml:space="preserve"> –</w:t>
      </w:r>
      <w:r w:rsidR="00984AD7">
        <w:t xml:space="preserve"> skoč, pokud je </w:t>
      </w:r>
      <w:r w:rsidR="000A5AB4">
        <w:t xml:space="preserve">A </w:t>
      </w:r>
      <w:r w:rsidR="00984AD7">
        <w:t>větší</w:t>
      </w:r>
      <w:r w:rsidR="00633B3D">
        <w:t xml:space="preserve"> než B</w:t>
      </w:r>
    </w:p>
    <w:p xmlns:wp14="http://schemas.microsoft.com/office/word/2010/wordml" w:rsidR="00D15E6E" w:rsidP="00D15E6E" w:rsidRDefault="00D15E6E" w14:paraId="06483DC1" wp14:textId="77777777">
      <w:pPr>
        <w:pStyle w:val="Odstavecseseznamem"/>
        <w:numPr>
          <w:ilvl w:val="1"/>
          <w:numId w:val="24"/>
        </w:numPr>
      </w:pPr>
      <w:r>
        <w:t xml:space="preserve">SL </w:t>
      </w:r>
      <w:r w:rsidR="00C557AD">
        <w:t>C, B, A</w:t>
      </w:r>
    </w:p>
    <w:p xmlns:wp14="http://schemas.microsoft.com/office/word/2010/wordml" w:rsidR="00D15E6E" w:rsidP="00D15E6E" w:rsidRDefault="00D15E6E" w14:paraId="5E8BB0B2" wp14:textId="77777777">
      <w:pPr>
        <w:pStyle w:val="Odstavecseseznamem"/>
        <w:numPr>
          <w:ilvl w:val="1"/>
          <w:numId w:val="24"/>
        </w:numPr>
      </w:pPr>
      <w:r>
        <w:t>J</w:t>
      </w:r>
      <w:r w:rsidR="00C557AD">
        <w:t>N</w:t>
      </w:r>
      <w:r>
        <w:t>E A, návěští</w:t>
      </w:r>
    </w:p>
    <w:p xmlns:wp14="http://schemas.microsoft.com/office/word/2010/wordml" w:rsidR="00D15E6E" w:rsidP="00D15E6E" w:rsidRDefault="00D15E6E" w14:paraId="78E5406E" wp14:textId="77777777">
      <w:pPr>
        <w:pStyle w:val="Odstavecseseznamem"/>
        <w:numPr>
          <w:ilvl w:val="0"/>
          <w:numId w:val="24"/>
        </w:numPr>
      </w:pPr>
      <w:r>
        <w:t xml:space="preserve">JGE – </w:t>
      </w:r>
      <w:proofErr w:type="spellStart"/>
      <w:r>
        <w:t>Jump</w:t>
      </w:r>
      <w:proofErr w:type="spellEnd"/>
      <w:r>
        <w:t xml:space="preserve"> </w:t>
      </w:r>
      <w:proofErr w:type="spellStart"/>
      <w:r>
        <w:t>if</w:t>
      </w:r>
      <w:proofErr w:type="spellEnd"/>
      <w:r>
        <w:t xml:space="preserve"> </w:t>
      </w:r>
      <w:proofErr w:type="spellStart"/>
      <w:r>
        <w:t>Greater</w:t>
      </w:r>
      <w:proofErr w:type="spellEnd"/>
      <w:r>
        <w:t xml:space="preserve"> </w:t>
      </w:r>
      <w:proofErr w:type="spellStart"/>
      <w:r>
        <w:t>or</w:t>
      </w:r>
      <w:proofErr w:type="spellEnd"/>
      <w:r>
        <w:t xml:space="preserve"> </w:t>
      </w:r>
      <w:proofErr w:type="spellStart"/>
      <w:r>
        <w:t>Equal</w:t>
      </w:r>
      <w:proofErr w:type="spellEnd"/>
      <w:r>
        <w:t xml:space="preserve"> – skoč, pokud je </w:t>
      </w:r>
      <w:r w:rsidR="000A5AB4">
        <w:t>A větší</w:t>
      </w:r>
      <w:r w:rsidR="00633B3D">
        <w:t xml:space="preserve"> než B </w:t>
      </w:r>
      <w:r>
        <w:t xml:space="preserve">nebo </w:t>
      </w:r>
      <w:r w:rsidR="00633B3D">
        <w:t>jsou si rovny</w:t>
      </w:r>
    </w:p>
    <w:p xmlns:wp14="http://schemas.microsoft.com/office/word/2010/wordml" w:rsidR="00D15E6E" w:rsidP="00D15E6E" w:rsidRDefault="00D15E6E" w14:paraId="3F0D9695" wp14:textId="77777777">
      <w:pPr>
        <w:pStyle w:val="Odstavecseseznamem"/>
        <w:numPr>
          <w:ilvl w:val="1"/>
          <w:numId w:val="24"/>
        </w:numPr>
      </w:pPr>
      <w:r>
        <w:t>SL</w:t>
      </w:r>
      <w:r w:rsidR="00A2444D">
        <w:t xml:space="preserve"> C, A, B</w:t>
      </w:r>
    </w:p>
    <w:p xmlns:wp14="http://schemas.microsoft.com/office/word/2010/wordml" w:rsidR="005E62B9" w:rsidP="005E62B9" w:rsidRDefault="00D15E6E" w14:paraId="668D697F" wp14:textId="77777777">
      <w:pPr>
        <w:pStyle w:val="Odstavecseseznamem"/>
        <w:numPr>
          <w:ilvl w:val="1"/>
          <w:numId w:val="24"/>
        </w:numPr>
      </w:pPr>
      <w:r>
        <w:t>JE A, návěští</w:t>
      </w:r>
    </w:p>
    <w:p xmlns:wp14="http://schemas.microsoft.com/office/word/2010/wordml" w:rsidR="00C94493" w:rsidP="004C1DC7" w:rsidRDefault="00C94493" w14:paraId="4477279B" wp14:textId="77777777">
      <w:pPr>
        <w:pStyle w:val="Nadpis"/>
        <w:suppressAutoHyphens/>
      </w:pPr>
      <w:bookmarkStart w:name="_Toc37577734" w:id="144"/>
      <w:bookmarkStart w:name="_Toc88120445" w:id="145"/>
      <w:bookmarkStart w:name="_Toc88120682" w:id="146"/>
      <w:bookmarkStart w:name="_Toc88120894" w:id="147"/>
      <w:bookmarkStart w:name="_Toc88120998" w:id="148"/>
      <w:bookmarkStart w:name="_Toc88121041" w:id="149"/>
      <w:bookmarkStart w:name="_Toc88121178" w:id="150"/>
      <w:bookmarkStart w:name="_Toc88121552" w:id="151"/>
      <w:bookmarkStart w:name="_Toc88121609" w:id="152"/>
      <w:bookmarkStart w:name="_Toc88121747" w:id="153"/>
      <w:bookmarkStart w:name="_Toc88122013" w:id="154"/>
      <w:bookmarkStart w:name="_Toc88124618" w:id="155"/>
      <w:bookmarkStart w:name="_Toc88124655" w:id="156"/>
      <w:bookmarkStart w:name="_Toc88124805" w:id="157"/>
      <w:bookmarkStart w:name="_Toc88125788" w:id="158"/>
      <w:bookmarkStart w:name="_Toc88126308" w:id="159"/>
      <w:bookmarkStart w:name="_Toc88126459" w:id="160"/>
      <w:bookmarkStart w:name="_Toc88126526" w:id="161"/>
      <w:bookmarkStart w:name="_Toc88126555" w:id="162"/>
      <w:bookmarkStart w:name="_Toc88126771" w:id="163"/>
      <w:bookmarkStart w:name="_Toc88126861" w:id="164"/>
      <w:bookmarkStart w:name="_Toc88127102" w:id="165"/>
      <w:bookmarkStart w:name="_Toc88127145" w:id="166"/>
      <w:bookmarkStart w:name="_Toc88128510" w:id="167"/>
      <w:bookmarkStart w:name="_Toc107634152" w:id="168"/>
      <w:bookmarkStart w:name="_Toc107635187" w:id="169"/>
      <w:bookmarkStart w:name="_Toc107635227" w:id="170"/>
      <w:bookmarkStart w:name="_Toc107635244" w:id="171"/>
      <w:bookmarkStart w:name="_Toc444553978" w:id="172"/>
      <w:bookmarkEnd w:id="71"/>
      <w:bookmarkEnd w:id="72"/>
      <w:bookmarkEnd w:id="73"/>
      <w:bookmarkEnd w:id="74"/>
      <w:bookmarkEnd w:id="75"/>
      <w:bookmarkEnd w:id="76"/>
      <w:bookmarkEnd w:id="77"/>
      <w:bookmarkEnd w:id="78"/>
      <w:bookmarkEnd w:id="79"/>
      <w:r>
        <w:lastRenderedPageBreak/>
        <w:t>Závěr</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xmlns:wp14="http://schemas.microsoft.com/office/word/2010/wordml" w:rsidR="002530BF" w:rsidP="00DC4072" w:rsidRDefault="004B73B0" w14:paraId="0C2AFA4B" wp14:textId="77777777">
      <w:r>
        <w:t>Ačkoli</w:t>
      </w:r>
      <w:r w:rsidR="00BC1235">
        <w:t xml:space="preserve"> byla dokumentace k maturitnímu výrobku spíše teoretického charakteru,</w:t>
      </w:r>
      <w:r>
        <w:t xml:space="preserve"> nemyslím</w:t>
      </w:r>
      <w:r w:rsidR="00BC1235">
        <w:t xml:space="preserve"> si</w:t>
      </w:r>
      <w:r>
        <w:t xml:space="preserve">, že by tato </w:t>
      </w:r>
      <w:r w:rsidR="0049366F">
        <w:t xml:space="preserve">celková </w:t>
      </w:r>
      <w:r>
        <w:t xml:space="preserve">maturitní práce </w:t>
      </w:r>
      <w:r w:rsidR="00E97AE0">
        <w:t>byla</w:t>
      </w:r>
      <w:r w:rsidR="003F7C3F">
        <w:t xml:space="preserve"> vzhledem ke své náročnosti</w:t>
      </w:r>
      <w:r w:rsidR="00E97AE0">
        <w:t xml:space="preserve"> nedostatečně zpracována.</w:t>
      </w:r>
      <w:r>
        <w:t xml:space="preserve"> </w:t>
      </w:r>
      <w:r w:rsidR="00E31CC7">
        <w:t>Kdyby se práce měla zabývat rozborem samotného kódu VHDL procesoru, který bude mimochodem přiložen</w:t>
      </w:r>
      <w:r w:rsidR="00832E0D">
        <w:t xml:space="preserve"> k této práci</w:t>
      </w:r>
      <w:r w:rsidR="00E31CC7">
        <w:t xml:space="preserve">, brzy by přestala být </w:t>
      </w:r>
      <w:r w:rsidR="00695ABC">
        <w:t>informativní a spadla by k obvyklým stereotypům, které si přečte jen málokdo.</w:t>
      </w:r>
      <w:r w:rsidR="002460FD">
        <w:t xml:space="preserve"> Navíc by byla pravděpodobně daleko rozsáhlejší</w:t>
      </w:r>
      <w:r w:rsidR="00020FD8">
        <w:t xml:space="preserve"> a nebyl by žádný viditelný přínos</w:t>
      </w:r>
      <w:r w:rsidR="002460FD">
        <w:t>.</w:t>
      </w:r>
    </w:p>
    <w:p xmlns:wp14="http://schemas.microsoft.com/office/word/2010/wordml" w:rsidR="008D0663" w:rsidP="00DC4072" w:rsidRDefault="00072800" w14:paraId="5386B34A" wp14:textId="77777777">
      <w:r>
        <w:t>Původně t</w:t>
      </w:r>
      <w:r w:rsidR="00BB7CE8">
        <w:t xml:space="preserve">ato maturitní práce měla </w:t>
      </w:r>
      <w:r w:rsidR="008D0663">
        <w:t>nabývat mno</w:t>
      </w:r>
      <w:r w:rsidR="00BA4503">
        <w:t xml:space="preserve">hem většího </w:t>
      </w:r>
      <w:r w:rsidR="00EC3C4B">
        <w:t>rozsahu</w:t>
      </w:r>
      <w:r w:rsidR="008E3B0D">
        <w:t xml:space="preserve"> a i n</w:t>
      </w:r>
      <w:r w:rsidR="000D7FD4">
        <w:t>avzdory</w:t>
      </w:r>
      <w:r w:rsidR="008D0663">
        <w:t xml:space="preserve"> tomu, že jsem na ní pracoval v průměru větší část každého dne a chtěl jsem, aby postavila základy </w:t>
      </w:r>
      <w:r w:rsidR="00CF2C20">
        <w:t>architektury procesoru, která</w:t>
      </w:r>
      <w:r w:rsidR="008D0663">
        <w:t xml:space="preserve"> se v budoucnu bude </w:t>
      </w:r>
      <w:r w:rsidR="00A15926">
        <w:t>blížit k</w:t>
      </w:r>
      <w:r w:rsidR="008D0663">
        <w:t xml:space="preserve"> dokonalosti, zbylo mi</w:t>
      </w:r>
      <w:r w:rsidR="00647256">
        <w:t xml:space="preserve"> jen</w:t>
      </w:r>
      <w:r w:rsidR="008D0663">
        <w:t xml:space="preserve"> 15 dní n</w:t>
      </w:r>
      <w:r w:rsidR="00167394">
        <w:t>a vypracování</w:t>
      </w:r>
      <w:r w:rsidR="00BA027C">
        <w:t xml:space="preserve"> a dokumentaci</w:t>
      </w:r>
      <w:r w:rsidR="00167394">
        <w:t xml:space="preserve"> </w:t>
      </w:r>
      <w:r w:rsidR="001E44AC">
        <w:t xml:space="preserve">procesoru Limen, </w:t>
      </w:r>
      <w:r w:rsidR="008A7533">
        <w:t>jehož účelem</w:t>
      </w:r>
      <w:r w:rsidR="00CE0B4C">
        <w:t xml:space="preserve"> bylo</w:t>
      </w:r>
      <w:r w:rsidR="008E79F9">
        <w:t xml:space="preserve"> </w:t>
      </w:r>
      <w:r w:rsidR="00F77170">
        <w:t>splnit zadání této práce a poskytnout</w:t>
      </w:r>
      <w:r w:rsidR="004C7877">
        <w:t xml:space="preserve"> všem</w:t>
      </w:r>
      <w:r w:rsidR="008E79F9">
        <w:t xml:space="preserve"> </w:t>
      </w:r>
      <w:r w:rsidR="00F77170">
        <w:t>čtenářům</w:t>
      </w:r>
      <w:r w:rsidR="004C7877">
        <w:t xml:space="preserve"> dokumentace</w:t>
      </w:r>
      <w:r w:rsidR="00F77170">
        <w:t xml:space="preserve"> </w:t>
      </w:r>
      <w:r w:rsidR="00E31CC7">
        <w:t>zdroje velmi užitečných informací, které jsem sám shromažďoval několik let.</w:t>
      </w:r>
    </w:p>
    <w:p xmlns:wp14="http://schemas.microsoft.com/office/word/2010/wordml" w:rsidR="008D0663" w:rsidP="008D0663" w:rsidRDefault="008D0663" w14:paraId="2F408D55" wp14:textId="77777777">
      <w:r>
        <w:t>Původní procesor</w:t>
      </w:r>
      <w:r w:rsidR="00ED36AD">
        <w:t xml:space="preserve"> </w:t>
      </w:r>
      <w:r>
        <w:t>měl</w:t>
      </w:r>
      <w:r w:rsidR="00257215">
        <w:t xml:space="preserve"> obsahovat </w:t>
      </w:r>
      <w:r w:rsidR="005C50FF">
        <w:t>většinu prvků, kterými disponuje</w:t>
      </w:r>
      <w:r w:rsidR="00A418D3">
        <w:t xml:space="preserve"> i</w:t>
      </w:r>
      <w:r w:rsidR="005C50FF">
        <w:t xml:space="preserve"> procesor </w:t>
      </w:r>
      <w:r w:rsidR="000A00FD">
        <w:t>Limen</w:t>
      </w:r>
      <w:r w:rsidR="00257215">
        <w:t>,</w:t>
      </w:r>
      <w:r w:rsidR="00426A22">
        <w:t xml:space="preserve"> </w:t>
      </w:r>
      <w:r>
        <w:t xml:space="preserve">ovšem měl promítat </w:t>
      </w:r>
      <w:r w:rsidR="0063225C">
        <w:t>architekturu procesoru</w:t>
      </w:r>
      <w:r>
        <w:t xml:space="preserve"> budoucnosti do jednoduchosti 16bitového návrhu. Mělo se jednat o procesor, který by se plně držel RISCového </w:t>
      </w:r>
      <w:r w:rsidR="00CD4FD7">
        <w:t>návrhu s </w:t>
      </w:r>
      <w:r>
        <w:t>propracovanou ortogonalitou, implementoval by MMU</w:t>
      </w:r>
      <w:r w:rsidR="00CD4FD7">
        <w:t xml:space="preserve"> a</w:t>
      </w:r>
      <w:r>
        <w:t xml:space="preserve"> </w:t>
      </w:r>
      <w:proofErr w:type="spellStart"/>
      <w:r>
        <w:t>cache</w:t>
      </w:r>
      <w:proofErr w:type="spellEnd"/>
      <w:r>
        <w:t xml:space="preserve"> s vlastním a</w:t>
      </w:r>
      <w:r w:rsidR="00ED4F19">
        <w:t>lgoritmem nahrazovací politiky</w:t>
      </w:r>
      <w:r w:rsidR="000E12C0">
        <w:t xml:space="preserve">. </w:t>
      </w:r>
      <w:r w:rsidR="00ED4F19">
        <w:t>N</w:t>
      </w:r>
      <w:r w:rsidR="00CD4FD7">
        <w:t>ávrh</w:t>
      </w:r>
      <w:r w:rsidR="00835975">
        <w:t xml:space="preserve"> jeho </w:t>
      </w:r>
      <w:r w:rsidR="008B6540">
        <w:t>architektury</w:t>
      </w:r>
      <w:r w:rsidR="00CD4FD7">
        <w:t xml:space="preserve"> by</w:t>
      </w:r>
      <w:r w:rsidR="00523F51">
        <w:t xml:space="preserve"> taky</w:t>
      </w:r>
      <w:r w:rsidR="00CD4FD7">
        <w:t xml:space="preserve"> umožňoval </w:t>
      </w:r>
      <w:r w:rsidR="00835975">
        <w:t>implementaci</w:t>
      </w:r>
      <w:r w:rsidR="000F2F37">
        <w:t xml:space="preserve"> </w:t>
      </w:r>
      <w:r w:rsidR="00867614">
        <w:t>jeho vícejádrové podoby</w:t>
      </w:r>
      <w:r w:rsidR="00343D50">
        <w:t>. B</w:t>
      </w:r>
      <w:r w:rsidR="003C119F">
        <w:t>yl by navržen jako asynchronně</w:t>
      </w:r>
      <w:r>
        <w:t xml:space="preserve"> </w:t>
      </w:r>
      <w:r w:rsidR="003C119F">
        <w:t xml:space="preserve">řízený </w:t>
      </w:r>
      <w:r>
        <w:t>obvod, který</w:t>
      </w:r>
      <w:r w:rsidR="00343D50">
        <w:t xml:space="preserve"> má </w:t>
      </w:r>
      <w:r w:rsidR="004A49C6">
        <w:t>do budoucna velký potenciál</w:t>
      </w:r>
      <w:r w:rsidR="00FB4FBD">
        <w:t>, a</w:t>
      </w:r>
      <w:r>
        <w:t xml:space="preserve"> v neposlední řadě jsem</w:t>
      </w:r>
      <w:r w:rsidR="00AF3529">
        <w:t xml:space="preserve"> pro něj chtěl </w:t>
      </w:r>
      <w:r>
        <w:t>napsat na propagaci jeho možností jednoduché jádro multitaskingového operačního systému</w:t>
      </w:r>
      <w:r w:rsidR="000E22E4">
        <w:t>. Ale</w:t>
      </w:r>
      <w:r>
        <w:t xml:space="preserve"> především by byl naprosto jiný než všechny</w:t>
      </w:r>
      <w:r w:rsidR="005C0C2A">
        <w:t xml:space="preserve"> ostatní </w:t>
      </w:r>
      <w:r w:rsidR="007B73F4">
        <w:t xml:space="preserve">moderní </w:t>
      </w:r>
      <w:r w:rsidR="005C0C2A">
        <w:t>procesory – jednoduchý!</w:t>
      </w:r>
    </w:p>
    <w:p xmlns:wp14="http://schemas.microsoft.com/office/word/2010/wordml" w:rsidR="007037FB" w:rsidP="00055D92" w:rsidRDefault="008D0663" w14:paraId="06CB97B3" wp14:textId="77777777">
      <w:r>
        <w:t xml:space="preserve">Nicméně i já jsem si uvědomoval </w:t>
      </w:r>
      <w:r w:rsidR="006B61AC">
        <w:t>prvotní</w:t>
      </w:r>
      <w:r>
        <w:t xml:space="preserve"> rozsah této práce, ale pokud nás velké výzvy posouvají vpřed, proč si vybírat ty malé? </w:t>
      </w:r>
      <w:r w:rsidR="00A273EC">
        <w:t>Nakonec</w:t>
      </w:r>
      <w:r w:rsidR="007037FB">
        <w:t xml:space="preserve"> jsem získal v průběhu vypracovávání této maturitní práce mnoho vědo</w:t>
      </w:r>
      <w:r w:rsidR="009259D6">
        <w:t>mostí a</w:t>
      </w:r>
      <w:r w:rsidR="007037FB">
        <w:t xml:space="preserve"> zkušeností. Přečetl jsem stovky různých </w:t>
      </w:r>
      <w:r w:rsidR="00B80AA5">
        <w:t>materiálů popisujících procesory, operační systémy</w:t>
      </w:r>
      <w:r w:rsidR="005C3EB0">
        <w:t xml:space="preserve"> (zejména pak Linux)</w:t>
      </w:r>
      <w:r w:rsidR="00B80AA5">
        <w:t>, asynchronně řízené obvody</w:t>
      </w:r>
      <w:r w:rsidR="00333FE6">
        <w:t>, instrukční sady procesorů</w:t>
      </w:r>
      <w:r w:rsidR="00015C69">
        <w:t xml:space="preserve">, </w:t>
      </w:r>
      <w:r w:rsidR="005431C2">
        <w:t>zásobníkov</w:t>
      </w:r>
      <w:r w:rsidR="00231527">
        <w:t xml:space="preserve">é </w:t>
      </w:r>
      <w:r w:rsidR="005431C2">
        <w:t>počítače</w:t>
      </w:r>
      <w:r w:rsidR="00333FE6">
        <w:t xml:space="preserve"> a mnoho dalšíc</w:t>
      </w:r>
      <w:r w:rsidR="001C2BDF">
        <w:t>h</w:t>
      </w:r>
      <w:r w:rsidR="009559D0">
        <w:t xml:space="preserve"> takových</w:t>
      </w:r>
      <w:r w:rsidR="006D01D2">
        <w:t>, které by mi pomohly</w:t>
      </w:r>
      <w:r w:rsidR="00333FE6">
        <w:t xml:space="preserve"> </w:t>
      </w:r>
      <w:r w:rsidR="00D17216">
        <w:t xml:space="preserve">v budoucnosti </w:t>
      </w:r>
      <w:r w:rsidR="00333FE6">
        <w:t>vytvořit nejlepší procesor pro osobní počítače.</w:t>
      </w:r>
      <w:r w:rsidR="00015C69">
        <w:t xml:space="preserve"> Učinil jsem stovky rozhodnutí</w:t>
      </w:r>
      <w:r w:rsidR="00880873">
        <w:t>, díky kterým jsem ta</w:t>
      </w:r>
      <w:r w:rsidR="009A5BA0">
        <w:t>m, kde jsem</w:t>
      </w:r>
      <w:r w:rsidR="005C344D">
        <w:t>. P</w:t>
      </w:r>
      <w:r w:rsidR="00880873">
        <w:t xml:space="preserve">rošel jsem se </w:t>
      </w:r>
      <w:r w:rsidR="00A33015">
        <w:t>stovkami</w:t>
      </w:r>
      <w:r w:rsidR="003442F7">
        <w:t xml:space="preserve"> neprozkoumaných cest. P</w:t>
      </w:r>
      <w:r w:rsidR="007037FB">
        <w:t xml:space="preserve">oložil </w:t>
      </w:r>
      <w:r w:rsidR="008D4B90">
        <w:t xml:space="preserve">jsem </w:t>
      </w:r>
      <w:r w:rsidR="004A1A4F">
        <w:t>přes stovku</w:t>
      </w:r>
      <w:r w:rsidR="008D4B90">
        <w:t xml:space="preserve"> různých otázek svému konzultantovi, panu Ing. Janovi Pilčíkovi, </w:t>
      </w:r>
      <w:r w:rsidR="00343F19">
        <w:t xml:space="preserve">několik i </w:t>
      </w:r>
      <w:r w:rsidR="00D562C4">
        <w:t xml:space="preserve">svým </w:t>
      </w:r>
      <w:r w:rsidR="00343F19">
        <w:t>spolužákům, kteří se věnují programování</w:t>
      </w:r>
      <w:r w:rsidR="003629D5">
        <w:t>.</w:t>
      </w:r>
      <w:r w:rsidR="002070D7">
        <w:t xml:space="preserve"> A </w:t>
      </w:r>
      <w:r w:rsidR="0082505B">
        <w:t xml:space="preserve">podařilo se mi najít </w:t>
      </w:r>
      <w:r w:rsidR="005A3D53">
        <w:t>odpovědi na tisíce otázek.</w:t>
      </w:r>
    </w:p>
    <w:p xmlns:wp14="http://schemas.microsoft.com/office/word/2010/wordml" w:rsidRPr="00055D92" w:rsidR="00A273EC" w:rsidP="00880873" w:rsidRDefault="00F05CFA" w14:paraId="060039BF" wp14:textId="77777777">
      <w:pPr>
        <w:rPr>
          <w:i/>
        </w:rPr>
      </w:pPr>
      <w:r>
        <w:lastRenderedPageBreak/>
        <w:t>Nicméně</w:t>
      </w:r>
      <w:r w:rsidR="00552703">
        <w:t xml:space="preserve"> ani to nestačilo k tomu, aby se </w:t>
      </w:r>
      <w:r w:rsidR="00BE7C1A">
        <w:t>doposud</w:t>
      </w:r>
      <w:r w:rsidR="000F6AAA">
        <w:t xml:space="preserve"> </w:t>
      </w:r>
      <w:r w:rsidR="00552703">
        <w:t>z mé vize stala realita. V</w:t>
      </w:r>
      <w:r w:rsidR="008D0663">
        <w:t xml:space="preserve">elká část materiálů pro vytvoření tohoto </w:t>
      </w:r>
      <w:r w:rsidR="00257215">
        <w:t xml:space="preserve">původního </w:t>
      </w:r>
      <w:r w:rsidR="008D0663">
        <w:t>procesoru zůstala jen na papíře (několik set stránek</w:t>
      </w:r>
      <w:r w:rsidR="000C78E8">
        <w:t xml:space="preserve"> formátu</w:t>
      </w:r>
      <w:r w:rsidR="008D0663">
        <w:t xml:space="preserve"> A5) a jednou, až nastane správný čas, budou klíčovými nejen pro mě, ale i pro všechny, kteří chtějí </w:t>
      </w:r>
      <w:r w:rsidR="000A3833">
        <w:t>využít plný potenciál</w:t>
      </w:r>
      <w:r w:rsidR="00A200E6">
        <w:t xml:space="preserve"> budoucích</w:t>
      </w:r>
      <w:r w:rsidR="000A3833">
        <w:t xml:space="preserve"> procesor</w:t>
      </w:r>
      <w:r w:rsidR="00A200E6">
        <w:t>ů</w:t>
      </w:r>
      <w:r w:rsidR="00055D92">
        <w:t>.</w:t>
      </w:r>
      <w:r w:rsidR="00F87DE8">
        <w:t xml:space="preserve"> Děkuji.</w:t>
      </w:r>
    </w:p>
    <w:p xmlns:wp14="http://schemas.microsoft.com/office/word/2010/wordml" w:rsidRPr="002F4DC6" w:rsidR="00C94493" w:rsidP="004C1DC7" w:rsidRDefault="00C94493" w14:paraId="1B4F8B3D" wp14:textId="77777777">
      <w:pPr>
        <w:pStyle w:val="Nadpis"/>
        <w:suppressAutoHyphens/>
        <w:rPr>
          <w:rStyle w:val="Pokec"/>
          <w:color w:val="auto"/>
        </w:rPr>
      </w:pPr>
      <w:bookmarkStart w:name="_Toc37577735" w:id="173"/>
      <w:bookmarkStart w:name="_Toc88120446" w:id="174"/>
      <w:bookmarkStart w:name="_Toc88120683" w:id="175"/>
      <w:bookmarkStart w:name="_Toc88120895" w:id="176"/>
      <w:bookmarkStart w:name="_Toc88120999" w:id="177"/>
      <w:bookmarkStart w:name="_Toc88121042" w:id="178"/>
      <w:bookmarkStart w:name="_Toc88121179" w:id="179"/>
      <w:bookmarkStart w:name="_Toc88121553" w:id="180"/>
      <w:bookmarkStart w:name="_Toc88121610" w:id="181"/>
      <w:bookmarkStart w:name="_Toc88121748" w:id="182"/>
      <w:bookmarkStart w:name="_Toc88122014" w:id="183"/>
      <w:bookmarkStart w:name="_Toc88124619" w:id="184"/>
      <w:bookmarkStart w:name="_Toc88124656" w:id="185"/>
      <w:bookmarkStart w:name="_Toc88124806" w:id="186"/>
      <w:bookmarkStart w:name="_Toc88125789" w:id="187"/>
      <w:bookmarkStart w:name="_Toc88126309" w:id="188"/>
      <w:bookmarkStart w:name="_Toc88126460" w:id="189"/>
      <w:bookmarkStart w:name="_Toc88126527" w:id="190"/>
      <w:bookmarkStart w:name="_Toc88126556" w:id="191"/>
      <w:bookmarkStart w:name="_Toc88126772" w:id="192"/>
      <w:bookmarkStart w:name="_Toc88126862" w:id="193"/>
      <w:bookmarkStart w:name="_Toc88127103" w:id="194"/>
      <w:bookmarkStart w:name="_Toc88127146" w:id="195"/>
      <w:bookmarkStart w:name="_Toc88128511" w:id="196"/>
      <w:bookmarkStart w:name="_Toc107634153" w:id="197"/>
      <w:bookmarkStart w:name="_Toc107635188" w:id="198"/>
      <w:bookmarkStart w:name="_Toc107635228" w:id="199"/>
      <w:bookmarkStart w:name="_Toc107635245" w:id="200"/>
      <w:bookmarkStart w:name="_Toc444553979" w:id="201"/>
      <w:r>
        <w:lastRenderedPageBreak/>
        <w:t>Seznam použité literatury</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xmlns:wp14="http://schemas.microsoft.com/office/word/2010/wordml" w:rsidR="00376843" w:rsidP="000F2319" w:rsidRDefault="00691F0A" w14:paraId="29A09C8E" wp14:textId="77777777">
      <w:pPr>
        <w:pStyle w:val="Literatura"/>
        <w:jc w:val="left"/>
      </w:pPr>
      <w:bookmarkStart w:name="_Ref94455389" w:id="202"/>
      <w:r>
        <w:t>[</w:t>
      </w:r>
      <w:r>
        <w:fldChar w:fldCharType="begin"/>
      </w:r>
      <w:r>
        <w:instrText> SEQ [ \* ARABIC </w:instrText>
      </w:r>
      <w:r>
        <w:fldChar w:fldCharType="separate"/>
      </w:r>
      <w:r w:rsidR="00BC592D">
        <w:rPr>
          <w:noProof/>
        </w:rPr>
        <w:t>1</w:t>
      </w:r>
      <w:r>
        <w:fldChar w:fldCharType="end"/>
      </w:r>
      <w:bookmarkEnd w:id="202"/>
      <w:r>
        <w:t>]</w:t>
      </w:r>
      <w:r>
        <w:tab/>
      </w:r>
      <w:r w:rsidR="005D2503">
        <w:t xml:space="preserve"> Internet,</w:t>
      </w:r>
      <w:r w:rsidR="00387E2A">
        <w:t xml:space="preserve"> </w:t>
      </w:r>
      <w:r w:rsidR="00376843">
        <w:t>x86 [online], poslední aktualizace 18. 11.</w:t>
      </w:r>
      <w:r w:rsidRPr="00376843" w:rsidR="00376843">
        <w:t xml:space="preserve"> </w:t>
      </w:r>
      <w:r w:rsidR="00376843">
        <w:t xml:space="preserve">2015 </w:t>
      </w:r>
      <w:r w:rsidR="004E5371">
        <w:t>[cit. 2016-02-28</w:t>
      </w:r>
      <w:r w:rsidR="00376843">
        <w:t>]</w:t>
      </w:r>
      <w:r w:rsidR="000F2319">
        <w:t>,</w:t>
      </w:r>
      <w:r w:rsidR="000F2319">
        <w:br/>
      </w:r>
      <w:r w:rsidR="008D342F">
        <w:t>Wikipedia</w:t>
      </w:r>
      <w:r w:rsidR="00376843">
        <w:t>.</w:t>
      </w:r>
    </w:p>
    <w:p xmlns:wp14="http://schemas.microsoft.com/office/word/2010/wordml" w:rsidR="000F2319" w:rsidP="004E5371" w:rsidRDefault="00376843" w14:paraId="62C1D65C" wp14:textId="77777777">
      <w:pPr>
        <w:pStyle w:val="Literatura"/>
        <w:jc w:val="left"/>
      </w:pPr>
      <w:r w:rsidRPr="00376843">
        <w:t>Dostupné z</w:t>
      </w:r>
      <w:r w:rsidR="000F2319">
        <w:t xml:space="preserve"> WWW:</w:t>
      </w:r>
    </w:p>
    <w:p xmlns:wp14="http://schemas.microsoft.com/office/word/2010/wordml" w:rsidR="00691F0A" w:rsidP="004E5371" w:rsidRDefault="00376843" w14:paraId="04EFCC28" wp14:textId="77777777">
      <w:pPr>
        <w:pStyle w:val="Literatura"/>
        <w:jc w:val="left"/>
      </w:pPr>
      <w:r>
        <w:t>&lt;https</w:t>
      </w:r>
      <w:r w:rsidRPr="00376843">
        <w:t>://cs.wikipedia.org/wiki/X86</w:t>
      </w:r>
      <w:r>
        <w:t>&gt;</w:t>
      </w:r>
    </w:p>
    <w:p xmlns:wp14="http://schemas.microsoft.com/office/word/2010/wordml" w:rsidR="000F2319" w:rsidP="004E5371" w:rsidRDefault="000F2319" w14:paraId="03EFCA41" wp14:textId="77777777">
      <w:pPr>
        <w:pStyle w:val="Literatura"/>
        <w:jc w:val="left"/>
        <w:rPr>
          <w:bCs/>
        </w:rPr>
      </w:pPr>
    </w:p>
    <w:p xmlns:wp14="http://schemas.microsoft.com/office/word/2010/wordml" w:rsidR="00691F0A" w:rsidP="004E5371" w:rsidRDefault="005D2503" w14:paraId="761304C4" wp14:textId="77777777">
      <w:pPr>
        <w:pStyle w:val="Literatura"/>
        <w:jc w:val="left"/>
        <w:rPr>
          <w:bCs/>
        </w:rPr>
      </w:pPr>
      <w:r>
        <w:rPr>
          <w:bCs/>
        </w:rPr>
        <w:t>[2]</w:t>
      </w:r>
      <w:r w:rsidR="00700B7D">
        <w:rPr>
          <w:bCs/>
        </w:rPr>
        <w:t xml:space="preserve"> Internet, </w:t>
      </w:r>
      <w:proofErr w:type="spellStart"/>
      <w:r w:rsidR="004E5371">
        <w:rPr>
          <w:bCs/>
        </w:rPr>
        <w:t>Addition</w:t>
      </w:r>
      <w:proofErr w:type="spellEnd"/>
      <w:r w:rsidR="004E5371">
        <w:rPr>
          <w:bCs/>
        </w:rPr>
        <w:t xml:space="preserve"> [online], poslední aktualizace 11. 2. </w:t>
      </w:r>
      <w:r w:rsidR="00886645">
        <w:rPr>
          <w:bCs/>
        </w:rPr>
        <w:t>20</w:t>
      </w:r>
      <w:r w:rsidR="004E5371">
        <w:rPr>
          <w:bCs/>
        </w:rPr>
        <w:t>16 [cit. 2016-02-28]</w:t>
      </w:r>
      <w:r w:rsidR="000F2319">
        <w:rPr>
          <w:bCs/>
        </w:rPr>
        <w:t xml:space="preserve">, </w:t>
      </w:r>
      <w:r w:rsidR="004E5371">
        <w:rPr>
          <w:bCs/>
        </w:rPr>
        <w:t>Wikipedia.</w:t>
      </w:r>
    </w:p>
    <w:p xmlns:wp14="http://schemas.microsoft.com/office/word/2010/wordml" w:rsidR="000F2319" w:rsidP="004E5371" w:rsidRDefault="000F2319" w14:paraId="200F89C6" wp14:textId="77777777">
      <w:pPr>
        <w:pStyle w:val="Literatura"/>
        <w:jc w:val="left"/>
        <w:rPr>
          <w:bCs/>
        </w:rPr>
      </w:pPr>
      <w:r>
        <w:rPr>
          <w:bCs/>
        </w:rPr>
        <w:t>Dostupné z WWW:</w:t>
      </w:r>
    </w:p>
    <w:p xmlns:wp14="http://schemas.microsoft.com/office/word/2010/wordml" w:rsidR="004E5371" w:rsidP="004E5371" w:rsidRDefault="004E5371" w14:paraId="4A6ABC30" wp14:textId="77777777">
      <w:pPr>
        <w:pStyle w:val="Literatura"/>
        <w:jc w:val="left"/>
        <w:rPr>
          <w:bCs/>
        </w:rPr>
      </w:pPr>
      <w:r>
        <w:rPr>
          <w:bCs/>
        </w:rPr>
        <w:t>&lt;</w:t>
      </w:r>
      <w:r w:rsidRPr="004E5371">
        <w:t xml:space="preserve"> </w:t>
      </w:r>
      <w:hyperlink w:history="1" r:id="rId44">
        <w:r w:rsidRPr="00A5779D" w:rsidR="00886645">
          <w:rPr>
            <w:rStyle w:val="Hypertextovodkaz"/>
            <w:bCs/>
          </w:rPr>
          <w:t>https://en.wikipedia.org/wiki/Addition</w:t>
        </w:r>
      </w:hyperlink>
      <w:r>
        <w:rPr>
          <w:bCs/>
        </w:rPr>
        <w:t>&gt;</w:t>
      </w:r>
    </w:p>
    <w:p xmlns:wp14="http://schemas.microsoft.com/office/word/2010/wordml" w:rsidR="000F2319" w:rsidP="004E5371" w:rsidRDefault="000F2319" w14:paraId="5F96A722" wp14:textId="77777777">
      <w:pPr>
        <w:pStyle w:val="Literatura"/>
        <w:jc w:val="left"/>
        <w:rPr>
          <w:bCs/>
        </w:rPr>
      </w:pPr>
    </w:p>
    <w:p xmlns:wp14="http://schemas.microsoft.com/office/word/2010/wordml" w:rsidR="00886645" w:rsidP="004E5371" w:rsidRDefault="000F2319" w14:paraId="1D7D1659" wp14:textId="77777777">
      <w:pPr>
        <w:pStyle w:val="Literatura"/>
        <w:jc w:val="left"/>
        <w:rPr>
          <w:bCs/>
        </w:rPr>
      </w:pPr>
      <w:r>
        <w:rPr>
          <w:bCs/>
        </w:rPr>
        <w:t xml:space="preserve"> </w:t>
      </w:r>
      <w:r w:rsidR="00457EE8">
        <w:rPr>
          <w:bCs/>
        </w:rPr>
        <w:t>[3</w:t>
      </w:r>
      <w:r w:rsidR="00886645">
        <w:rPr>
          <w:bCs/>
        </w:rPr>
        <w:t xml:space="preserve">] </w:t>
      </w:r>
      <w:r w:rsidR="00886645">
        <w:rPr>
          <w:bCs/>
        </w:rPr>
        <w:tab/>
      </w:r>
      <w:r w:rsidR="00886645">
        <w:rPr>
          <w:bCs/>
        </w:rPr>
        <w:t xml:space="preserve">Internet, </w:t>
      </w:r>
      <w:proofErr w:type="spellStart"/>
      <w:r>
        <w:rPr>
          <w:bCs/>
        </w:rPr>
        <w:t>I</w:t>
      </w:r>
      <w:r w:rsidRPr="000F2319">
        <w:rPr>
          <w:bCs/>
        </w:rPr>
        <w:t>ntroduction</w:t>
      </w:r>
      <w:proofErr w:type="spellEnd"/>
      <w:r w:rsidRPr="000F2319">
        <w:rPr>
          <w:bCs/>
        </w:rPr>
        <w:t xml:space="preserve"> to </w:t>
      </w:r>
      <w:proofErr w:type="spellStart"/>
      <w:r w:rsidRPr="000F2319">
        <w:rPr>
          <w:bCs/>
        </w:rPr>
        <w:t>combi</w:t>
      </w:r>
      <w:r>
        <w:rPr>
          <w:bCs/>
        </w:rPr>
        <w:t>national</w:t>
      </w:r>
      <w:proofErr w:type="spellEnd"/>
      <w:r>
        <w:rPr>
          <w:bCs/>
        </w:rPr>
        <w:t xml:space="preserve"> and </w:t>
      </w:r>
      <w:proofErr w:type="spellStart"/>
      <w:r>
        <w:rPr>
          <w:bCs/>
        </w:rPr>
        <w:t>sequentialcircuit</w:t>
      </w:r>
      <w:proofErr w:type="spellEnd"/>
      <w:r>
        <w:rPr>
          <w:bCs/>
        </w:rPr>
        <w:t xml:space="preserve">, </w:t>
      </w:r>
      <w:r w:rsidR="00886645">
        <w:rPr>
          <w:bCs/>
        </w:rPr>
        <w:t>poslední</w:t>
      </w:r>
      <w:r>
        <w:rPr>
          <w:bCs/>
        </w:rPr>
        <w:t xml:space="preserve"> aktualizace </w:t>
      </w:r>
      <w:r w:rsidR="00BE0AC2">
        <w:rPr>
          <w:bCs/>
        </w:rPr>
        <w:t>2011 [cit. 2016-02-28], KKHSOU</w:t>
      </w:r>
      <w:r>
        <w:rPr>
          <w:bCs/>
        </w:rPr>
        <w:t>.</w:t>
      </w:r>
    </w:p>
    <w:p xmlns:wp14="http://schemas.microsoft.com/office/word/2010/wordml" w:rsidR="00BE0AC2" w:rsidP="004E5371" w:rsidRDefault="00BE0AC2" w14:paraId="5ADB2710" wp14:textId="77777777">
      <w:pPr>
        <w:pStyle w:val="Literatura"/>
        <w:jc w:val="left"/>
        <w:rPr>
          <w:bCs/>
        </w:rPr>
      </w:pPr>
      <w:r>
        <w:rPr>
          <w:bCs/>
        </w:rPr>
        <w:t>Dostupné z WWW:</w:t>
      </w:r>
      <w:r w:rsidR="00140A47">
        <w:rPr>
          <w:bCs/>
        </w:rPr>
        <w:t xml:space="preserve"> </w:t>
      </w:r>
      <w:r>
        <w:rPr>
          <w:bCs/>
        </w:rPr>
        <w:t>&lt;</w:t>
      </w:r>
      <w:r w:rsidRPr="00BE0AC2">
        <w:rPr>
          <w:bCs/>
        </w:rPr>
        <w:t>http://www.kkhsou.in/main/EVidya2/computer_science/combinational_sequential.html</w:t>
      </w:r>
      <w:r>
        <w:rPr>
          <w:bCs/>
        </w:rPr>
        <w:t>&gt;</w:t>
      </w:r>
    </w:p>
    <w:p xmlns:wp14="http://schemas.microsoft.com/office/word/2010/wordml" w:rsidR="000F2319" w:rsidP="00E53422" w:rsidRDefault="000F2319" w14:paraId="5B95CD12" wp14:textId="77777777">
      <w:pPr>
        <w:pStyle w:val="Literatura"/>
        <w:ind w:left="0" w:firstLine="0"/>
        <w:jc w:val="left"/>
        <w:rPr>
          <w:bCs/>
        </w:rPr>
      </w:pPr>
    </w:p>
    <w:p xmlns:wp14="http://schemas.microsoft.com/office/word/2010/wordml" w:rsidR="000F2319" w:rsidP="000F2319" w:rsidRDefault="002F4DC6" w14:paraId="5D03EA70" wp14:textId="77777777">
      <w:pPr>
        <w:pStyle w:val="Literatura"/>
        <w:suppressAutoHyphens/>
        <w:jc w:val="left"/>
        <w:rPr>
          <w:bCs/>
        </w:rPr>
      </w:pPr>
      <w:r>
        <w:rPr>
          <w:bCs/>
        </w:rPr>
        <w:t xml:space="preserve">[4] Internet, </w:t>
      </w:r>
      <w:r w:rsidR="00E53422">
        <w:rPr>
          <w:bCs/>
        </w:rPr>
        <w:t>Proces</w:t>
      </w:r>
      <w:r>
        <w:rPr>
          <w:bCs/>
        </w:rPr>
        <w:t>, poslední aktualizac</w:t>
      </w:r>
      <w:r w:rsidR="000F2319">
        <w:rPr>
          <w:bCs/>
        </w:rPr>
        <w:t>e 1. 5. 2015 [cit. 2016-02-28],</w:t>
      </w:r>
      <w:r w:rsidR="000F2319">
        <w:rPr>
          <w:bCs/>
        </w:rPr>
        <w:br/>
      </w:r>
      <w:r>
        <w:rPr>
          <w:bCs/>
        </w:rPr>
        <w:t xml:space="preserve">Učíme se </w:t>
      </w:r>
      <w:r w:rsidR="000F2319">
        <w:rPr>
          <w:bCs/>
        </w:rPr>
        <w:t>VHDL</w:t>
      </w:r>
      <w:r w:rsidR="00431160">
        <w:rPr>
          <w:bCs/>
        </w:rPr>
        <w:t>.</w:t>
      </w:r>
    </w:p>
    <w:p xmlns:wp14="http://schemas.microsoft.com/office/word/2010/wordml" w:rsidR="002F4DC6" w:rsidP="000F2319" w:rsidRDefault="000F2319" w14:paraId="4A91CE3C" wp14:textId="77777777">
      <w:pPr>
        <w:pStyle w:val="Literatura"/>
        <w:suppressAutoHyphens/>
        <w:jc w:val="left"/>
        <w:rPr>
          <w:bCs/>
        </w:rPr>
      </w:pPr>
      <w:r>
        <w:rPr>
          <w:bCs/>
        </w:rPr>
        <w:t>Dostupné z WWW:</w:t>
      </w:r>
      <w:r>
        <w:rPr>
          <w:bCs/>
        </w:rPr>
        <w:br/>
      </w:r>
      <w:r w:rsidR="002F4DC6">
        <w:rPr>
          <w:bCs/>
        </w:rPr>
        <w:t>&lt;</w:t>
      </w:r>
      <w:r w:rsidRPr="002F4DC6" w:rsidR="002F4DC6">
        <w:t xml:space="preserve"> </w:t>
      </w:r>
      <w:hyperlink w:history="1" r:id="rId45">
        <w:r w:rsidRPr="00A5779D" w:rsidR="00140A47">
          <w:rPr>
            <w:rStyle w:val="Hypertextovodkaz"/>
            <w:bCs/>
          </w:rPr>
          <w:t>http://vhdl.cz/proces</w:t>
        </w:r>
      </w:hyperlink>
      <w:r w:rsidR="002F4DC6">
        <w:rPr>
          <w:bCs/>
        </w:rPr>
        <w:t>&gt;</w:t>
      </w:r>
    </w:p>
    <w:p xmlns:wp14="http://schemas.microsoft.com/office/word/2010/wordml" w:rsidR="00E53422" w:rsidP="000F2319" w:rsidRDefault="00E53422" w14:paraId="5220BBB2" wp14:textId="77777777">
      <w:pPr>
        <w:pStyle w:val="Literatura"/>
        <w:suppressAutoHyphens/>
        <w:jc w:val="left"/>
        <w:rPr>
          <w:bCs/>
        </w:rPr>
      </w:pPr>
    </w:p>
    <w:p xmlns:wp14="http://schemas.microsoft.com/office/word/2010/wordml" w:rsidR="00E53422" w:rsidP="000F2319" w:rsidRDefault="00E53422" w14:paraId="6FA70355" wp14:textId="77777777">
      <w:pPr>
        <w:pStyle w:val="Literatura"/>
        <w:suppressAutoHyphens/>
        <w:jc w:val="left"/>
        <w:rPr>
          <w:bCs/>
        </w:rPr>
      </w:pPr>
      <w:r>
        <w:rPr>
          <w:bCs/>
        </w:rPr>
        <w:t>[</w:t>
      </w:r>
      <w:r w:rsidR="00FF4A23">
        <w:rPr>
          <w:bCs/>
        </w:rPr>
        <w:t>5</w:t>
      </w:r>
      <w:r>
        <w:rPr>
          <w:bCs/>
        </w:rPr>
        <w:t xml:space="preserve">] Internet, Jak se v programování dostat za hranice fyziky, poslední aktualizace 2011 [cit. 2016-02-29], </w:t>
      </w:r>
      <w:proofErr w:type="spellStart"/>
      <w:r>
        <w:rPr>
          <w:bCs/>
        </w:rPr>
        <w:t>Livejournal</w:t>
      </w:r>
      <w:proofErr w:type="spellEnd"/>
      <w:r>
        <w:rPr>
          <w:bCs/>
        </w:rPr>
        <w:t>.</w:t>
      </w:r>
    </w:p>
    <w:p xmlns:wp14="http://schemas.microsoft.com/office/word/2010/wordml" w:rsidR="00CA1C90" w:rsidP="00CA1C90" w:rsidRDefault="00CA1C90" w14:paraId="6579EAB3" wp14:textId="77777777">
      <w:pPr>
        <w:pStyle w:val="Literatura"/>
        <w:suppressAutoHyphens/>
        <w:jc w:val="left"/>
        <w:rPr>
          <w:bCs/>
        </w:rPr>
      </w:pPr>
      <w:r>
        <w:rPr>
          <w:bCs/>
        </w:rPr>
        <w:t>Dostupné z WWW:</w:t>
      </w:r>
      <w:r>
        <w:rPr>
          <w:bCs/>
        </w:rPr>
        <w:br/>
      </w:r>
      <w:r>
        <w:rPr>
          <w:bCs/>
        </w:rPr>
        <w:t>&lt;</w:t>
      </w:r>
      <w:r w:rsidRPr="00CA1C90">
        <w:t xml:space="preserve"> </w:t>
      </w:r>
      <w:r w:rsidRPr="00CA1C90">
        <w:rPr>
          <w:bCs/>
        </w:rPr>
        <w:t>http://panchul.livejournal.com/184647.html</w:t>
      </w:r>
      <w:r>
        <w:rPr>
          <w:bCs/>
        </w:rPr>
        <w:t>&gt;</w:t>
      </w:r>
    </w:p>
    <w:p xmlns:wp14="http://schemas.microsoft.com/office/word/2010/wordml" w:rsidR="00CA1C90" w:rsidRDefault="00CA1C90" w14:paraId="13CB595B" wp14:textId="77777777">
      <w:pPr>
        <w:spacing w:after="0" w:line="240" w:lineRule="auto"/>
        <w:jc w:val="left"/>
        <w:rPr>
          <w:bCs/>
        </w:rPr>
      </w:pPr>
      <w:r>
        <w:rPr>
          <w:bCs/>
        </w:rPr>
        <w:br w:type="page"/>
      </w:r>
    </w:p>
    <w:p xmlns:wp14="http://schemas.microsoft.com/office/word/2010/wordml" w:rsidR="00431160" w:rsidP="000F2319" w:rsidRDefault="00E53422" w14:paraId="5E9C088E" wp14:textId="77777777">
      <w:pPr>
        <w:pStyle w:val="Literatura"/>
        <w:suppressAutoHyphens/>
        <w:jc w:val="left"/>
        <w:rPr>
          <w:bCs/>
        </w:rPr>
      </w:pPr>
      <w:r>
        <w:rPr>
          <w:bCs/>
        </w:rPr>
        <w:lastRenderedPageBreak/>
        <w:t>[6</w:t>
      </w:r>
      <w:r w:rsidR="00431160">
        <w:rPr>
          <w:bCs/>
        </w:rPr>
        <w:t xml:space="preserve">] Internet, </w:t>
      </w:r>
      <w:proofErr w:type="spellStart"/>
      <w:r w:rsidR="00431160">
        <w:rPr>
          <w:bCs/>
        </w:rPr>
        <w:t>Basys</w:t>
      </w:r>
      <w:proofErr w:type="spellEnd"/>
      <w:r w:rsidR="00431160">
        <w:rPr>
          <w:bCs/>
        </w:rPr>
        <w:t xml:space="preserve"> 2 ™ FPGA </w:t>
      </w:r>
      <w:proofErr w:type="spellStart"/>
      <w:r w:rsidR="00431160">
        <w:rPr>
          <w:bCs/>
        </w:rPr>
        <w:t>Board</w:t>
      </w:r>
      <w:proofErr w:type="spellEnd"/>
      <w:r w:rsidR="00431160">
        <w:rPr>
          <w:bCs/>
        </w:rPr>
        <w:t xml:space="preserve"> Reference </w:t>
      </w:r>
      <w:proofErr w:type="spellStart"/>
      <w:r w:rsidR="00431160">
        <w:rPr>
          <w:bCs/>
        </w:rPr>
        <w:t>Manual</w:t>
      </w:r>
      <w:proofErr w:type="spellEnd"/>
      <w:r w:rsidR="00431160">
        <w:rPr>
          <w:bCs/>
        </w:rPr>
        <w:t>, poslední aktualizace 11.</w:t>
      </w:r>
      <w:r w:rsidR="00456569">
        <w:rPr>
          <w:bCs/>
        </w:rPr>
        <w:t xml:space="preserve"> </w:t>
      </w:r>
      <w:r w:rsidR="00431160">
        <w:rPr>
          <w:bCs/>
        </w:rPr>
        <w:t>11.</w:t>
      </w:r>
      <w:r w:rsidR="00456569">
        <w:rPr>
          <w:bCs/>
        </w:rPr>
        <w:t xml:space="preserve"> </w:t>
      </w:r>
      <w:r w:rsidR="00431160">
        <w:rPr>
          <w:bCs/>
        </w:rPr>
        <w:t xml:space="preserve">2011 [cit. 2016-02-29], </w:t>
      </w:r>
      <w:proofErr w:type="spellStart"/>
      <w:r w:rsidR="00431160">
        <w:rPr>
          <w:bCs/>
        </w:rPr>
        <w:t>Digilent</w:t>
      </w:r>
      <w:proofErr w:type="spellEnd"/>
      <w:r w:rsidR="00431160">
        <w:rPr>
          <w:bCs/>
        </w:rPr>
        <w:t>.</w:t>
      </w:r>
    </w:p>
    <w:p xmlns:wp14="http://schemas.microsoft.com/office/word/2010/wordml" w:rsidR="00431160" w:rsidP="00431160" w:rsidRDefault="00431160" w14:paraId="72F20325" wp14:textId="77777777">
      <w:pPr>
        <w:pStyle w:val="Literatura"/>
        <w:suppressAutoHyphens/>
        <w:jc w:val="left"/>
        <w:rPr>
          <w:bCs/>
        </w:rPr>
      </w:pPr>
      <w:r>
        <w:rPr>
          <w:bCs/>
        </w:rPr>
        <w:t>Dostupné z WWW:</w:t>
      </w:r>
      <w:r>
        <w:rPr>
          <w:bCs/>
        </w:rPr>
        <w:br/>
      </w:r>
      <w:r>
        <w:rPr>
          <w:bCs/>
        </w:rPr>
        <w:t>&lt;</w:t>
      </w:r>
      <w:r w:rsidRPr="00431160">
        <w:t xml:space="preserve"> </w:t>
      </w:r>
      <w:r w:rsidRPr="00431160">
        <w:rPr>
          <w:bCs/>
        </w:rPr>
        <w:t>https://reference.digilentinc.com/_media/basys2:basys2_rm.pdf</w:t>
      </w:r>
      <w:r>
        <w:rPr>
          <w:bCs/>
        </w:rPr>
        <w:t>&gt;</w:t>
      </w:r>
    </w:p>
    <w:p xmlns:wp14="http://schemas.microsoft.com/office/word/2010/wordml" w:rsidRPr="00C36559" w:rsidR="00C36559" w:rsidP="00C36559" w:rsidRDefault="00C94493" w14:paraId="3D101996" wp14:textId="77777777">
      <w:pPr>
        <w:pStyle w:val="Nadpis"/>
        <w:suppressAutoHyphens/>
      </w:pPr>
      <w:bookmarkStart w:name="_Toc37577736" w:id="203"/>
      <w:bookmarkStart w:name="_Toc88120447" w:id="204"/>
      <w:bookmarkStart w:name="_Toc88120684" w:id="205"/>
      <w:bookmarkStart w:name="_Toc88120896" w:id="206"/>
      <w:bookmarkStart w:name="_Toc88121000" w:id="207"/>
      <w:bookmarkStart w:name="_Toc88121043" w:id="208"/>
      <w:bookmarkStart w:name="_Toc88121180" w:id="209"/>
      <w:bookmarkStart w:name="_Toc88121554" w:id="210"/>
      <w:bookmarkStart w:name="_Toc88121611" w:id="211"/>
      <w:bookmarkStart w:name="_Toc88121749" w:id="212"/>
      <w:bookmarkStart w:name="_Toc88122015" w:id="213"/>
      <w:bookmarkStart w:name="_Toc88124620" w:id="214"/>
      <w:bookmarkStart w:name="_Toc88124657" w:id="215"/>
      <w:bookmarkStart w:name="_Toc88124807" w:id="216"/>
      <w:bookmarkStart w:name="_Toc88125790" w:id="217"/>
      <w:bookmarkStart w:name="_Toc88126310" w:id="218"/>
      <w:bookmarkStart w:name="_Toc88126461" w:id="219"/>
      <w:bookmarkStart w:name="_Toc88126528" w:id="220"/>
      <w:bookmarkStart w:name="_Toc88126557" w:id="221"/>
      <w:bookmarkStart w:name="_Toc88126773" w:id="222"/>
      <w:bookmarkStart w:name="_Toc88126863" w:id="223"/>
      <w:bookmarkStart w:name="_Toc88127104" w:id="224"/>
      <w:bookmarkStart w:name="_Toc88127147" w:id="225"/>
      <w:bookmarkStart w:name="_Toc88128512" w:id="226"/>
      <w:bookmarkStart w:name="_Toc107634154" w:id="227"/>
      <w:bookmarkStart w:name="_Toc107635189" w:id="228"/>
      <w:bookmarkStart w:name="_Toc107635229" w:id="229"/>
      <w:bookmarkStart w:name="_Toc107635246" w:id="230"/>
      <w:bookmarkStart w:name="_Toc444553980" w:id="231"/>
      <w:r>
        <w:lastRenderedPageBreak/>
        <w:t>Seznam použitých symbolů a zkratek</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tbl>
      <w:tblPr>
        <w:tblW w:w="8859" w:type="dxa"/>
        <w:tblCellMar>
          <w:left w:w="0" w:type="dxa"/>
          <w:right w:w="70" w:type="dxa"/>
        </w:tblCellMar>
        <w:tblLook w:val="04A0" w:firstRow="1" w:lastRow="0" w:firstColumn="1" w:lastColumn="0" w:noHBand="0" w:noVBand="1"/>
      </w:tblPr>
      <w:tblGrid>
        <w:gridCol w:w="791"/>
        <w:gridCol w:w="168"/>
        <w:gridCol w:w="7900"/>
      </w:tblGrid>
      <w:tr xmlns:wp14="http://schemas.microsoft.com/office/word/2010/wordml" w:rsidR="00847AC6" w:rsidTr="00134131" w14:paraId="01223AE0" wp14:textId="77777777">
        <w:tc>
          <w:tcPr>
            <w:tcW w:w="0" w:type="auto"/>
            <w:noWrap/>
          </w:tcPr>
          <w:p w:rsidR="00847AC6" w:rsidP="009A634B" w:rsidRDefault="00847AC6" w14:paraId="59CE36B3" wp14:textId="77777777">
            <w:pPr>
              <w:pStyle w:val="Bezodstavce"/>
            </w:pPr>
            <w:r>
              <w:t>VHDL</w:t>
            </w:r>
          </w:p>
        </w:tc>
        <w:tc>
          <w:tcPr>
            <w:tcW w:w="168" w:type="dxa"/>
          </w:tcPr>
          <w:p w:rsidR="00847AC6" w:rsidRDefault="00847AC6" w14:paraId="6D9C8D39" wp14:textId="77777777">
            <w:pPr>
              <w:pStyle w:val="Bezodstavce"/>
            </w:pPr>
          </w:p>
        </w:tc>
        <w:tc>
          <w:tcPr>
            <w:tcW w:w="7900" w:type="dxa"/>
          </w:tcPr>
          <w:p w:rsidR="00847AC6" w:rsidRDefault="00EE4480" w14:paraId="20993C13" wp14:textId="77777777">
            <w:pPr>
              <w:pStyle w:val="Bezodstavce"/>
            </w:pPr>
            <w:r>
              <w:t>Jazyk pro popis hardware (</w:t>
            </w:r>
            <w:r w:rsidR="00847AC6">
              <w:t xml:space="preserve">VHSIC Hardware </w:t>
            </w:r>
            <w:proofErr w:type="spellStart"/>
            <w:r w:rsidR="00847AC6">
              <w:t>Description</w:t>
            </w:r>
            <w:proofErr w:type="spellEnd"/>
            <w:r w:rsidR="00847AC6">
              <w:t xml:space="preserve"> </w:t>
            </w:r>
            <w:proofErr w:type="spellStart"/>
            <w:r w:rsidR="00847AC6">
              <w:t>Language</w:t>
            </w:r>
            <w:proofErr w:type="spellEnd"/>
            <w:r>
              <w:t>)</w:t>
            </w:r>
          </w:p>
        </w:tc>
      </w:tr>
      <w:tr xmlns:wp14="http://schemas.microsoft.com/office/word/2010/wordml" w:rsidR="00847AC6" w:rsidTr="00134131" w14:paraId="5D37FF27" wp14:textId="77777777">
        <w:tc>
          <w:tcPr>
            <w:tcW w:w="0" w:type="auto"/>
            <w:noWrap/>
          </w:tcPr>
          <w:p w:rsidR="00847AC6" w:rsidP="009A634B" w:rsidRDefault="00847AC6" w14:paraId="399BE1AC" wp14:textId="77777777">
            <w:pPr>
              <w:pStyle w:val="Bezodstavce"/>
            </w:pPr>
            <w:r>
              <w:t>VHSIC</w:t>
            </w:r>
          </w:p>
        </w:tc>
        <w:tc>
          <w:tcPr>
            <w:tcW w:w="168" w:type="dxa"/>
          </w:tcPr>
          <w:p w:rsidR="00847AC6" w:rsidRDefault="00847AC6" w14:paraId="675E05EE" wp14:textId="77777777">
            <w:pPr>
              <w:pStyle w:val="Bezodstavce"/>
            </w:pPr>
          </w:p>
        </w:tc>
        <w:tc>
          <w:tcPr>
            <w:tcW w:w="7900" w:type="dxa"/>
          </w:tcPr>
          <w:p w:rsidR="00847AC6" w:rsidRDefault="00B67450" w14:paraId="3BE09ED5" wp14:textId="77777777">
            <w:pPr>
              <w:pStyle w:val="Bezodstavce"/>
            </w:pPr>
            <w:r>
              <w:t>Velmi rychlé</w:t>
            </w:r>
            <w:r w:rsidR="00847AC6">
              <w:t xml:space="preserve"> integrované obvody</w:t>
            </w:r>
            <w:r>
              <w:t xml:space="preserve"> (</w:t>
            </w:r>
            <w:r w:rsidRPr="00B67450">
              <w:t xml:space="preserve">Very </w:t>
            </w:r>
            <w:proofErr w:type="spellStart"/>
            <w:r w:rsidRPr="00B67450">
              <w:t>High</w:t>
            </w:r>
            <w:proofErr w:type="spellEnd"/>
            <w:r w:rsidRPr="00B67450">
              <w:t xml:space="preserve"> Speed </w:t>
            </w:r>
            <w:proofErr w:type="spellStart"/>
            <w:r w:rsidRPr="00B67450">
              <w:t>Integrated</w:t>
            </w:r>
            <w:proofErr w:type="spellEnd"/>
            <w:r w:rsidRPr="00B67450">
              <w:t xml:space="preserve"> </w:t>
            </w:r>
            <w:proofErr w:type="spellStart"/>
            <w:r w:rsidRPr="00B67450">
              <w:t>Circuit</w:t>
            </w:r>
            <w:proofErr w:type="spellEnd"/>
            <w:r>
              <w:t>)</w:t>
            </w:r>
          </w:p>
        </w:tc>
      </w:tr>
      <w:tr xmlns:wp14="http://schemas.microsoft.com/office/word/2010/wordml" w:rsidR="00847AC6" w:rsidTr="00134131" w14:paraId="542CE327" wp14:textId="77777777">
        <w:tc>
          <w:tcPr>
            <w:tcW w:w="0" w:type="auto"/>
            <w:noWrap/>
          </w:tcPr>
          <w:p w:rsidR="00847AC6" w:rsidP="009A634B" w:rsidRDefault="00847AC6" w14:paraId="40C2628F" wp14:textId="77777777">
            <w:pPr>
              <w:pStyle w:val="Bezodstavce"/>
            </w:pPr>
            <w:r>
              <w:t>FPGA</w:t>
            </w:r>
          </w:p>
        </w:tc>
        <w:tc>
          <w:tcPr>
            <w:tcW w:w="168" w:type="dxa"/>
          </w:tcPr>
          <w:p w:rsidR="00847AC6" w:rsidRDefault="00847AC6" w14:paraId="2FC17F8B" wp14:textId="77777777">
            <w:pPr>
              <w:pStyle w:val="Bezodstavce"/>
            </w:pPr>
          </w:p>
        </w:tc>
        <w:tc>
          <w:tcPr>
            <w:tcW w:w="7900" w:type="dxa"/>
          </w:tcPr>
          <w:p w:rsidR="00847AC6" w:rsidRDefault="00847AC6" w14:paraId="1040A987" wp14:textId="77777777">
            <w:pPr>
              <w:pStyle w:val="Bezodstavce"/>
            </w:pPr>
            <w:r>
              <w:t>Programovatelné hradlové pole (</w:t>
            </w:r>
            <w:proofErr w:type="spellStart"/>
            <w:r>
              <w:t>Filed</w:t>
            </w:r>
            <w:proofErr w:type="spellEnd"/>
            <w:r>
              <w:t xml:space="preserve"> </w:t>
            </w:r>
            <w:proofErr w:type="spellStart"/>
            <w:r>
              <w:t>Programmable</w:t>
            </w:r>
            <w:proofErr w:type="spellEnd"/>
            <w:r>
              <w:t xml:space="preserve"> </w:t>
            </w:r>
            <w:proofErr w:type="spellStart"/>
            <w:r>
              <w:t>Gate</w:t>
            </w:r>
            <w:proofErr w:type="spellEnd"/>
            <w:r>
              <w:t xml:space="preserve"> </w:t>
            </w:r>
            <w:proofErr w:type="spellStart"/>
            <w:r>
              <w:t>Array</w:t>
            </w:r>
            <w:proofErr w:type="spellEnd"/>
            <w:r>
              <w:t>)</w:t>
            </w:r>
          </w:p>
        </w:tc>
      </w:tr>
      <w:tr xmlns:wp14="http://schemas.microsoft.com/office/word/2010/wordml" w:rsidR="00134131" w:rsidTr="00134131" w14:paraId="076B0544" wp14:textId="77777777">
        <w:tc>
          <w:tcPr>
            <w:tcW w:w="0" w:type="auto"/>
            <w:noWrap/>
          </w:tcPr>
          <w:p w:rsidR="00134131" w:rsidP="009A634B" w:rsidRDefault="00134131" w14:paraId="4AD42529" wp14:textId="77777777">
            <w:pPr>
              <w:pStyle w:val="Bezodstavce"/>
            </w:pPr>
            <w:r>
              <w:t>LED</w:t>
            </w:r>
          </w:p>
        </w:tc>
        <w:tc>
          <w:tcPr>
            <w:tcW w:w="168" w:type="dxa"/>
          </w:tcPr>
          <w:p w:rsidR="00134131" w:rsidRDefault="00134131" w14:paraId="0A4F7224" wp14:textId="77777777">
            <w:pPr>
              <w:pStyle w:val="Bezodstavce"/>
            </w:pPr>
          </w:p>
        </w:tc>
        <w:tc>
          <w:tcPr>
            <w:tcW w:w="7900" w:type="dxa"/>
          </w:tcPr>
          <w:p w:rsidR="00134131" w:rsidRDefault="00134131" w14:paraId="011B0863" wp14:textId="77777777">
            <w:pPr>
              <w:pStyle w:val="Bezodstavce"/>
            </w:pPr>
            <w:r>
              <w:t>Dioda emitující světlo (</w:t>
            </w:r>
            <w:proofErr w:type="spellStart"/>
            <w:r w:rsidRPr="00134131">
              <w:t>Light-Emitting</w:t>
            </w:r>
            <w:proofErr w:type="spellEnd"/>
            <w:r w:rsidRPr="00134131">
              <w:t xml:space="preserve"> </w:t>
            </w:r>
            <w:proofErr w:type="spellStart"/>
            <w:r w:rsidRPr="00134131">
              <w:t>Diode</w:t>
            </w:r>
            <w:proofErr w:type="spellEnd"/>
            <w:r>
              <w:t>)</w:t>
            </w:r>
          </w:p>
        </w:tc>
      </w:tr>
      <w:tr xmlns:wp14="http://schemas.microsoft.com/office/word/2010/wordml" w:rsidR="00134131" w:rsidTr="00134131" w14:paraId="45A0F859" wp14:textId="77777777">
        <w:tc>
          <w:tcPr>
            <w:tcW w:w="0" w:type="auto"/>
            <w:noWrap/>
            <w:hideMark/>
          </w:tcPr>
          <w:p w:rsidR="00134131" w:rsidP="009A634B" w:rsidRDefault="00134131" w14:paraId="3B184921" wp14:textId="77777777">
            <w:pPr>
              <w:pStyle w:val="Bezodstavce"/>
            </w:pPr>
            <w:r>
              <w:t>CPU</w:t>
            </w:r>
          </w:p>
        </w:tc>
        <w:tc>
          <w:tcPr>
            <w:tcW w:w="168" w:type="dxa"/>
          </w:tcPr>
          <w:p w:rsidR="00134131" w:rsidRDefault="00134131" w14:paraId="5AE48A43" wp14:textId="77777777">
            <w:pPr>
              <w:pStyle w:val="Bezodstavce"/>
            </w:pPr>
          </w:p>
        </w:tc>
        <w:tc>
          <w:tcPr>
            <w:tcW w:w="7900" w:type="dxa"/>
            <w:hideMark/>
          </w:tcPr>
          <w:p w:rsidR="00134131" w:rsidRDefault="00134131" w14:paraId="1693E09D" wp14:textId="77777777">
            <w:pPr>
              <w:pStyle w:val="Bezodstavce"/>
            </w:pPr>
            <w:r>
              <w:t>Centrální výpočetní jednotka (</w:t>
            </w:r>
            <w:proofErr w:type="spellStart"/>
            <w:r>
              <w:t>Central</w:t>
            </w:r>
            <w:proofErr w:type="spellEnd"/>
            <w:r>
              <w:t xml:space="preserve"> </w:t>
            </w:r>
            <w:proofErr w:type="spellStart"/>
            <w:r>
              <w:t>Processing</w:t>
            </w:r>
            <w:proofErr w:type="spellEnd"/>
            <w:r>
              <w:t xml:space="preserve"> Unit)</w:t>
            </w:r>
          </w:p>
        </w:tc>
      </w:tr>
      <w:tr xmlns:wp14="http://schemas.microsoft.com/office/word/2010/wordml" w:rsidR="00134131" w:rsidTr="00134131" w14:paraId="14E51066" wp14:textId="77777777">
        <w:tc>
          <w:tcPr>
            <w:tcW w:w="0" w:type="auto"/>
            <w:noWrap/>
            <w:hideMark/>
          </w:tcPr>
          <w:p w:rsidR="00134131" w:rsidRDefault="00134131" w14:paraId="38E52BE1" wp14:textId="77777777">
            <w:pPr>
              <w:pStyle w:val="Bezodstavce"/>
            </w:pPr>
            <w:r>
              <w:t>ALU</w:t>
            </w:r>
          </w:p>
        </w:tc>
        <w:tc>
          <w:tcPr>
            <w:tcW w:w="168" w:type="dxa"/>
          </w:tcPr>
          <w:p w:rsidR="00134131" w:rsidRDefault="00134131" w14:paraId="50F40DEB" wp14:textId="77777777">
            <w:pPr>
              <w:pStyle w:val="Bezodstavce"/>
            </w:pPr>
          </w:p>
        </w:tc>
        <w:tc>
          <w:tcPr>
            <w:tcW w:w="7900" w:type="dxa"/>
            <w:hideMark/>
          </w:tcPr>
          <w:p w:rsidR="00134131" w:rsidP="00C566AF" w:rsidRDefault="00134131" w14:paraId="6C3679C5" wp14:textId="77777777">
            <w:pPr>
              <w:pStyle w:val="Bezodstavce"/>
            </w:pPr>
            <w:r>
              <w:t>Aritmeticko-logická jednotka</w:t>
            </w:r>
          </w:p>
        </w:tc>
      </w:tr>
      <w:tr xmlns:wp14="http://schemas.microsoft.com/office/word/2010/wordml" w:rsidR="00134131" w:rsidTr="00134131" w14:paraId="7F3BEBC5" wp14:textId="77777777">
        <w:tc>
          <w:tcPr>
            <w:tcW w:w="0" w:type="auto"/>
            <w:noWrap/>
            <w:hideMark/>
          </w:tcPr>
          <w:p w:rsidR="00134131" w:rsidRDefault="00134131" w14:paraId="167D5759" wp14:textId="77777777">
            <w:pPr>
              <w:pStyle w:val="Bezodstavce"/>
            </w:pPr>
            <w:r>
              <w:t>FPU</w:t>
            </w:r>
          </w:p>
        </w:tc>
        <w:tc>
          <w:tcPr>
            <w:tcW w:w="168" w:type="dxa"/>
          </w:tcPr>
          <w:p w:rsidR="00134131" w:rsidRDefault="00134131" w14:paraId="77A52294" wp14:textId="77777777">
            <w:pPr>
              <w:pStyle w:val="Bezodstavce"/>
            </w:pPr>
          </w:p>
        </w:tc>
        <w:tc>
          <w:tcPr>
            <w:tcW w:w="7900" w:type="dxa"/>
            <w:hideMark/>
          </w:tcPr>
          <w:p w:rsidR="00134131" w:rsidP="00C566AF" w:rsidRDefault="00134131" w14:paraId="3F0F4025" wp14:textId="77777777">
            <w:pPr>
              <w:pStyle w:val="Bezodstavce"/>
            </w:pPr>
            <w:r>
              <w:t>Matematický koprocesor (</w:t>
            </w:r>
            <w:proofErr w:type="spellStart"/>
            <w:r>
              <w:t>Floating</w:t>
            </w:r>
            <w:proofErr w:type="spellEnd"/>
            <w:r>
              <w:t>-Point Unit)</w:t>
            </w:r>
          </w:p>
        </w:tc>
      </w:tr>
      <w:tr xmlns:wp14="http://schemas.microsoft.com/office/word/2010/wordml" w:rsidR="00134131" w:rsidTr="00134131" w14:paraId="08C1A184" wp14:textId="77777777">
        <w:tc>
          <w:tcPr>
            <w:tcW w:w="0" w:type="auto"/>
            <w:noWrap/>
          </w:tcPr>
          <w:p w:rsidR="00134131" w:rsidRDefault="00134131" w14:paraId="1EBD8E56" wp14:textId="77777777">
            <w:pPr>
              <w:pStyle w:val="Bezodstavce"/>
            </w:pPr>
            <w:r>
              <w:t>LIFO</w:t>
            </w:r>
          </w:p>
        </w:tc>
        <w:tc>
          <w:tcPr>
            <w:tcW w:w="168" w:type="dxa"/>
          </w:tcPr>
          <w:p w:rsidR="00134131" w:rsidRDefault="00134131" w14:paraId="007DCDA8" wp14:textId="77777777">
            <w:pPr>
              <w:pStyle w:val="Bezodstavce"/>
            </w:pPr>
          </w:p>
        </w:tc>
        <w:tc>
          <w:tcPr>
            <w:tcW w:w="7900" w:type="dxa"/>
          </w:tcPr>
          <w:p w:rsidR="00134131" w:rsidP="00C566AF" w:rsidRDefault="00134131" w14:paraId="5228AE11" wp14:textId="77777777">
            <w:pPr>
              <w:pStyle w:val="Bezodstavce"/>
            </w:pPr>
            <w:r>
              <w:t xml:space="preserve">Zásobníková struktura (Last In </w:t>
            </w:r>
            <w:proofErr w:type="spellStart"/>
            <w:r>
              <w:t>First</w:t>
            </w:r>
            <w:proofErr w:type="spellEnd"/>
            <w:r>
              <w:t xml:space="preserve"> </w:t>
            </w:r>
            <w:proofErr w:type="spellStart"/>
            <w:r>
              <w:t>Out</w:t>
            </w:r>
            <w:proofErr w:type="spellEnd"/>
            <w:r>
              <w:t>)</w:t>
            </w:r>
          </w:p>
        </w:tc>
      </w:tr>
      <w:tr xmlns:wp14="http://schemas.microsoft.com/office/word/2010/wordml" w:rsidR="00134131" w:rsidTr="00134131" w14:paraId="31D95AF1" wp14:textId="77777777">
        <w:tc>
          <w:tcPr>
            <w:tcW w:w="0" w:type="auto"/>
            <w:noWrap/>
          </w:tcPr>
          <w:p w:rsidR="00134131" w:rsidRDefault="00134131" w14:paraId="3A8AE190" wp14:textId="77777777">
            <w:pPr>
              <w:pStyle w:val="Bezodstavce"/>
            </w:pPr>
            <w:r>
              <w:t>FIFO</w:t>
            </w:r>
          </w:p>
        </w:tc>
        <w:tc>
          <w:tcPr>
            <w:tcW w:w="168" w:type="dxa"/>
          </w:tcPr>
          <w:p w:rsidR="00134131" w:rsidRDefault="00134131" w14:paraId="450EA2D7" wp14:textId="77777777">
            <w:pPr>
              <w:pStyle w:val="Bezodstavce"/>
            </w:pPr>
          </w:p>
        </w:tc>
        <w:tc>
          <w:tcPr>
            <w:tcW w:w="7900" w:type="dxa"/>
          </w:tcPr>
          <w:p w:rsidR="00134131" w:rsidP="00C566AF" w:rsidRDefault="00134131" w14:paraId="53254DDE" wp14:textId="77777777">
            <w:pPr>
              <w:pStyle w:val="Bezodstavce"/>
            </w:pPr>
            <w:r>
              <w:t>Struktura fronty (</w:t>
            </w:r>
            <w:proofErr w:type="spellStart"/>
            <w:r>
              <w:t>First</w:t>
            </w:r>
            <w:proofErr w:type="spellEnd"/>
            <w:r>
              <w:t xml:space="preserve"> In </w:t>
            </w:r>
            <w:proofErr w:type="spellStart"/>
            <w:r>
              <w:t>First</w:t>
            </w:r>
            <w:proofErr w:type="spellEnd"/>
            <w:r>
              <w:t xml:space="preserve"> </w:t>
            </w:r>
            <w:proofErr w:type="spellStart"/>
            <w:r>
              <w:t>Out</w:t>
            </w:r>
            <w:proofErr w:type="spellEnd"/>
            <w:r>
              <w:t>)</w:t>
            </w:r>
          </w:p>
        </w:tc>
      </w:tr>
      <w:tr xmlns:wp14="http://schemas.microsoft.com/office/word/2010/wordml" w:rsidR="00557E61" w:rsidTr="00134131" w14:paraId="24C74FEC" wp14:textId="77777777">
        <w:tc>
          <w:tcPr>
            <w:tcW w:w="0" w:type="auto"/>
            <w:noWrap/>
          </w:tcPr>
          <w:p w:rsidR="00557E61" w:rsidRDefault="00557E61" w14:paraId="21A76C98" wp14:textId="77777777">
            <w:pPr>
              <w:pStyle w:val="Bezodstavce"/>
            </w:pPr>
            <w:r>
              <w:t>MMU</w:t>
            </w:r>
          </w:p>
        </w:tc>
        <w:tc>
          <w:tcPr>
            <w:tcW w:w="168" w:type="dxa"/>
          </w:tcPr>
          <w:p w:rsidR="00557E61" w:rsidRDefault="00557E61" w14:paraId="3DD355C9" wp14:textId="77777777">
            <w:pPr>
              <w:pStyle w:val="Bezodstavce"/>
            </w:pPr>
          </w:p>
        </w:tc>
        <w:tc>
          <w:tcPr>
            <w:tcW w:w="7900" w:type="dxa"/>
          </w:tcPr>
          <w:p w:rsidR="00557E61" w:rsidP="00A47FA0" w:rsidRDefault="00557E61" w14:paraId="7880F41D" wp14:textId="77777777">
            <w:pPr>
              <w:pStyle w:val="Bezodstavce"/>
            </w:pPr>
            <w:r>
              <w:t>Jednotka správy paměti (</w:t>
            </w:r>
            <w:proofErr w:type="spellStart"/>
            <w:r>
              <w:t>Memory</w:t>
            </w:r>
            <w:proofErr w:type="spellEnd"/>
            <w:r>
              <w:t xml:space="preserve"> Management Unit)</w:t>
            </w:r>
          </w:p>
        </w:tc>
      </w:tr>
      <w:tr xmlns:wp14="http://schemas.microsoft.com/office/word/2010/wordml" w:rsidR="00557E61" w:rsidTr="00134131" w14:paraId="3377B6C1" wp14:textId="77777777">
        <w:tc>
          <w:tcPr>
            <w:tcW w:w="0" w:type="auto"/>
            <w:noWrap/>
          </w:tcPr>
          <w:p w:rsidR="00557E61" w:rsidRDefault="00557E61" w14:paraId="57CC17CA" wp14:textId="77777777">
            <w:pPr>
              <w:pStyle w:val="Bezodstavce"/>
            </w:pPr>
            <w:r>
              <w:t>PC</w:t>
            </w:r>
          </w:p>
        </w:tc>
        <w:tc>
          <w:tcPr>
            <w:tcW w:w="168" w:type="dxa"/>
          </w:tcPr>
          <w:p w:rsidR="00557E61" w:rsidRDefault="00557E61" w14:paraId="1A81F0B1" wp14:textId="77777777">
            <w:pPr>
              <w:pStyle w:val="Bezodstavce"/>
            </w:pPr>
          </w:p>
        </w:tc>
        <w:tc>
          <w:tcPr>
            <w:tcW w:w="7900" w:type="dxa"/>
          </w:tcPr>
          <w:p w:rsidR="00557E61" w:rsidP="00E90B2B" w:rsidRDefault="00557E61" w14:paraId="7BF335C4" wp14:textId="77777777">
            <w:pPr>
              <w:pStyle w:val="Bezodstavce"/>
            </w:pPr>
            <w:r>
              <w:t xml:space="preserve">Programový čítač (Program </w:t>
            </w:r>
            <w:proofErr w:type="spellStart"/>
            <w:r>
              <w:t>Counter</w:t>
            </w:r>
            <w:proofErr w:type="spellEnd"/>
            <w:r>
              <w:t>)</w:t>
            </w:r>
          </w:p>
        </w:tc>
      </w:tr>
      <w:tr xmlns:wp14="http://schemas.microsoft.com/office/word/2010/wordml" w:rsidR="00557E61" w:rsidTr="00134131" w14:paraId="484383BA" wp14:textId="77777777">
        <w:tc>
          <w:tcPr>
            <w:tcW w:w="0" w:type="auto"/>
            <w:noWrap/>
          </w:tcPr>
          <w:p w:rsidR="00557E61" w:rsidRDefault="00557E61" w14:paraId="66FC0E1B" wp14:textId="77777777">
            <w:pPr>
              <w:pStyle w:val="Bezodstavce"/>
            </w:pPr>
            <w:r>
              <w:t>DOS</w:t>
            </w:r>
          </w:p>
        </w:tc>
        <w:tc>
          <w:tcPr>
            <w:tcW w:w="168" w:type="dxa"/>
          </w:tcPr>
          <w:p w:rsidR="00557E61" w:rsidRDefault="00557E61" w14:paraId="717AAFBA" wp14:textId="77777777">
            <w:pPr>
              <w:pStyle w:val="Bezodstavce"/>
            </w:pPr>
          </w:p>
        </w:tc>
        <w:tc>
          <w:tcPr>
            <w:tcW w:w="7900" w:type="dxa"/>
          </w:tcPr>
          <w:p w:rsidR="00557E61" w:rsidP="00AD6E0D" w:rsidRDefault="00557E61" w14:paraId="024292C7" wp14:textId="77777777">
            <w:pPr>
              <w:pStyle w:val="Bezodstavce"/>
            </w:pPr>
            <w:r>
              <w:t>Diskový operační systém</w:t>
            </w:r>
          </w:p>
        </w:tc>
      </w:tr>
      <w:tr xmlns:wp14="http://schemas.microsoft.com/office/word/2010/wordml" w:rsidR="00557E61" w:rsidTr="00134131" w14:paraId="5118F249" wp14:textId="77777777">
        <w:tc>
          <w:tcPr>
            <w:tcW w:w="0" w:type="auto"/>
            <w:noWrap/>
          </w:tcPr>
          <w:p w:rsidR="00557E61" w:rsidRDefault="00557E61" w14:paraId="0051166F" wp14:textId="77777777">
            <w:pPr>
              <w:pStyle w:val="Bezodstavce"/>
            </w:pPr>
            <w:r>
              <w:t>RWM</w:t>
            </w:r>
          </w:p>
        </w:tc>
        <w:tc>
          <w:tcPr>
            <w:tcW w:w="168" w:type="dxa"/>
          </w:tcPr>
          <w:p w:rsidR="00557E61" w:rsidRDefault="00557E61" w14:paraId="56EE48EE" wp14:textId="77777777">
            <w:pPr>
              <w:pStyle w:val="Bezodstavce"/>
            </w:pPr>
          </w:p>
        </w:tc>
        <w:tc>
          <w:tcPr>
            <w:tcW w:w="7900" w:type="dxa"/>
          </w:tcPr>
          <w:p w:rsidR="00557E61" w:rsidP="003451C3" w:rsidRDefault="00557E61" w14:paraId="36325651" wp14:textId="77777777">
            <w:pPr>
              <w:pStyle w:val="Bezodstavce"/>
            </w:pPr>
            <w:r>
              <w:t>Operační paměť (</w:t>
            </w:r>
            <w:proofErr w:type="spellStart"/>
            <w:r>
              <w:t>Read</w:t>
            </w:r>
            <w:proofErr w:type="spellEnd"/>
            <w:r>
              <w:t xml:space="preserve"> </w:t>
            </w:r>
            <w:proofErr w:type="spellStart"/>
            <w:r>
              <w:t>Write</w:t>
            </w:r>
            <w:proofErr w:type="spellEnd"/>
            <w:r>
              <w:t xml:space="preserve"> </w:t>
            </w:r>
            <w:proofErr w:type="spellStart"/>
            <w:r>
              <w:t>Memory</w:t>
            </w:r>
            <w:proofErr w:type="spellEnd"/>
            <w:r>
              <w:t>)</w:t>
            </w:r>
          </w:p>
        </w:tc>
      </w:tr>
      <w:tr xmlns:wp14="http://schemas.microsoft.com/office/word/2010/wordml" w:rsidR="00557E61" w:rsidTr="00134131" w14:paraId="52016100" wp14:textId="77777777">
        <w:tc>
          <w:tcPr>
            <w:tcW w:w="0" w:type="auto"/>
            <w:noWrap/>
          </w:tcPr>
          <w:p w:rsidR="00557E61" w:rsidRDefault="00557E61" w14:paraId="29E39185" wp14:textId="77777777">
            <w:pPr>
              <w:pStyle w:val="Bezodstavce"/>
            </w:pPr>
            <w:r>
              <w:t>RISC</w:t>
            </w:r>
          </w:p>
        </w:tc>
        <w:tc>
          <w:tcPr>
            <w:tcW w:w="168" w:type="dxa"/>
          </w:tcPr>
          <w:p w:rsidR="00557E61" w:rsidRDefault="00557E61" w14:paraId="2908EB2C" wp14:textId="77777777">
            <w:pPr>
              <w:pStyle w:val="Bezodstavce"/>
            </w:pPr>
          </w:p>
        </w:tc>
        <w:tc>
          <w:tcPr>
            <w:tcW w:w="7900" w:type="dxa"/>
          </w:tcPr>
          <w:p w:rsidR="00557E61" w:rsidP="00C566AF" w:rsidRDefault="00557E61" w14:paraId="7E620229" wp14:textId="77777777">
            <w:pPr>
              <w:pStyle w:val="Bezodstavce"/>
            </w:pPr>
            <w:r>
              <w:t>Redukovaná instrukční sada (</w:t>
            </w:r>
            <w:proofErr w:type="spellStart"/>
            <w:r>
              <w:t>Reduced</w:t>
            </w:r>
            <w:proofErr w:type="spellEnd"/>
            <w:r>
              <w:t xml:space="preserve"> </w:t>
            </w:r>
            <w:proofErr w:type="spellStart"/>
            <w:r>
              <w:t>Instruction</w:t>
            </w:r>
            <w:proofErr w:type="spellEnd"/>
            <w:r>
              <w:t xml:space="preserve"> Set </w:t>
            </w:r>
            <w:proofErr w:type="spellStart"/>
            <w:r>
              <w:t>Computing</w:t>
            </w:r>
            <w:proofErr w:type="spellEnd"/>
            <w:r>
              <w:t>)</w:t>
            </w:r>
          </w:p>
        </w:tc>
      </w:tr>
      <w:tr xmlns:wp14="http://schemas.microsoft.com/office/word/2010/wordml" w:rsidR="00557E61" w:rsidTr="00134131" w14:paraId="4F2C6ED3" wp14:textId="77777777">
        <w:tc>
          <w:tcPr>
            <w:tcW w:w="0" w:type="auto"/>
            <w:noWrap/>
          </w:tcPr>
          <w:p w:rsidR="00557E61" w:rsidRDefault="00557E61" w14:paraId="612F1396" wp14:textId="77777777">
            <w:pPr>
              <w:pStyle w:val="Bezodstavce"/>
            </w:pPr>
            <w:r>
              <w:t>CISC</w:t>
            </w:r>
          </w:p>
        </w:tc>
        <w:tc>
          <w:tcPr>
            <w:tcW w:w="168" w:type="dxa"/>
          </w:tcPr>
          <w:p w:rsidR="00557E61" w:rsidRDefault="00557E61" w14:paraId="121FD38A" wp14:textId="77777777">
            <w:pPr>
              <w:pStyle w:val="Bezodstavce"/>
            </w:pPr>
          </w:p>
        </w:tc>
        <w:tc>
          <w:tcPr>
            <w:tcW w:w="7900" w:type="dxa"/>
          </w:tcPr>
          <w:p w:rsidR="00557E61" w:rsidP="00693EB3" w:rsidRDefault="00557E61" w14:paraId="2F8EA997" wp14:textId="77777777">
            <w:pPr>
              <w:pStyle w:val="Bezodstavce"/>
            </w:pPr>
            <w:r>
              <w:t>Komplexní instrukční sada (</w:t>
            </w:r>
            <w:proofErr w:type="spellStart"/>
            <w:r>
              <w:t>Complex</w:t>
            </w:r>
            <w:proofErr w:type="spellEnd"/>
            <w:r>
              <w:t xml:space="preserve"> </w:t>
            </w:r>
            <w:proofErr w:type="spellStart"/>
            <w:r>
              <w:t>Instruction</w:t>
            </w:r>
            <w:proofErr w:type="spellEnd"/>
            <w:r>
              <w:t xml:space="preserve"> Set </w:t>
            </w:r>
            <w:proofErr w:type="spellStart"/>
            <w:r>
              <w:t>Computing</w:t>
            </w:r>
            <w:proofErr w:type="spellEnd"/>
            <w:r>
              <w:t>)</w:t>
            </w:r>
          </w:p>
        </w:tc>
      </w:tr>
      <w:tr xmlns:wp14="http://schemas.microsoft.com/office/word/2010/wordml" w:rsidR="00557E61" w:rsidTr="00134131" w14:paraId="57FE84A5" wp14:textId="77777777">
        <w:tc>
          <w:tcPr>
            <w:tcW w:w="0" w:type="auto"/>
            <w:noWrap/>
          </w:tcPr>
          <w:p w:rsidR="00557E61" w:rsidRDefault="00557E61" w14:paraId="2D33F4F7" wp14:textId="77777777">
            <w:pPr>
              <w:pStyle w:val="Bezodstavce"/>
            </w:pPr>
            <w:r>
              <w:t>VLIW</w:t>
            </w:r>
          </w:p>
        </w:tc>
        <w:tc>
          <w:tcPr>
            <w:tcW w:w="168" w:type="dxa"/>
          </w:tcPr>
          <w:p w:rsidR="00557E61" w:rsidRDefault="00557E61" w14:paraId="1FE2DD96" wp14:textId="77777777">
            <w:pPr>
              <w:pStyle w:val="Bezodstavce"/>
            </w:pPr>
          </w:p>
        </w:tc>
        <w:tc>
          <w:tcPr>
            <w:tcW w:w="7900" w:type="dxa"/>
          </w:tcPr>
          <w:p w:rsidR="00557E61" w:rsidP="00476CE1" w:rsidRDefault="00557E61" w14:paraId="22A15643" wp14:textId="77777777">
            <w:pPr>
              <w:pStyle w:val="Bezodstavce"/>
            </w:pPr>
            <w:r>
              <w:t xml:space="preserve">Velmi dlouhé instrukční slovo (Very Long </w:t>
            </w:r>
            <w:proofErr w:type="spellStart"/>
            <w:r>
              <w:t>Instruction</w:t>
            </w:r>
            <w:proofErr w:type="spellEnd"/>
            <w:r>
              <w:t xml:space="preserve"> Word)</w:t>
            </w:r>
          </w:p>
        </w:tc>
      </w:tr>
      <w:tr xmlns:wp14="http://schemas.microsoft.com/office/word/2010/wordml" w:rsidR="00E36F19" w:rsidTr="00134131" w14:paraId="62CB6BAF" wp14:textId="77777777">
        <w:tc>
          <w:tcPr>
            <w:tcW w:w="0" w:type="auto"/>
            <w:noWrap/>
          </w:tcPr>
          <w:p w:rsidR="00E36F19" w:rsidRDefault="00E36F19" w14:paraId="7D2725B2" wp14:textId="77777777">
            <w:pPr>
              <w:pStyle w:val="Bezodstavce"/>
            </w:pPr>
            <w:r>
              <w:t>IP</w:t>
            </w:r>
          </w:p>
        </w:tc>
        <w:tc>
          <w:tcPr>
            <w:tcW w:w="168" w:type="dxa"/>
          </w:tcPr>
          <w:p w:rsidR="00E36F19" w:rsidRDefault="00E36F19" w14:paraId="27357532" wp14:textId="77777777">
            <w:pPr>
              <w:pStyle w:val="Bezodstavce"/>
            </w:pPr>
          </w:p>
        </w:tc>
        <w:tc>
          <w:tcPr>
            <w:tcW w:w="7900" w:type="dxa"/>
          </w:tcPr>
          <w:p w:rsidR="00E36F19" w:rsidP="00476CE1" w:rsidRDefault="00E36F19" w14:paraId="4E488240" wp14:textId="77777777">
            <w:pPr>
              <w:pStyle w:val="Bezodstavce"/>
            </w:pPr>
            <w:r>
              <w:t>Ukazatel instrukcí (</w:t>
            </w:r>
            <w:proofErr w:type="spellStart"/>
            <w:r>
              <w:t>Instruction</w:t>
            </w:r>
            <w:proofErr w:type="spellEnd"/>
            <w:r>
              <w:t xml:space="preserve"> Pointer)</w:t>
            </w:r>
          </w:p>
        </w:tc>
      </w:tr>
      <w:tr xmlns:wp14="http://schemas.microsoft.com/office/word/2010/wordml" w:rsidR="00557E61" w:rsidTr="00134131" w14:paraId="212D47D1" wp14:textId="77777777">
        <w:tc>
          <w:tcPr>
            <w:tcW w:w="0" w:type="auto"/>
            <w:noWrap/>
          </w:tcPr>
          <w:p w:rsidR="00557E61" w:rsidRDefault="00557E61" w14:paraId="20F38D38" wp14:textId="77777777">
            <w:pPr>
              <w:pStyle w:val="Bezodstavce"/>
            </w:pPr>
            <w:r>
              <w:t>ARM</w:t>
            </w:r>
          </w:p>
        </w:tc>
        <w:tc>
          <w:tcPr>
            <w:tcW w:w="168" w:type="dxa"/>
          </w:tcPr>
          <w:p w:rsidR="00557E61" w:rsidRDefault="00557E61" w14:paraId="07F023C8" wp14:textId="77777777">
            <w:pPr>
              <w:pStyle w:val="Bezodstavce"/>
            </w:pPr>
          </w:p>
        </w:tc>
        <w:tc>
          <w:tcPr>
            <w:tcW w:w="7900" w:type="dxa"/>
          </w:tcPr>
          <w:p w:rsidR="00557E61" w:rsidP="00C566AF" w:rsidRDefault="00557E61" w14:paraId="00CBEB50" wp14:textId="77777777">
            <w:pPr>
              <w:pStyle w:val="Bezodstavce"/>
            </w:pPr>
            <w:r>
              <w:t xml:space="preserve">Pokročilý </w:t>
            </w:r>
            <w:proofErr w:type="spellStart"/>
            <w:r>
              <w:t>Riscový</w:t>
            </w:r>
            <w:proofErr w:type="spellEnd"/>
            <w:r>
              <w:t xml:space="preserve"> Stroj (</w:t>
            </w:r>
            <w:proofErr w:type="spellStart"/>
            <w:r>
              <w:t>Advanced</w:t>
            </w:r>
            <w:proofErr w:type="spellEnd"/>
            <w:r>
              <w:t xml:space="preserve"> RISC </w:t>
            </w:r>
            <w:proofErr w:type="spellStart"/>
            <w:r>
              <w:t>Machine</w:t>
            </w:r>
            <w:proofErr w:type="spellEnd"/>
            <w:r>
              <w:t>)</w:t>
            </w:r>
          </w:p>
        </w:tc>
      </w:tr>
      <w:tr xmlns:wp14="http://schemas.microsoft.com/office/word/2010/wordml" w:rsidR="00557E61" w:rsidTr="00134131" w14:paraId="3FD19175" wp14:textId="77777777">
        <w:tc>
          <w:tcPr>
            <w:tcW w:w="0" w:type="auto"/>
            <w:noWrap/>
          </w:tcPr>
          <w:p w:rsidR="00557E61" w:rsidRDefault="00557E61" w14:paraId="57DBCC90" wp14:textId="77777777">
            <w:pPr>
              <w:pStyle w:val="Bezodstavce"/>
            </w:pPr>
            <w:r>
              <w:t>PAL</w:t>
            </w:r>
          </w:p>
        </w:tc>
        <w:tc>
          <w:tcPr>
            <w:tcW w:w="168" w:type="dxa"/>
          </w:tcPr>
          <w:p w:rsidR="00557E61" w:rsidRDefault="00557E61" w14:paraId="4BDB5498" wp14:textId="77777777">
            <w:pPr>
              <w:pStyle w:val="Bezodstavce"/>
            </w:pPr>
          </w:p>
        </w:tc>
        <w:tc>
          <w:tcPr>
            <w:tcW w:w="7900" w:type="dxa"/>
          </w:tcPr>
          <w:p w:rsidR="00557E61" w:rsidP="00C566AF" w:rsidRDefault="00557E61" w14:paraId="12EF554A" wp14:textId="77777777">
            <w:pPr>
              <w:pStyle w:val="Bezodstavce"/>
            </w:pPr>
            <w:r>
              <w:t>Privilegovaná knihovna architektury (</w:t>
            </w:r>
            <w:proofErr w:type="spellStart"/>
            <w:r>
              <w:t>Privileged</w:t>
            </w:r>
            <w:proofErr w:type="spellEnd"/>
            <w:r>
              <w:t xml:space="preserve"> </w:t>
            </w:r>
            <w:proofErr w:type="spellStart"/>
            <w:r>
              <w:t>Architecture</w:t>
            </w:r>
            <w:proofErr w:type="spellEnd"/>
            <w:r>
              <w:t xml:space="preserve"> </w:t>
            </w:r>
            <w:proofErr w:type="spellStart"/>
            <w:r>
              <w:t>Library</w:t>
            </w:r>
            <w:proofErr w:type="spellEnd"/>
            <w:r>
              <w:t>)</w:t>
            </w:r>
          </w:p>
        </w:tc>
      </w:tr>
      <w:tr xmlns:wp14="http://schemas.microsoft.com/office/word/2010/wordml" w:rsidR="00557E61" w:rsidTr="00134131" w14:paraId="2AF8B501" wp14:textId="77777777">
        <w:tc>
          <w:tcPr>
            <w:tcW w:w="0" w:type="auto"/>
            <w:noWrap/>
          </w:tcPr>
          <w:p w:rsidR="00557E61" w:rsidRDefault="00557E61" w14:paraId="3BFD186F" wp14:textId="77777777">
            <w:pPr>
              <w:pStyle w:val="Bezodstavce"/>
            </w:pPr>
            <w:r>
              <w:t>TLB</w:t>
            </w:r>
          </w:p>
        </w:tc>
        <w:tc>
          <w:tcPr>
            <w:tcW w:w="168" w:type="dxa"/>
          </w:tcPr>
          <w:p w:rsidR="00557E61" w:rsidRDefault="00557E61" w14:paraId="2916C19D" wp14:textId="77777777">
            <w:pPr>
              <w:pStyle w:val="Bezodstavce"/>
            </w:pPr>
          </w:p>
        </w:tc>
        <w:tc>
          <w:tcPr>
            <w:tcW w:w="7900" w:type="dxa"/>
          </w:tcPr>
          <w:p w:rsidR="00557E61" w:rsidP="00C566AF" w:rsidRDefault="00557E61" w14:paraId="5E61CA28" wp14:textId="77777777">
            <w:pPr>
              <w:pStyle w:val="Bezodstavce"/>
            </w:pPr>
            <w:proofErr w:type="spellStart"/>
            <w:r>
              <w:t>Mezipaměť</w:t>
            </w:r>
            <w:proofErr w:type="spellEnd"/>
            <w:r>
              <w:t xml:space="preserve"> překladu virtuálních adres na fyzické (</w:t>
            </w:r>
            <w:proofErr w:type="spellStart"/>
            <w:r>
              <w:t>Translation</w:t>
            </w:r>
            <w:proofErr w:type="spellEnd"/>
            <w:r>
              <w:t xml:space="preserve"> </w:t>
            </w:r>
            <w:proofErr w:type="spellStart"/>
            <w:r>
              <w:t>Lookasid</w:t>
            </w:r>
            <w:proofErr w:type="spellEnd"/>
            <w:r>
              <w:t xml:space="preserve"> </w:t>
            </w:r>
            <w:proofErr w:type="spellStart"/>
            <w:r>
              <w:t>Buffer</w:t>
            </w:r>
            <w:proofErr w:type="spellEnd"/>
            <w:r>
              <w:t>)</w:t>
            </w:r>
          </w:p>
        </w:tc>
      </w:tr>
      <w:tr xmlns:wp14="http://schemas.microsoft.com/office/word/2010/wordml" w:rsidR="00557E61" w:rsidTr="00134131" w14:paraId="047F08CA" wp14:textId="77777777">
        <w:tc>
          <w:tcPr>
            <w:tcW w:w="0" w:type="auto"/>
            <w:noWrap/>
          </w:tcPr>
          <w:p w:rsidR="00557E61" w:rsidRDefault="00557E61" w14:paraId="200BC00E" wp14:textId="77777777">
            <w:pPr>
              <w:pStyle w:val="Bezodstavce"/>
            </w:pPr>
            <w:r w:rsidRPr="001D5523">
              <w:t>HAL</w:t>
            </w:r>
          </w:p>
        </w:tc>
        <w:tc>
          <w:tcPr>
            <w:tcW w:w="168" w:type="dxa"/>
          </w:tcPr>
          <w:p w:rsidR="00557E61" w:rsidRDefault="00557E61" w14:paraId="74869460" wp14:textId="77777777">
            <w:pPr>
              <w:pStyle w:val="Bezodstavce"/>
            </w:pPr>
          </w:p>
        </w:tc>
        <w:tc>
          <w:tcPr>
            <w:tcW w:w="7900" w:type="dxa"/>
          </w:tcPr>
          <w:p w:rsidR="00557E61" w:rsidP="00C566AF" w:rsidRDefault="00557E61" w14:paraId="5DC2B503" wp14:textId="77777777">
            <w:pPr>
              <w:pStyle w:val="Bezodstavce"/>
            </w:pPr>
            <w:proofErr w:type="spellStart"/>
            <w:r>
              <w:t>Harwarová</w:t>
            </w:r>
            <w:proofErr w:type="spellEnd"/>
            <w:r>
              <w:t xml:space="preserve"> abstrakční vrstva (Hardware </w:t>
            </w:r>
            <w:proofErr w:type="spellStart"/>
            <w:r>
              <w:t>Abstract</w:t>
            </w:r>
            <w:proofErr w:type="spellEnd"/>
            <w:r>
              <w:t xml:space="preserve"> </w:t>
            </w:r>
            <w:proofErr w:type="spellStart"/>
            <w:r>
              <w:t>Layer</w:t>
            </w:r>
            <w:proofErr w:type="spellEnd"/>
            <w:r>
              <w:t>)</w:t>
            </w:r>
          </w:p>
        </w:tc>
      </w:tr>
      <w:tr xmlns:wp14="http://schemas.microsoft.com/office/word/2010/wordml" w:rsidR="00CE2B13" w:rsidTr="00134131" w14:paraId="574D5780" wp14:textId="77777777">
        <w:tc>
          <w:tcPr>
            <w:tcW w:w="0" w:type="auto"/>
            <w:noWrap/>
          </w:tcPr>
          <w:p w:rsidRPr="001D5523" w:rsidR="00CE2B13" w:rsidRDefault="00CE2B13" w14:paraId="032B9D62" wp14:textId="77777777">
            <w:pPr>
              <w:pStyle w:val="Bezodstavce"/>
            </w:pPr>
            <w:r>
              <w:t>CLK</w:t>
            </w:r>
          </w:p>
        </w:tc>
        <w:tc>
          <w:tcPr>
            <w:tcW w:w="168" w:type="dxa"/>
          </w:tcPr>
          <w:p w:rsidR="00CE2B13" w:rsidRDefault="00CE2B13" w14:paraId="187F57B8" wp14:textId="77777777">
            <w:pPr>
              <w:pStyle w:val="Bezodstavce"/>
            </w:pPr>
          </w:p>
        </w:tc>
        <w:tc>
          <w:tcPr>
            <w:tcW w:w="7900" w:type="dxa"/>
          </w:tcPr>
          <w:p w:rsidR="00CE2B13" w:rsidP="00C566AF" w:rsidRDefault="00CE2B13" w14:paraId="3AA1772E" wp14:textId="77777777">
            <w:pPr>
              <w:pStyle w:val="Bezodstavce"/>
            </w:pPr>
            <w:r>
              <w:t>Hodiny (</w:t>
            </w:r>
            <w:proofErr w:type="spellStart"/>
            <w:r>
              <w:t>Clock</w:t>
            </w:r>
            <w:proofErr w:type="spellEnd"/>
            <w:r>
              <w:t>)</w:t>
            </w:r>
          </w:p>
        </w:tc>
      </w:tr>
      <w:tr xmlns:wp14="http://schemas.microsoft.com/office/word/2010/wordml" w:rsidR="00E57A10" w:rsidTr="00134131" w14:paraId="787CDD44" wp14:textId="77777777">
        <w:tc>
          <w:tcPr>
            <w:tcW w:w="0" w:type="auto"/>
            <w:noWrap/>
          </w:tcPr>
          <w:p w:rsidRPr="001D5523" w:rsidR="00E57A10" w:rsidRDefault="00E57A10" w14:paraId="53E7D6C8" wp14:textId="77777777">
            <w:pPr>
              <w:pStyle w:val="Bezodstavce"/>
            </w:pPr>
            <w:r>
              <w:t>LTS</w:t>
            </w:r>
          </w:p>
        </w:tc>
        <w:tc>
          <w:tcPr>
            <w:tcW w:w="168" w:type="dxa"/>
          </w:tcPr>
          <w:p w:rsidR="00E57A10" w:rsidRDefault="00E57A10" w14:paraId="54738AF4" wp14:textId="77777777">
            <w:pPr>
              <w:pStyle w:val="Bezodstavce"/>
            </w:pPr>
          </w:p>
        </w:tc>
        <w:tc>
          <w:tcPr>
            <w:tcW w:w="7900" w:type="dxa"/>
          </w:tcPr>
          <w:p w:rsidR="00E57A10" w:rsidP="00E57A10" w:rsidRDefault="00E57A10" w14:paraId="4F442F85" wp14:textId="77777777">
            <w:pPr>
              <w:pStyle w:val="Bezodstavce"/>
            </w:pPr>
            <w:r>
              <w:t>Dlouhodobá podpora (Long Term Support)</w:t>
            </w:r>
          </w:p>
        </w:tc>
      </w:tr>
      <w:tr xmlns:wp14="http://schemas.microsoft.com/office/word/2010/wordml" w:rsidR="007C0A58" w:rsidTr="00134131" w14:paraId="39528925" wp14:textId="77777777">
        <w:tc>
          <w:tcPr>
            <w:tcW w:w="0" w:type="auto"/>
            <w:noWrap/>
          </w:tcPr>
          <w:p w:rsidR="007C0A58" w:rsidRDefault="007C0A58" w14:paraId="25A8B1D3" wp14:textId="77777777">
            <w:pPr>
              <w:pStyle w:val="Bezodstavce"/>
            </w:pPr>
            <w:r>
              <w:t>IDE</w:t>
            </w:r>
          </w:p>
        </w:tc>
        <w:tc>
          <w:tcPr>
            <w:tcW w:w="168" w:type="dxa"/>
          </w:tcPr>
          <w:p w:rsidR="007C0A58" w:rsidRDefault="007C0A58" w14:paraId="46ABBD8F" wp14:textId="77777777">
            <w:pPr>
              <w:pStyle w:val="Bezodstavce"/>
            </w:pPr>
          </w:p>
        </w:tc>
        <w:tc>
          <w:tcPr>
            <w:tcW w:w="7900" w:type="dxa"/>
          </w:tcPr>
          <w:p w:rsidR="007C0A58" w:rsidP="00E57A10" w:rsidRDefault="007C0A58" w14:paraId="44602E80" wp14:textId="77777777">
            <w:pPr>
              <w:pStyle w:val="Bezodstavce"/>
            </w:pPr>
            <w:r>
              <w:t>Vývojové prostředí (</w:t>
            </w:r>
            <w:proofErr w:type="spellStart"/>
            <w:r w:rsidRPr="007C0A58">
              <w:t>Integrated</w:t>
            </w:r>
            <w:proofErr w:type="spellEnd"/>
            <w:r w:rsidRPr="007C0A58">
              <w:t xml:space="preserve"> </w:t>
            </w:r>
            <w:proofErr w:type="spellStart"/>
            <w:r w:rsidRPr="007C0A58">
              <w:t>Development</w:t>
            </w:r>
            <w:proofErr w:type="spellEnd"/>
            <w:r w:rsidRPr="007C0A58">
              <w:t xml:space="preserve"> </w:t>
            </w:r>
            <w:proofErr w:type="spellStart"/>
            <w:r w:rsidRPr="007C0A58">
              <w:t>Environment</w:t>
            </w:r>
            <w:proofErr w:type="spellEnd"/>
            <w:r>
              <w:t>)</w:t>
            </w:r>
          </w:p>
        </w:tc>
      </w:tr>
      <w:tr xmlns:wp14="http://schemas.microsoft.com/office/word/2010/wordml" w:rsidR="00CA451B" w:rsidTr="00134131" w14:paraId="7DD2359F" wp14:textId="77777777">
        <w:tc>
          <w:tcPr>
            <w:tcW w:w="0" w:type="auto"/>
            <w:noWrap/>
          </w:tcPr>
          <w:p w:rsidR="00CA451B" w:rsidRDefault="00CA451B" w14:paraId="07749097" wp14:textId="77777777">
            <w:pPr>
              <w:pStyle w:val="Bezodstavce"/>
            </w:pPr>
            <w:r>
              <w:lastRenderedPageBreak/>
              <w:t>GUI</w:t>
            </w:r>
          </w:p>
        </w:tc>
        <w:tc>
          <w:tcPr>
            <w:tcW w:w="168" w:type="dxa"/>
          </w:tcPr>
          <w:p w:rsidR="00CA451B" w:rsidRDefault="00CA451B" w14:paraId="06BBA33E" wp14:textId="77777777">
            <w:pPr>
              <w:pStyle w:val="Bezodstavce"/>
            </w:pPr>
          </w:p>
        </w:tc>
        <w:tc>
          <w:tcPr>
            <w:tcW w:w="7900" w:type="dxa"/>
          </w:tcPr>
          <w:p w:rsidR="00CA451B" w:rsidP="00E57A10" w:rsidRDefault="00CA451B" w14:paraId="3F2FF3AC" wp14:textId="77777777">
            <w:pPr>
              <w:pStyle w:val="Bezodstavce"/>
            </w:pPr>
            <w:r>
              <w:t>Grafické</w:t>
            </w:r>
            <w:r w:rsidR="0079363F">
              <w:t xml:space="preserve"> uživatelské</w:t>
            </w:r>
            <w:r>
              <w:t xml:space="preserve"> rozhraní (</w:t>
            </w:r>
            <w:proofErr w:type="spellStart"/>
            <w:r>
              <w:t>Graphics</w:t>
            </w:r>
            <w:proofErr w:type="spellEnd"/>
            <w:r>
              <w:t xml:space="preserve"> User Interface)</w:t>
            </w:r>
          </w:p>
        </w:tc>
      </w:tr>
      <w:tr xmlns:wp14="http://schemas.microsoft.com/office/word/2010/wordml" w:rsidR="00F943FD" w:rsidTr="00134131" w14:paraId="21F77918" wp14:textId="77777777">
        <w:tc>
          <w:tcPr>
            <w:tcW w:w="0" w:type="auto"/>
            <w:noWrap/>
          </w:tcPr>
          <w:p w:rsidR="00F943FD" w:rsidRDefault="00F943FD" w14:paraId="6A53553C" wp14:textId="77777777">
            <w:pPr>
              <w:pStyle w:val="Bezodstavce"/>
            </w:pPr>
            <w:r>
              <w:t>MSB</w:t>
            </w:r>
          </w:p>
        </w:tc>
        <w:tc>
          <w:tcPr>
            <w:tcW w:w="168" w:type="dxa"/>
          </w:tcPr>
          <w:p w:rsidR="00F943FD" w:rsidRDefault="00F943FD" w14:paraId="464FCBC1" wp14:textId="77777777">
            <w:pPr>
              <w:pStyle w:val="Bezodstavce"/>
            </w:pPr>
          </w:p>
        </w:tc>
        <w:tc>
          <w:tcPr>
            <w:tcW w:w="7900" w:type="dxa"/>
          </w:tcPr>
          <w:p w:rsidR="00F943FD" w:rsidP="00E57A10" w:rsidRDefault="00F943FD" w14:paraId="12D339D4" wp14:textId="77777777">
            <w:pPr>
              <w:pStyle w:val="Bezodstavce"/>
            </w:pPr>
            <w:r>
              <w:t xml:space="preserve">Nejvíce významný bit (Most </w:t>
            </w:r>
            <w:proofErr w:type="spellStart"/>
            <w:r>
              <w:t>Significant</w:t>
            </w:r>
            <w:proofErr w:type="spellEnd"/>
            <w:r>
              <w:t xml:space="preserve"> Bit)</w:t>
            </w:r>
          </w:p>
        </w:tc>
      </w:tr>
      <w:tr xmlns:wp14="http://schemas.microsoft.com/office/word/2010/wordml" w:rsidR="008C2BFB" w:rsidTr="00134131" w14:paraId="0379F6A4" wp14:textId="77777777">
        <w:tc>
          <w:tcPr>
            <w:tcW w:w="0" w:type="auto"/>
            <w:noWrap/>
          </w:tcPr>
          <w:p w:rsidR="008C2BFB" w:rsidRDefault="008C2BFB" w14:paraId="18A745E8" wp14:textId="77777777">
            <w:pPr>
              <w:pStyle w:val="Bezodstavce"/>
            </w:pPr>
            <w:r>
              <w:t>LSB</w:t>
            </w:r>
          </w:p>
        </w:tc>
        <w:tc>
          <w:tcPr>
            <w:tcW w:w="168" w:type="dxa"/>
          </w:tcPr>
          <w:p w:rsidR="008C2BFB" w:rsidRDefault="008C2BFB" w14:paraId="5C8C6B09" wp14:textId="77777777">
            <w:pPr>
              <w:pStyle w:val="Bezodstavce"/>
            </w:pPr>
          </w:p>
        </w:tc>
        <w:tc>
          <w:tcPr>
            <w:tcW w:w="7900" w:type="dxa"/>
          </w:tcPr>
          <w:p w:rsidR="008C2BFB" w:rsidP="00E57A10" w:rsidRDefault="008C2BFB" w14:paraId="111DF042" wp14:textId="77777777">
            <w:pPr>
              <w:pStyle w:val="Bezodstavce"/>
            </w:pPr>
            <w:r>
              <w:t xml:space="preserve">Nejméně významný bit (Least </w:t>
            </w:r>
            <w:proofErr w:type="spellStart"/>
            <w:r>
              <w:t>Significant</w:t>
            </w:r>
            <w:proofErr w:type="spellEnd"/>
            <w:r>
              <w:t xml:space="preserve"> Bit)</w:t>
            </w:r>
          </w:p>
        </w:tc>
      </w:tr>
      <w:tr xmlns:wp14="http://schemas.microsoft.com/office/word/2010/wordml" w:rsidR="00AE5F4A" w:rsidTr="00134131" w14:paraId="79750B8A" wp14:textId="77777777">
        <w:tc>
          <w:tcPr>
            <w:tcW w:w="0" w:type="auto"/>
            <w:noWrap/>
          </w:tcPr>
          <w:p w:rsidR="00AE5F4A" w:rsidRDefault="00AE5F4A" w14:paraId="1728F54C" wp14:textId="77777777">
            <w:pPr>
              <w:pStyle w:val="Bezodstavce"/>
            </w:pPr>
            <w:r w:rsidRPr="00AE5F4A">
              <w:t>RPC</w:t>
            </w:r>
          </w:p>
        </w:tc>
        <w:tc>
          <w:tcPr>
            <w:tcW w:w="168" w:type="dxa"/>
          </w:tcPr>
          <w:p w:rsidR="00AE5F4A" w:rsidRDefault="00AE5F4A" w14:paraId="3382A365" wp14:textId="77777777">
            <w:pPr>
              <w:pStyle w:val="Bezodstavce"/>
            </w:pPr>
          </w:p>
        </w:tc>
        <w:tc>
          <w:tcPr>
            <w:tcW w:w="7900" w:type="dxa"/>
          </w:tcPr>
          <w:p w:rsidR="00AE5F4A" w:rsidP="00E57A10" w:rsidRDefault="00AE5F4A" w14:paraId="5F3B9900" wp14:textId="77777777">
            <w:pPr>
              <w:pStyle w:val="Bezodstavce"/>
            </w:pPr>
            <w:r>
              <w:t>Vzdálené volání procedur (</w:t>
            </w:r>
            <w:proofErr w:type="spellStart"/>
            <w:r>
              <w:t>Remote</w:t>
            </w:r>
            <w:proofErr w:type="spellEnd"/>
            <w:r>
              <w:t xml:space="preserve"> </w:t>
            </w:r>
            <w:proofErr w:type="spellStart"/>
            <w:r>
              <w:t>Procedure</w:t>
            </w:r>
            <w:proofErr w:type="spellEnd"/>
            <w:r>
              <w:t xml:space="preserve"> Call)</w:t>
            </w:r>
          </w:p>
        </w:tc>
      </w:tr>
      <w:tr xmlns:wp14="http://schemas.microsoft.com/office/word/2010/wordml" w:rsidR="00E94484" w:rsidTr="00134131" w14:paraId="745C47F9" wp14:textId="77777777">
        <w:tc>
          <w:tcPr>
            <w:tcW w:w="0" w:type="auto"/>
            <w:noWrap/>
          </w:tcPr>
          <w:p w:rsidRPr="00AE5F4A" w:rsidR="00E94484" w:rsidRDefault="00E94484" w14:paraId="6D66FA87" wp14:textId="77777777">
            <w:pPr>
              <w:pStyle w:val="Bezodstavce"/>
            </w:pPr>
            <w:r>
              <w:t>SBZ</w:t>
            </w:r>
          </w:p>
        </w:tc>
        <w:tc>
          <w:tcPr>
            <w:tcW w:w="168" w:type="dxa"/>
          </w:tcPr>
          <w:p w:rsidR="00E94484" w:rsidRDefault="00E94484" w14:paraId="5C71F136" wp14:textId="77777777">
            <w:pPr>
              <w:pStyle w:val="Bezodstavce"/>
            </w:pPr>
          </w:p>
        </w:tc>
        <w:tc>
          <w:tcPr>
            <w:tcW w:w="7900" w:type="dxa"/>
          </w:tcPr>
          <w:p w:rsidR="00E94484" w:rsidP="00E57A10" w:rsidRDefault="00E94484" w14:paraId="0A9CD4C3" wp14:textId="77777777">
            <w:pPr>
              <w:pStyle w:val="Bezodstavce"/>
            </w:pPr>
            <w:r>
              <w:t>Měla by být nula (</w:t>
            </w:r>
            <w:proofErr w:type="spellStart"/>
            <w:r>
              <w:t>Should</w:t>
            </w:r>
            <w:proofErr w:type="spellEnd"/>
            <w:r>
              <w:t xml:space="preserve"> </w:t>
            </w:r>
            <w:proofErr w:type="spellStart"/>
            <w:r>
              <w:t>Be</w:t>
            </w:r>
            <w:proofErr w:type="spellEnd"/>
            <w:r>
              <w:t xml:space="preserve"> </w:t>
            </w:r>
            <w:proofErr w:type="spellStart"/>
            <w:r>
              <w:t>Zero</w:t>
            </w:r>
            <w:proofErr w:type="spellEnd"/>
            <w:r>
              <w:t>)</w:t>
            </w:r>
          </w:p>
        </w:tc>
      </w:tr>
      <w:tr xmlns:wp14="http://schemas.microsoft.com/office/word/2010/wordml" w:rsidR="00FB6CA6" w:rsidTr="00134131" w14:paraId="67E122A2" wp14:textId="77777777">
        <w:tc>
          <w:tcPr>
            <w:tcW w:w="0" w:type="auto"/>
            <w:noWrap/>
          </w:tcPr>
          <w:p w:rsidR="00FB6CA6" w:rsidRDefault="00FB6CA6" w14:paraId="50C6A830" wp14:textId="77777777">
            <w:pPr>
              <w:pStyle w:val="Bezodstavce"/>
            </w:pPr>
            <w:r>
              <w:t>ACK</w:t>
            </w:r>
          </w:p>
        </w:tc>
        <w:tc>
          <w:tcPr>
            <w:tcW w:w="168" w:type="dxa"/>
          </w:tcPr>
          <w:p w:rsidR="00FB6CA6" w:rsidRDefault="00FB6CA6" w14:paraId="62199465" wp14:textId="77777777">
            <w:pPr>
              <w:pStyle w:val="Bezodstavce"/>
            </w:pPr>
          </w:p>
        </w:tc>
        <w:tc>
          <w:tcPr>
            <w:tcW w:w="7900" w:type="dxa"/>
          </w:tcPr>
          <w:p w:rsidR="00FB6CA6" w:rsidP="00E57A10" w:rsidRDefault="00FB6CA6" w14:paraId="258C929E" wp14:textId="77777777">
            <w:pPr>
              <w:pStyle w:val="Bezodstavce"/>
            </w:pPr>
            <w:r>
              <w:t>Potvrzení (</w:t>
            </w:r>
            <w:proofErr w:type="spellStart"/>
            <w:r>
              <w:t>Acknowledge</w:t>
            </w:r>
            <w:proofErr w:type="spellEnd"/>
            <w:r>
              <w:t>)</w:t>
            </w:r>
          </w:p>
        </w:tc>
      </w:tr>
    </w:tbl>
    <w:p xmlns:wp14="http://schemas.microsoft.com/office/word/2010/wordml" w:rsidR="00691F0A" w:rsidP="004C1DC7" w:rsidRDefault="00691F0A" w14:paraId="0DA123B1" wp14:textId="77777777">
      <w:pPr>
        <w:suppressAutoHyphens/>
      </w:pPr>
    </w:p>
    <w:p xmlns:wp14="http://schemas.microsoft.com/office/word/2010/wordml" w:rsidR="00D24EC2" w:rsidP="004C1DC7" w:rsidRDefault="00C94493" w14:paraId="1BB87616" wp14:textId="77777777">
      <w:pPr>
        <w:pStyle w:val="Nadpis"/>
        <w:suppressAutoHyphens/>
      </w:pPr>
      <w:bookmarkStart w:name="_Toc37577737" w:id="232"/>
      <w:bookmarkStart w:name="_Toc88120448" w:id="233"/>
      <w:bookmarkStart w:name="_Toc88120685" w:id="234"/>
      <w:bookmarkStart w:name="_Toc88120897" w:id="235"/>
      <w:bookmarkStart w:name="_Toc88121001" w:id="236"/>
      <w:bookmarkStart w:name="_Toc88121044" w:id="237"/>
      <w:bookmarkStart w:name="_Toc88121181" w:id="238"/>
      <w:bookmarkStart w:name="_Toc88121555" w:id="239"/>
      <w:bookmarkStart w:name="_Toc88121612" w:id="240"/>
      <w:bookmarkStart w:name="_Toc88121750" w:id="241"/>
      <w:bookmarkStart w:name="_Toc88122016" w:id="242"/>
      <w:bookmarkStart w:name="_Toc88124621" w:id="243"/>
      <w:bookmarkStart w:name="_Toc88124658" w:id="244"/>
      <w:bookmarkStart w:name="_Toc88124808" w:id="245"/>
      <w:bookmarkStart w:name="_Toc88125791" w:id="246"/>
      <w:bookmarkStart w:name="_Toc88126311" w:id="247"/>
      <w:bookmarkStart w:name="_Toc88126462" w:id="248"/>
      <w:bookmarkStart w:name="_Toc88126529" w:id="249"/>
      <w:bookmarkStart w:name="_Toc88126558" w:id="250"/>
      <w:bookmarkStart w:name="_Toc88126774" w:id="251"/>
      <w:bookmarkStart w:name="_Toc88126864" w:id="252"/>
      <w:bookmarkStart w:name="_Toc88127105" w:id="253"/>
      <w:bookmarkStart w:name="_Toc88127148" w:id="254"/>
      <w:bookmarkStart w:name="_Toc88128513" w:id="255"/>
      <w:bookmarkStart w:name="_Toc107634155" w:id="256"/>
      <w:bookmarkStart w:name="_Toc107635190" w:id="257"/>
      <w:bookmarkStart w:name="_Toc107635230" w:id="258"/>
      <w:bookmarkStart w:name="_Toc107635247" w:id="259"/>
      <w:bookmarkStart w:name="_Toc444553981" w:id="260"/>
      <w:r>
        <w:lastRenderedPageBreak/>
        <w:t>Seznam obrázků</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sidR="00D94621">
        <w:t xml:space="preserve"> a tabulek</w:t>
      </w:r>
      <w:bookmarkEnd w:id="260"/>
    </w:p>
    <w:p xmlns:wp14="http://schemas.microsoft.com/office/word/2010/wordml" w:rsidR="0022460E" w:rsidRDefault="00C30BEF" w14:paraId="0A9F9CD3" wp14:textId="77777777">
      <w:pPr>
        <w:pStyle w:val="Seznamobrzk"/>
        <w:rPr>
          <w:rFonts w:asciiTheme="minorHAnsi" w:hAnsiTheme="minorHAnsi" w:eastAsiaTheme="minorEastAsia" w:cstheme="minorBidi"/>
          <w:sz w:val="22"/>
          <w:szCs w:val="22"/>
        </w:rPr>
      </w:pPr>
      <w:r>
        <w:rPr>
          <w:noProof w:val="0"/>
        </w:rPr>
        <w:fldChar w:fldCharType="begin"/>
      </w:r>
      <w:r>
        <w:instrText xml:space="preserve"> TOC \h \z \t "Titulek;Obrázek" \c </w:instrText>
      </w:r>
      <w:r>
        <w:rPr>
          <w:noProof w:val="0"/>
        </w:rPr>
        <w:fldChar w:fldCharType="separate"/>
      </w:r>
      <w:hyperlink w:history="1" w:anchor="_Toc444592583">
        <w:r w:rsidRPr="00D83EF8" w:rsidR="0022460E">
          <w:rPr>
            <w:rStyle w:val="Hypertextovodkaz"/>
          </w:rPr>
          <w:t>Tab. 2.1.3 Soubor registrů 32bitového x86 procesoru</w:t>
        </w:r>
        <w:r w:rsidR="0022460E">
          <w:rPr>
            <w:webHidden/>
          </w:rPr>
          <w:tab/>
        </w:r>
        <w:r w:rsidR="0022460E">
          <w:rPr>
            <w:webHidden/>
          </w:rPr>
          <w:fldChar w:fldCharType="begin"/>
        </w:r>
        <w:r w:rsidR="0022460E">
          <w:rPr>
            <w:webHidden/>
          </w:rPr>
          <w:instrText xml:space="preserve"> PAGEREF _Toc444592583 \h </w:instrText>
        </w:r>
        <w:r w:rsidR="0022460E">
          <w:rPr>
            <w:webHidden/>
          </w:rPr>
        </w:r>
        <w:r w:rsidR="0022460E">
          <w:rPr>
            <w:webHidden/>
          </w:rPr>
          <w:fldChar w:fldCharType="separate"/>
        </w:r>
        <w:r w:rsidR="0022460E">
          <w:rPr>
            <w:webHidden/>
          </w:rPr>
          <w:t>15</w:t>
        </w:r>
        <w:r w:rsidR="0022460E">
          <w:rPr>
            <w:webHidden/>
          </w:rPr>
          <w:fldChar w:fldCharType="end"/>
        </w:r>
      </w:hyperlink>
    </w:p>
    <w:p xmlns:wp14="http://schemas.microsoft.com/office/word/2010/wordml" w:rsidR="0022460E" w:rsidRDefault="0022460E" w14:paraId="1D9F5749" wp14:textId="77777777">
      <w:pPr>
        <w:pStyle w:val="Seznamobrzk"/>
        <w:rPr>
          <w:rFonts w:asciiTheme="minorHAnsi" w:hAnsiTheme="minorHAnsi" w:eastAsiaTheme="minorEastAsia" w:cstheme="minorBidi"/>
          <w:sz w:val="22"/>
          <w:szCs w:val="22"/>
        </w:rPr>
      </w:pPr>
      <w:hyperlink w:history="1" w:anchor="_Toc444592584">
        <w:r w:rsidRPr="00D83EF8">
          <w:rPr>
            <w:rStyle w:val="Hypertextovodkaz"/>
          </w:rPr>
          <w:t>Tab. 2.2.4 Soubor registrů ARM procesoru</w:t>
        </w:r>
        <w:r>
          <w:rPr>
            <w:webHidden/>
          </w:rPr>
          <w:tab/>
        </w:r>
        <w:r>
          <w:rPr>
            <w:webHidden/>
          </w:rPr>
          <w:fldChar w:fldCharType="begin"/>
        </w:r>
        <w:r>
          <w:rPr>
            <w:webHidden/>
          </w:rPr>
          <w:instrText xml:space="preserve"> PAGEREF _Toc444592584 \h </w:instrText>
        </w:r>
        <w:r>
          <w:rPr>
            <w:webHidden/>
          </w:rPr>
        </w:r>
        <w:r>
          <w:rPr>
            <w:webHidden/>
          </w:rPr>
          <w:fldChar w:fldCharType="separate"/>
        </w:r>
        <w:r>
          <w:rPr>
            <w:webHidden/>
          </w:rPr>
          <w:t>17</w:t>
        </w:r>
        <w:r>
          <w:rPr>
            <w:webHidden/>
          </w:rPr>
          <w:fldChar w:fldCharType="end"/>
        </w:r>
      </w:hyperlink>
    </w:p>
    <w:p xmlns:wp14="http://schemas.microsoft.com/office/word/2010/wordml" w:rsidR="0022460E" w:rsidRDefault="0022460E" w14:paraId="7D7466AA" wp14:textId="77777777">
      <w:pPr>
        <w:pStyle w:val="Seznamobrzk"/>
        <w:rPr>
          <w:rFonts w:asciiTheme="minorHAnsi" w:hAnsiTheme="minorHAnsi" w:eastAsiaTheme="minorEastAsia" w:cstheme="minorBidi"/>
          <w:sz w:val="22"/>
          <w:szCs w:val="22"/>
        </w:rPr>
      </w:pPr>
      <w:hyperlink w:history="1" w:anchor="_Toc444592585">
        <w:r w:rsidRPr="00D83EF8">
          <w:rPr>
            <w:rStyle w:val="Hypertextovodkaz"/>
          </w:rPr>
          <w:t>Obr. 3.2.2.1 Logické schéma úplné sčítačky [2]</w:t>
        </w:r>
        <w:r>
          <w:rPr>
            <w:webHidden/>
          </w:rPr>
          <w:tab/>
        </w:r>
        <w:r>
          <w:rPr>
            <w:webHidden/>
          </w:rPr>
          <w:fldChar w:fldCharType="begin"/>
        </w:r>
        <w:r>
          <w:rPr>
            <w:webHidden/>
          </w:rPr>
          <w:instrText xml:space="preserve"> PAGEREF _Toc444592585 \h </w:instrText>
        </w:r>
        <w:r>
          <w:rPr>
            <w:webHidden/>
          </w:rPr>
        </w:r>
        <w:r>
          <w:rPr>
            <w:webHidden/>
          </w:rPr>
          <w:fldChar w:fldCharType="separate"/>
        </w:r>
        <w:r>
          <w:rPr>
            <w:webHidden/>
          </w:rPr>
          <w:t>20</w:t>
        </w:r>
        <w:r>
          <w:rPr>
            <w:webHidden/>
          </w:rPr>
          <w:fldChar w:fldCharType="end"/>
        </w:r>
      </w:hyperlink>
    </w:p>
    <w:p xmlns:wp14="http://schemas.microsoft.com/office/word/2010/wordml" w:rsidR="0022460E" w:rsidRDefault="0022460E" w14:paraId="58E6C2EA" wp14:textId="77777777">
      <w:pPr>
        <w:pStyle w:val="Seznamobrzk"/>
        <w:rPr>
          <w:rFonts w:asciiTheme="minorHAnsi" w:hAnsiTheme="minorHAnsi" w:eastAsiaTheme="minorEastAsia" w:cstheme="minorBidi"/>
          <w:sz w:val="22"/>
          <w:szCs w:val="22"/>
        </w:rPr>
      </w:pPr>
      <w:hyperlink w:history="1" w:anchor="_Toc444592586">
        <w:r w:rsidRPr="00D83EF8">
          <w:rPr>
            <w:rStyle w:val="Hypertextovodkaz"/>
          </w:rPr>
          <w:t>Obr. 3.2.2.2 Popis úplné sčítačky ve VHDL</w:t>
        </w:r>
        <w:r>
          <w:rPr>
            <w:webHidden/>
          </w:rPr>
          <w:tab/>
        </w:r>
        <w:r>
          <w:rPr>
            <w:webHidden/>
          </w:rPr>
          <w:fldChar w:fldCharType="begin"/>
        </w:r>
        <w:r>
          <w:rPr>
            <w:webHidden/>
          </w:rPr>
          <w:instrText xml:space="preserve"> PAGEREF _Toc444592586 \h </w:instrText>
        </w:r>
        <w:r>
          <w:rPr>
            <w:webHidden/>
          </w:rPr>
        </w:r>
        <w:r>
          <w:rPr>
            <w:webHidden/>
          </w:rPr>
          <w:fldChar w:fldCharType="separate"/>
        </w:r>
        <w:r>
          <w:rPr>
            <w:webHidden/>
          </w:rPr>
          <w:t>21</w:t>
        </w:r>
        <w:r>
          <w:rPr>
            <w:webHidden/>
          </w:rPr>
          <w:fldChar w:fldCharType="end"/>
        </w:r>
      </w:hyperlink>
    </w:p>
    <w:p xmlns:wp14="http://schemas.microsoft.com/office/word/2010/wordml" w:rsidR="0022460E" w:rsidRDefault="0022460E" w14:paraId="3891325F" wp14:textId="77777777">
      <w:pPr>
        <w:pStyle w:val="Seznamobrzk"/>
        <w:rPr>
          <w:rFonts w:asciiTheme="minorHAnsi" w:hAnsiTheme="minorHAnsi" w:eastAsiaTheme="minorEastAsia" w:cstheme="minorBidi"/>
          <w:sz w:val="22"/>
          <w:szCs w:val="22"/>
        </w:rPr>
      </w:pPr>
      <w:hyperlink w:history="1" w:anchor="_Toc444592587">
        <w:r w:rsidRPr="00D83EF8">
          <w:rPr>
            <w:rStyle w:val="Hypertextovodkaz"/>
          </w:rPr>
          <w:t>Obr. 3.2.3.1 Logické schéma 4bitového registru [3]</w:t>
        </w:r>
        <w:r>
          <w:rPr>
            <w:webHidden/>
          </w:rPr>
          <w:tab/>
        </w:r>
        <w:r>
          <w:rPr>
            <w:webHidden/>
          </w:rPr>
          <w:fldChar w:fldCharType="begin"/>
        </w:r>
        <w:r>
          <w:rPr>
            <w:webHidden/>
          </w:rPr>
          <w:instrText xml:space="preserve"> PAGEREF _Toc444592587 \h </w:instrText>
        </w:r>
        <w:r>
          <w:rPr>
            <w:webHidden/>
          </w:rPr>
        </w:r>
        <w:r>
          <w:rPr>
            <w:webHidden/>
          </w:rPr>
          <w:fldChar w:fldCharType="separate"/>
        </w:r>
        <w:r>
          <w:rPr>
            <w:webHidden/>
          </w:rPr>
          <w:t>22</w:t>
        </w:r>
        <w:r>
          <w:rPr>
            <w:webHidden/>
          </w:rPr>
          <w:fldChar w:fldCharType="end"/>
        </w:r>
      </w:hyperlink>
    </w:p>
    <w:p xmlns:wp14="http://schemas.microsoft.com/office/word/2010/wordml" w:rsidR="0022460E" w:rsidRDefault="0022460E" w14:paraId="02A316BB" wp14:textId="77777777">
      <w:pPr>
        <w:pStyle w:val="Seznamobrzk"/>
        <w:rPr>
          <w:rFonts w:asciiTheme="minorHAnsi" w:hAnsiTheme="minorHAnsi" w:eastAsiaTheme="minorEastAsia" w:cstheme="minorBidi"/>
          <w:sz w:val="22"/>
          <w:szCs w:val="22"/>
        </w:rPr>
      </w:pPr>
      <w:hyperlink w:history="1" w:anchor="_Toc444592588">
        <w:r w:rsidRPr="00D83EF8">
          <w:rPr>
            <w:rStyle w:val="Hypertextovodkaz"/>
          </w:rPr>
          <w:t>Obr. 3.2.3.2 Popis 4bitového registru ve VHDL</w:t>
        </w:r>
        <w:r>
          <w:rPr>
            <w:webHidden/>
          </w:rPr>
          <w:tab/>
        </w:r>
        <w:r>
          <w:rPr>
            <w:webHidden/>
          </w:rPr>
          <w:fldChar w:fldCharType="begin"/>
        </w:r>
        <w:r>
          <w:rPr>
            <w:webHidden/>
          </w:rPr>
          <w:instrText xml:space="preserve"> PAGEREF _Toc444592588 \h </w:instrText>
        </w:r>
        <w:r>
          <w:rPr>
            <w:webHidden/>
          </w:rPr>
        </w:r>
        <w:r>
          <w:rPr>
            <w:webHidden/>
          </w:rPr>
          <w:fldChar w:fldCharType="separate"/>
        </w:r>
        <w:r>
          <w:rPr>
            <w:webHidden/>
          </w:rPr>
          <w:t>22</w:t>
        </w:r>
        <w:r>
          <w:rPr>
            <w:webHidden/>
          </w:rPr>
          <w:fldChar w:fldCharType="end"/>
        </w:r>
      </w:hyperlink>
    </w:p>
    <w:p xmlns:wp14="http://schemas.microsoft.com/office/word/2010/wordml" w:rsidR="0022460E" w:rsidRDefault="0022460E" w14:paraId="1BD90BB9" wp14:textId="77777777">
      <w:pPr>
        <w:pStyle w:val="Seznamobrzk"/>
        <w:rPr>
          <w:rFonts w:asciiTheme="minorHAnsi" w:hAnsiTheme="minorHAnsi" w:eastAsiaTheme="minorEastAsia" w:cstheme="minorBidi"/>
          <w:sz w:val="22"/>
          <w:szCs w:val="22"/>
        </w:rPr>
      </w:pPr>
      <w:hyperlink w:history="1" w:anchor="_Toc444592589">
        <w:r w:rsidRPr="00D83EF8">
          <w:rPr>
            <w:rStyle w:val="Hypertextovodkaz"/>
          </w:rPr>
          <w:t>Obr. 4.1 Ukázka GUI modifikovaného Ubuntu 14.04</w:t>
        </w:r>
        <w:r>
          <w:rPr>
            <w:webHidden/>
          </w:rPr>
          <w:tab/>
        </w:r>
        <w:r>
          <w:rPr>
            <w:webHidden/>
          </w:rPr>
          <w:fldChar w:fldCharType="begin"/>
        </w:r>
        <w:r>
          <w:rPr>
            <w:webHidden/>
          </w:rPr>
          <w:instrText xml:space="preserve"> PAGEREF _Toc444592589 \h </w:instrText>
        </w:r>
        <w:r>
          <w:rPr>
            <w:webHidden/>
          </w:rPr>
        </w:r>
        <w:r>
          <w:rPr>
            <w:webHidden/>
          </w:rPr>
          <w:fldChar w:fldCharType="separate"/>
        </w:r>
        <w:r>
          <w:rPr>
            <w:webHidden/>
          </w:rPr>
          <w:t>25</w:t>
        </w:r>
        <w:r>
          <w:rPr>
            <w:webHidden/>
          </w:rPr>
          <w:fldChar w:fldCharType="end"/>
        </w:r>
      </w:hyperlink>
    </w:p>
    <w:p xmlns:wp14="http://schemas.microsoft.com/office/word/2010/wordml" w:rsidR="0022460E" w:rsidRDefault="0022460E" w14:paraId="087515A7" wp14:textId="77777777">
      <w:pPr>
        <w:pStyle w:val="Seznamobrzk"/>
        <w:rPr>
          <w:rFonts w:asciiTheme="minorHAnsi" w:hAnsiTheme="minorHAnsi" w:eastAsiaTheme="minorEastAsia" w:cstheme="minorBidi"/>
          <w:sz w:val="22"/>
          <w:szCs w:val="22"/>
        </w:rPr>
      </w:pPr>
      <w:hyperlink w:history="1" w:anchor="_Toc444592590">
        <w:r w:rsidRPr="00D83EF8">
          <w:rPr>
            <w:rStyle w:val="Hypertextovodkaz"/>
          </w:rPr>
          <w:t>Obr. 4.2 Ukázka programu ISE Project Navigator</w:t>
        </w:r>
        <w:r>
          <w:rPr>
            <w:webHidden/>
          </w:rPr>
          <w:tab/>
        </w:r>
        <w:r>
          <w:rPr>
            <w:webHidden/>
          </w:rPr>
          <w:fldChar w:fldCharType="begin"/>
        </w:r>
        <w:r>
          <w:rPr>
            <w:webHidden/>
          </w:rPr>
          <w:instrText xml:space="preserve"> PAGEREF _Toc444592590 \h </w:instrText>
        </w:r>
        <w:r>
          <w:rPr>
            <w:webHidden/>
          </w:rPr>
        </w:r>
        <w:r>
          <w:rPr>
            <w:webHidden/>
          </w:rPr>
          <w:fldChar w:fldCharType="separate"/>
        </w:r>
        <w:r>
          <w:rPr>
            <w:webHidden/>
          </w:rPr>
          <w:t>26</w:t>
        </w:r>
        <w:r>
          <w:rPr>
            <w:webHidden/>
          </w:rPr>
          <w:fldChar w:fldCharType="end"/>
        </w:r>
      </w:hyperlink>
    </w:p>
    <w:p xmlns:wp14="http://schemas.microsoft.com/office/word/2010/wordml" w:rsidR="0022460E" w:rsidRDefault="0022460E" w14:paraId="1DCA503E" wp14:textId="77777777">
      <w:pPr>
        <w:pStyle w:val="Seznamobrzk"/>
        <w:rPr>
          <w:rFonts w:asciiTheme="minorHAnsi" w:hAnsiTheme="minorHAnsi" w:eastAsiaTheme="minorEastAsia" w:cstheme="minorBidi"/>
          <w:sz w:val="22"/>
          <w:szCs w:val="22"/>
        </w:rPr>
      </w:pPr>
      <w:hyperlink w:history="1" w:anchor="_Toc444592591">
        <w:r w:rsidRPr="00D83EF8">
          <w:rPr>
            <w:rStyle w:val="Hypertextovodkaz"/>
          </w:rPr>
          <w:t>Obr. 4.3.2 Ukázka ovládání programu Digilent Adept 2</w:t>
        </w:r>
        <w:r>
          <w:rPr>
            <w:webHidden/>
          </w:rPr>
          <w:tab/>
        </w:r>
        <w:r>
          <w:rPr>
            <w:webHidden/>
          </w:rPr>
          <w:fldChar w:fldCharType="begin"/>
        </w:r>
        <w:r>
          <w:rPr>
            <w:webHidden/>
          </w:rPr>
          <w:instrText xml:space="preserve"> PAGEREF _Toc444592591 \h </w:instrText>
        </w:r>
        <w:r>
          <w:rPr>
            <w:webHidden/>
          </w:rPr>
        </w:r>
        <w:r>
          <w:rPr>
            <w:webHidden/>
          </w:rPr>
          <w:fldChar w:fldCharType="separate"/>
        </w:r>
        <w:r>
          <w:rPr>
            <w:webHidden/>
          </w:rPr>
          <w:t>27</w:t>
        </w:r>
        <w:r>
          <w:rPr>
            <w:webHidden/>
          </w:rPr>
          <w:fldChar w:fldCharType="end"/>
        </w:r>
      </w:hyperlink>
    </w:p>
    <w:p xmlns:wp14="http://schemas.microsoft.com/office/word/2010/wordml" w:rsidR="0022460E" w:rsidRDefault="0022460E" w14:paraId="051F1F39" wp14:textId="77777777">
      <w:pPr>
        <w:pStyle w:val="Seznamobrzk"/>
        <w:rPr>
          <w:rFonts w:asciiTheme="minorHAnsi" w:hAnsiTheme="minorHAnsi" w:eastAsiaTheme="minorEastAsia" w:cstheme="minorBidi"/>
          <w:sz w:val="22"/>
          <w:szCs w:val="22"/>
        </w:rPr>
      </w:pPr>
      <w:hyperlink w:history="1" w:anchor="_Toc444592592">
        <w:r w:rsidRPr="00D83EF8">
          <w:rPr>
            <w:rStyle w:val="Hypertextovodkaz"/>
          </w:rPr>
          <w:t>Obr. 5.1.1 Ukázka vývojového kitu Digilent Basys 2</w:t>
        </w:r>
        <w:r>
          <w:rPr>
            <w:webHidden/>
          </w:rPr>
          <w:tab/>
        </w:r>
        <w:r>
          <w:rPr>
            <w:webHidden/>
          </w:rPr>
          <w:fldChar w:fldCharType="begin"/>
        </w:r>
        <w:r>
          <w:rPr>
            <w:webHidden/>
          </w:rPr>
          <w:instrText xml:space="preserve"> PAGEREF _Toc444592592 \h </w:instrText>
        </w:r>
        <w:r>
          <w:rPr>
            <w:webHidden/>
          </w:rPr>
        </w:r>
        <w:r>
          <w:rPr>
            <w:webHidden/>
          </w:rPr>
          <w:fldChar w:fldCharType="separate"/>
        </w:r>
        <w:r>
          <w:rPr>
            <w:webHidden/>
          </w:rPr>
          <w:t>28</w:t>
        </w:r>
        <w:r>
          <w:rPr>
            <w:webHidden/>
          </w:rPr>
          <w:fldChar w:fldCharType="end"/>
        </w:r>
      </w:hyperlink>
    </w:p>
    <w:p xmlns:wp14="http://schemas.microsoft.com/office/word/2010/wordml" w:rsidR="0022460E" w:rsidRDefault="0022460E" w14:paraId="4D0040DD" wp14:textId="77777777">
      <w:pPr>
        <w:pStyle w:val="Seznamobrzk"/>
        <w:rPr>
          <w:rFonts w:asciiTheme="minorHAnsi" w:hAnsiTheme="minorHAnsi" w:eastAsiaTheme="minorEastAsia" w:cstheme="minorBidi"/>
          <w:sz w:val="22"/>
          <w:szCs w:val="22"/>
        </w:rPr>
      </w:pPr>
      <w:hyperlink w:history="1" w:anchor="_Toc444592593">
        <w:r w:rsidRPr="00D83EF8">
          <w:rPr>
            <w:rStyle w:val="Hypertextovodkaz"/>
          </w:rPr>
          <w:t>Obr. 5.1.2 Abstraktní schéma zapojení Basys 2 [5]</w:t>
        </w:r>
        <w:r>
          <w:rPr>
            <w:webHidden/>
          </w:rPr>
          <w:tab/>
        </w:r>
        <w:r>
          <w:rPr>
            <w:webHidden/>
          </w:rPr>
          <w:fldChar w:fldCharType="begin"/>
        </w:r>
        <w:r>
          <w:rPr>
            <w:webHidden/>
          </w:rPr>
          <w:instrText xml:space="preserve"> PAGEREF _Toc444592593 \h </w:instrText>
        </w:r>
        <w:r>
          <w:rPr>
            <w:webHidden/>
          </w:rPr>
        </w:r>
        <w:r>
          <w:rPr>
            <w:webHidden/>
          </w:rPr>
          <w:fldChar w:fldCharType="separate"/>
        </w:r>
        <w:r>
          <w:rPr>
            <w:webHidden/>
          </w:rPr>
          <w:t>29</w:t>
        </w:r>
        <w:r>
          <w:rPr>
            <w:webHidden/>
          </w:rPr>
          <w:fldChar w:fldCharType="end"/>
        </w:r>
      </w:hyperlink>
    </w:p>
    <w:p xmlns:wp14="http://schemas.microsoft.com/office/word/2010/wordml" w:rsidR="0022460E" w:rsidRDefault="0022460E" w14:paraId="554A5582" wp14:textId="77777777">
      <w:pPr>
        <w:pStyle w:val="Seznamobrzk"/>
        <w:rPr>
          <w:rFonts w:asciiTheme="minorHAnsi" w:hAnsiTheme="minorHAnsi" w:eastAsiaTheme="minorEastAsia" w:cstheme="minorBidi"/>
          <w:sz w:val="22"/>
          <w:szCs w:val="22"/>
        </w:rPr>
      </w:pPr>
      <w:hyperlink w:history="1" w:anchor="_Toc444592594">
        <w:r w:rsidRPr="00D83EF8">
          <w:rPr>
            <w:rStyle w:val="Hypertextovodkaz"/>
          </w:rPr>
          <w:t>Tab. 6.4.2 Instrukční formáty</w:t>
        </w:r>
        <w:r>
          <w:rPr>
            <w:webHidden/>
          </w:rPr>
          <w:tab/>
        </w:r>
        <w:r>
          <w:rPr>
            <w:webHidden/>
          </w:rPr>
          <w:fldChar w:fldCharType="begin"/>
        </w:r>
        <w:r>
          <w:rPr>
            <w:webHidden/>
          </w:rPr>
          <w:instrText xml:space="preserve"> PAGEREF _Toc444592594 \h </w:instrText>
        </w:r>
        <w:r>
          <w:rPr>
            <w:webHidden/>
          </w:rPr>
        </w:r>
        <w:r>
          <w:rPr>
            <w:webHidden/>
          </w:rPr>
          <w:fldChar w:fldCharType="separate"/>
        </w:r>
        <w:r>
          <w:rPr>
            <w:webHidden/>
          </w:rPr>
          <w:t>33</w:t>
        </w:r>
        <w:r>
          <w:rPr>
            <w:webHidden/>
          </w:rPr>
          <w:fldChar w:fldCharType="end"/>
        </w:r>
      </w:hyperlink>
    </w:p>
    <w:p xmlns:wp14="http://schemas.microsoft.com/office/word/2010/wordml" w:rsidR="0022460E" w:rsidRDefault="0022460E" w14:paraId="3307A3BA" wp14:textId="77777777">
      <w:pPr>
        <w:pStyle w:val="Seznamobrzk"/>
        <w:rPr>
          <w:rFonts w:asciiTheme="minorHAnsi" w:hAnsiTheme="minorHAnsi" w:eastAsiaTheme="minorEastAsia" w:cstheme="minorBidi"/>
          <w:sz w:val="22"/>
          <w:szCs w:val="22"/>
        </w:rPr>
      </w:pPr>
      <w:hyperlink w:history="1" w:anchor="_Toc444592595">
        <w:r w:rsidRPr="00D83EF8">
          <w:rPr>
            <w:rStyle w:val="Hypertextovodkaz"/>
          </w:rPr>
          <w:t>Tab. 6.4.3.1 Instrukční slovo Aritmetiky s přímou hodnotou (kladnou)</w:t>
        </w:r>
        <w:r>
          <w:rPr>
            <w:webHidden/>
          </w:rPr>
          <w:tab/>
        </w:r>
        <w:r>
          <w:rPr>
            <w:webHidden/>
          </w:rPr>
          <w:fldChar w:fldCharType="begin"/>
        </w:r>
        <w:r>
          <w:rPr>
            <w:webHidden/>
          </w:rPr>
          <w:instrText xml:space="preserve"> PAGEREF _Toc444592595 \h </w:instrText>
        </w:r>
        <w:r>
          <w:rPr>
            <w:webHidden/>
          </w:rPr>
        </w:r>
        <w:r>
          <w:rPr>
            <w:webHidden/>
          </w:rPr>
          <w:fldChar w:fldCharType="separate"/>
        </w:r>
        <w:r>
          <w:rPr>
            <w:webHidden/>
          </w:rPr>
          <w:t>35</w:t>
        </w:r>
        <w:r>
          <w:rPr>
            <w:webHidden/>
          </w:rPr>
          <w:fldChar w:fldCharType="end"/>
        </w:r>
      </w:hyperlink>
    </w:p>
    <w:p xmlns:wp14="http://schemas.microsoft.com/office/word/2010/wordml" w:rsidR="0022460E" w:rsidRDefault="0022460E" w14:paraId="5EE47030" wp14:textId="77777777">
      <w:pPr>
        <w:pStyle w:val="Seznamobrzk"/>
        <w:rPr>
          <w:rFonts w:asciiTheme="minorHAnsi" w:hAnsiTheme="minorHAnsi" w:eastAsiaTheme="minorEastAsia" w:cstheme="minorBidi"/>
          <w:sz w:val="22"/>
          <w:szCs w:val="22"/>
        </w:rPr>
      </w:pPr>
      <w:hyperlink w:history="1" w:anchor="_Toc444592596">
        <w:r w:rsidRPr="00D83EF8">
          <w:rPr>
            <w:rStyle w:val="Hypertextovodkaz"/>
          </w:rPr>
          <w:t>Tab. 6.4.3.2 Výčet instrukcí Aritmetiky s přímou hodnotou (kladnou)</w:t>
        </w:r>
        <w:r>
          <w:rPr>
            <w:webHidden/>
          </w:rPr>
          <w:tab/>
        </w:r>
        <w:r>
          <w:rPr>
            <w:webHidden/>
          </w:rPr>
          <w:fldChar w:fldCharType="begin"/>
        </w:r>
        <w:r>
          <w:rPr>
            <w:webHidden/>
          </w:rPr>
          <w:instrText xml:space="preserve"> PAGEREF _Toc444592596 \h </w:instrText>
        </w:r>
        <w:r>
          <w:rPr>
            <w:webHidden/>
          </w:rPr>
        </w:r>
        <w:r>
          <w:rPr>
            <w:webHidden/>
          </w:rPr>
          <w:fldChar w:fldCharType="separate"/>
        </w:r>
        <w:r>
          <w:rPr>
            <w:webHidden/>
          </w:rPr>
          <w:t>35</w:t>
        </w:r>
        <w:r>
          <w:rPr>
            <w:webHidden/>
          </w:rPr>
          <w:fldChar w:fldCharType="end"/>
        </w:r>
      </w:hyperlink>
    </w:p>
    <w:p xmlns:wp14="http://schemas.microsoft.com/office/word/2010/wordml" w:rsidR="0022460E" w:rsidRDefault="0022460E" w14:paraId="57B31FCD" wp14:textId="77777777">
      <w:pPr>
        <w:pStyle w:val="Seznamobrzk"/>
        <w:rPr>
          <w:rFonts w:asciiTheme="minorHAnsi" w:hAnsiTheme="minorHAnsi" w:eastAsiaTheme="minorEastAsia" w:cstheme="minorBidi"/>
          <w:sz w:val="22"/>
          <w:szCs w:val="22"/>
        </w:rPr>
      </w:pPr>
      <w:hyperlink w:history="1" w:anchor="_Toc444592597">
        <w:r w:rsidRPr="00D83EF8">
          <w:rPr>
            <w:rStyle w:val="Hypertextovodkaz"/>
          </w:rPr>
          <w:t>Tab. 6.4.4.1 Instrukční slovo Aritmetiky s přímou hodnotou (zápornou)</w:t>
        </w:r>
        <w:r>
          <w:rPr>
            <w:webHidden/>
          </w:rPr>
          <w:tab/>
        </w:r>
        <w:r>
          <w:rPr>
            <w:webHidden/>
          </w:rPr>
          <w:fldChar w:fldCharType="begin"/>
        </w:r>
        <w:r>
          <w:rPr>
            <w:webHidden/>
          </w:rPr>
          <w:instrText xml:space="preserve"> PAGEREF _Toc444592597 \h </w:instrText>
        </w:r>
        <w:r>
          <w:rPr>
            <w:webHidden/>
          </w:rPr>
        </w:r>
        <w:r>
          <w:rPr>
            <w:webHidden/>
          </w:rPr>
          <w:fldChar w:fldCharType="separate"/>
        </w:r>
        <w:r>
          <w:rPr>
            <w:webHidden/>
          </w:rPr>
          <w:t>36</w:t>
        </w:r>
        <w:r>
          <w:rPr>
            <w:webHidden/>
          </w:rPr>
          <w:fldChar w:fldCharType="end"/>
        </w:r>
      </w:hyperlink>
    </w:p>
    <w:p xmlns:wp14="http://schemas.microsoft.com/office/word/2010/wordml" w:rsidR="0022460E" w:rsidRDefault="0022460E" w14:paraId="0612AED4" wp14:textId="77777777">
      <w:pPr>
        <w:pStyle w:val="Seznamobrzk"/>
        <w:rPr>
          <w:rFonts w:asciiTheme="minorHAnsi" w:hAnsiTheme="minorHAnsi" w:eastAsiaTheme="minorEastAsia" w:cstheme="minorBidi"/>
          <w:sz w:val="22"/>
          <w:szCs w:val="22"/>
        </w:rPr>
      </w:pPr>
      <w:hyperlink w:history="1" w:anchor="_Toc444592598">
        <w:r w:rsidRPr="00D83EF8">
          <w:rPr>
            <w:rStyle w:val="Hypertextovodkaz"/>
          </w:rPr>
          <w:t>Tab. 6.4.4.2 Výčet instrukcí Aritmetiky s přímou hodnotou (kladnou)</w:t>
        </w:r>
        <w:r>
          <w:rPr>
            <w:webHidden/>
          </w:rPr>
          <w:tab/>
        </w:r>
        <w:r>
          <w:rPr>
            <w:webHidden/>
          </w:rPr>
          <w:fldChar w:fldCharType="begin"/>
        </w:r>
        <w:r>
          <w:rPr>
            <w:webHidden/>
          </w:rPr>
          <w:instrText xml:space="preserve"> PAGEREF _Toc444592598 \h </w:instrText>
        </w:r>
        <w:r>
          <w:rPr>
            <w:webHidden/>
          </w:rPr>
        </w:r>
        <w:r>
          <w:rPr>
            <w:webHidden/>
          </w:rPr>
          <w:fldChar w:fldCharType="separate"/>
        </w:r>
        <w:r>
          <w:rPr>
            <w:webHidden/>
          </w:rPr>
          <w:t>36</w:t>
        </w:r>
        <w:r>
          <w:rPr>
            <w:webHidden/>
          </w:rPr>
          <w:fldChar w:fldCharType="end"/>
        </w:r>
      </w:hyperlink>
    </w:p>
    <w:p xmlns:wp14="http://schemas.microsoft.com/office/word/2010/wordml" w:rsidR="0022460E" w:rsidRDefault="0022460E" w14:paraId="67FDB6C3" wp14:textId="77777777">
      <w:pPr>
        <w:pStyle w:val="Seznamobrzk"/>
        <w:rPr>
          <w:rFonts w:asciiTheme="minorHAnsi" w:hAnsiTheme="minorHAnsi" w:eastAsiaTheme="minorEastAsia" w:cstheme="minorBidi"/>
          <w:sz w:val="22"/>
          <w:szCs w:val="22"/>
        </w:rPr>
      </w:pPr>
      <w:hyperlink w:history="1" w:anchor="_Toc444592599">
        <w:r w:rsidRPr="00D83EF8">
          <w:rPr>
            <w:rStyle w:val="Hypertextovodkaz"/>
          </w:rPr>
          <w:t>Tab. 6.4.5.1 Instrukční slovo Logiky s přímou hodnotou</w:t>
        </w:r>
        <w:r>
          <w:rPr>
            <w:webHidden/>
          </w:rPr>
          <w:tab/>
        </w:r>
        <w:r>
          <w:rPr>
            <w:webHidden/>
          </w:rPr>
          <w:fldChar w:fldCharType="begin"/>
        </w:r>
        <w:r>
          <w:rPr>
            <w:webHidden/>
          </w:rPr>
          <w:instrText xml:space="preserve"> PAGEREF _Toc444592599 \h </w:instrText>
        </w:r>
        <w:r>
          <w:rPr>
            <w:webHidden/>
          </w:rPr>
        </w:r>
        <w:r>
          <w:rPr>
            <w:webHidden/>
          </w:rPr>
          <w:fldChar w:fldCharType="separate"/>
        </w:r>
        <w:r>
          <w:rPr>
            <w:webHidden/>
          </w:rPr>
          <w:t>37</w:t>
        </w:r>
        <w:r>
          <w:rPr>
            <w:webHidden/>
          </w:rPr>
          <w:fldChar w:fldCharType="end"/>
        </w:r>
      </w:hyperlink>
    </w:p>
    <w:p xmlns:wp14="http://schemas.microsoft.com/office/word/2010/wordml" w:rsidR="0022460E" w:rsidRDefault="0022460E" w14:paraId="665177CB" wp14:textId="77777777">
      <w:pPr>
        <w:pStyle w:val="Seznamobrzk"/>
        <w:rPr>
          <w:rFonts w:asciiTheme="minorHAnsi" w:hAnsiTheme="minorHAnsi" w:eastAsiaTheme="minorEastAsia" w:cstheme="minorBidi"/>
          <w:sz w:val="22"/>
          <w:szCs w:val="22"/>
        </w:rPr>
      </w:pPr>
      <w:hyperlink w:history="1" w:anchor="_Toc444592600">
        <w:r w:rsidRPr="00D83EF8">
          <w:rPr>
            <w:rStyle w:val="Hypertextovodkaz"/>
          </w:rPr>
          <w:t>Tab. 6.4.5.2 Výčet instrukcí Logiky s přímou hodnotou</w:t>
        </w:r>
        <w:r>
          <w:rPr>
            <w:webHidden/>
          </w:rPr>
          <w:tab/>
        </w:r>
        <w:r>
          <w:rPr>
            <w:webHidden/>
          </w:rPr>
          <w:fldChar w:fldCharType="begin"/>
        </w:r>
        <w:r>
          <w:rPr>
            <w:webHidden/>
          </w:rPr>
          <w:instrText xml:space="preserve"> PAGEREF _Toc444592600 \h </w:instrText>
        </w:r>
        <w:r>
          <w:rPr>
            <w:webHidden/>
          </w:rPr>
        </w:r>
        <w:r>
          <w:rPr>
            <w:webHidden/>
          </w:rPr>
          <w:fldChar w:fldCharType="separate"/>
        </w:r>
        <w:r>
          <w:rPr>
            <w:webHidden/>
          </w:rPr>
          <w:t>37</w:t>
        </w:r>
        <w:r>
          <w:rPr>
            <w:webHidden/>
          </w:rPr>
          <w:fldChar w:fldCharType="end"/>
        </w:r>
      </w:hyperlink>
    </w:p>
    <w:p xmlns:wp14="http://schemas.microsoft.com/office/word/2010/wordml" w:rsidR="0022460E" w:rsidRDefault="0022460E" w14:paraId="05853291" wp14:textId="77777777">
      <w:pPr>
        <w:pStyle w:val="Seznamobrzk"/>
        <w:rPr>
          <w:rFonts w:asciiTheme="minorHAnsi" w:hAnsiTheme="minorHAnsi" w:eastAsiaTheme="minorEastAsia" w:cstheme="minorBidi"/>
          <w:sz w:val="22"/>
          <w:szCs w:val="22"/>
        </w:rPr>
      </w:pPr>
      <w:hyperlink w:history="1" w:anchor="_Toc444592601">
        <w:r w:rsidRPr="00D83EF8">
          <w:rPr>
            <w:rStyle w:val="Hypertextovodkaz"/>
          </w:rPr>
          <w:t>Tab. 6.4.6.1 Instrukční slovo Aritmetiky a logiky s registry</w:t>
        </w:r>
        <w:r>
          <w:rPr>
            <w:webHidden/>
          </w:rPr>
          <w:tab/>
        </w:r>
        <w:r>
          <w:rPr>
            <w:webHidden/>
          </w:rPr>
          <w:fldChar w:fldCharType="begin"/>
        </w:r>
        <w:r>
          <w:rPr>
            <w:webHidden/>
          </w:rPr>
          <w:instrText xml:space="preserve"> PAGEREF _Toc444592601 \h </w:instrText>
        </w:r>
        <w:r>
          <w:rPr>
            <w:webHidden/>
          </w:rPr>
        </w:r>
        <w:r>
          <w:rPr>
            <w:webHidden/>
          </w:rPr>
          <w:fldChar w:fldCharType="separate"/>
        </w:r>
        <w:r>
          <w:rPr>
            <w:webHidden/>
          </w:rPr>
          <w:t>39</w:t>
        </w:r>
        <w:r>
          <w:rPr>
            <w:webHidden/>
          </w:rPr>
          <w:fldChar w:fldCharType="end"/>
        </w:r>
      </w:hyperlink>
    </w:p>
    <w:p xmlns:wp14="http://schemas.microsoft.com/office/word/2010/wordml" w:rsidR="0022460E" w:rsidRDefault="0022460E" w14:paraId="48ED9CD9" wp14:textId="77777777">
      <w:pPr>
        <w:pStyle w:val="Seznamobrzk"/>
        <w:rPr>
          <w:rFonts w:asciiTheme="minorHAnsi" w:hAnsiTheme="minorHAnsi" w:eastAsiaTheme="minorEastAsia" w:cstheme="minorBidi"/>
          <w:sz w:val="22"/>
          <w:szCs w:val="22"/>
        </w:rPr>
      </w:pPr>
      <w:hyperlink w:history="1" w:anchor="_Toc444592602">
        <w:r w:rsidRPr="00D83EF8">
          <w:rPr>
            <w:rStyle w:val="Hypertextovodkaz"/>
          </w:rPr>
          <w:t>Tab. 6.4.6.2 Výčet instrukcí Logiky s přímou hodnotou</w:t>
        </w:r>
        <w:r>
          <w:rPr>
            <w:webHidden/>
          </w:rPr>
          <w:tab/>
        </w:r>
        <w:r>
          <w:rPr>
            <w:webHidden/>
          </w:rPr>
          <w:fldChar w:fldCharType="begin"/>
        </w:r>
        <w:r>
          <w:rPr>
            <w:webHidden/>
          </w:rPr>
          <w:instrText xml:space="preserve"> PAGEREF _Toc444592602 \h </w:instrText>
        </w:r>
        <w:r>
          <w:rPr>
            <w:webHidden/>
          </w:rPr>
        </w:r>
        <w:r>
          <w:rPr>
            <w:webHidden/>
          </w:rPr>
          <w:fldChar w:fldCharType="separate"/>
        </w:r>
        <w:r>
          <w:rPr>
            <w:webHidden/>
          </w:rPr>
          <w:t>39</w:t>
        </w:r>
        <w:r>
          <w:rPr>
            <w:webHidden/>
          </w:rPr>
          <w:fldChar w:fldCharType="end"/>
        </w:r>
      </w:hyperlink>
    </w:p>
    <w:p xmlns:wp14="http://schemas.microsoft.com/office/word/2010/wordml" w:rsidR="0022460E" w:rsidRDefault="0022460E" w14:paraId="46BFE88D" wp14:textId="77777777">
      <w:pPr>
        <w:pStyle w:val="Seznamobrzk"/>
        <w:rPr>
          <w:rFonts w:asciiTheme="minorHAnsi" w:hAnsiTheme="minorHAnsi" w:eastAsiaTheme="minorEastAsia" w:cstheme="minorBidi"/>
          <w:sz w:val="22"/>
          <w:szCs w:val="22"/>
        </w:rPr>
      </w:pPr>
      <w:hyperlink w:history="1" w:anchor="_Toc444592603">
        <w:r w:rsidRPr="00D83EF8">
          <w:rPr>
            <w:rStyle w:val="Hypertextovodkaz"/>
          </w:rPr>
          <w:t>Tab. 6.4.7.1 Instrukční slovo Aritmetiky a logiky s registry</w:t>
        </w:r>
        <w:r>
          <w:rPr>
            <w:webHidden/>
          </w:rPr>
          <w:tab/>
        </w:r>
        <w:r>
          <w:rPr>
            <w:webHidden/>
          </w:rPr>
          <w:fldChar w:fldCharType="begin"/>
        </w:r>
        <w:r>
          <w:rPr>
            <w:webHidden/>
          </w:rPr>
          <w:instrText xml:space="preserve"> PAGEREF _Toc444592603 \h </w:instrText>
        </w:r>
        <w:r>
          <w:rPr>
            <w:webHidden/>
          </w:rPr>
        </w:r>
        <w:r>
          <w:rPr>
            <w:webHidden/>
          </w:rPr>
          <w:fldChar w:fldCharType="separate"/>
        </w:r>
        <w:r>
          <w:rPr>
            <w:webHidden/>
          </w:rPr>
          <w:t>40</w:t>
        </w:r>
        <w:r>
          <w:rPr>
            <w:webHidden/>
          </w:rPr>
          <w:fldChar w:fldCharType="end"/>
        </w:r>
      </w:hyperlink>
    </w:p>
    <w:p xmlns:wp14="http://schemas.microsoft.com/office/word/2010/wordml" w:rsidR="0022460E" w:rsidRDefault="0022460E" w14:paraId="342AB43E" wp14:textId="77777777">
      <w:pPr>
        <w:pStyle w:val="Seznamobrzk"/>
        <w:rPr>
          <w:rFonts w:asciiTheme="minorHAnsi" w:hAnsiTheme="minorHAnsi" w:eastAsiaTheme="minorEastAsia" w:cstheme="minorBidi"/>
          <w:sz w:val="22"/>
          <w:szCs w:val="22"/>
        </w:rPr>
      </w:pPr>
      <w:hyperlink w:history="1" w:anchor="_Toc444592604">
        <w:r w:rsidRPr="00D83EF8">
          <w:rPr>
            <w:rStyle w:val="Hypertextovodkaz"/>
          </w:rPr>
          <w:t>Tab. 6.4.7.2 Výčet instrukcí Logiky s přímou hodnotou</w:t>
        </w:r>
        <w:r>
          <w:rPr>
            <w:webHidden/>
          </w:rPr>
          <w:tab/>
        </w:r>
        <w:r>
          <w:rPr>
            <w:webHidden/>
          </w:rPr>
          <w:fldChar w:fldCharType="begin"/>
        </w:r>
        <w:r>
          <w:rPr>
            <w:webHidden/>
          </w:rPr>
          <w:instrText xml:space="preserve"> PAGEREF _Toc444592604 \h </w:instrText>
        </w:r>
        <w:r>
          <w:rPr>
            <w:webHidden/>
          </w:rPr>
        </w:r>
        <w:r>
          <w:rPr>
            <w:webHidden/>
          </w:rPr>
          <w:fldChar w:fldCharType="separate"/>
        </w:r>
        <w:r>
          <w:rPr>
            <w:webHidden/>
          </w:rPr>
          <w:t>40</w:t>
        </w:r>
        <w:r>
          <w:rPr>
            <w:webHidden/>
          </w:rPr>
          <w:fldChar w:fldCharType="end"/>
        </w:r>
      </w:hyperlink>
    </w:p>
    <w:p xmlns:wp14="http://schemas.microsoft.com/office/word/2010/wordml" w:rsidR="0022460E" w:rsidRDefault="0022460E" w14:paraId="35CC34B4" wp14:textId="77777777">
      <w:pPr>
        <w:pStyle w:val="Seznamobrzk"/>
        <w:rPr>
          <w:rFonts w:asciiTheme="minorHAnsi" w:hAnsiTheme="minorHAnsi" w:eastAsiaTheme="minorEastAsia" w:cstheme="minorBidi"/>
          <w:sz w:val="22"/>
          <w:szCs w:val="22"/>
        </w:rPr>
      </w:pPr>
      <w:hyperlink w:history="1" w:anchor="_Toc444592605">
        <w:r w:rsidRPr="00D83EF8">
          <w:rPr>
            <w:rStyle w:val="Hypertextovodkaz"/>
          </w:rPr>
          <w:t>Tab. 6.4.8.1 Instrukční slovo Podmíněných skoků s odsazením</w:t>
        </w:r>
        <w:r>
          <w:rPr>
            <w:webHidden/>
          </w:rPr>
          <w:tab/>
        </w:r>
        <w:r>
          <w:rPr>
            <w:webHidden/>
          </w:rPr>
          <w:fldChar w:fldCharType="begin"/>
        </w:r>
        <w:r>
          <w:rPr>
            <w:webHidden/>
          </w:rPr>
          <w:instrText xml:space="preserve"> PAGEREF _Toc444592605 \h </w:instrText>
        </w:r>
        <w:r>
          <w:rPr>
            <w:webHidden/>
          </w:rPr>
        </w:r>
        <w:r>
          <w:rPr>
            <w:webHidden/>
          </w:rPr>
          <w:fldChar w:fldCharType="separate"/>
        </w:r>
        <w:r>
          <w:rPr>
            <w:webHidden/>
          </w:rPr>
          <w:t>41</w:t>
        </w:r>
        <w:r>
          <w:rPr>
            <w:webHidden/>
          </w:rPr>
          <w:fldChar w:fldCharType="end"/>
        </w:r>
      </w:hyperlink>
    </w:p>
    <w:p xmlns:wp14="http://schemas.microsoft.com/office/word/2010/wordml" w:rsidR="0022460E" w:rsidRDefault="0022460E" w14:paraId="36A701EB" wp14:textId="77777777">
      <w:pPr>
        <w:pStyle w:val="Seznamobrzk"/>
        <w:rPr>
          <w:rFonts w:asciiTheme="minorHAnsi" w:hAnsiTheme="minorHAnsi" w:eastAsiaTheme="minorEastAsia" w:cstheme="minorBidi"/>
          <w:sz w:val="22"/>
          <w:szCs w:val="22"/>
        </w:rPr>
      </w:pPr>
      <w:hyperlink w:history="1" w:anchor="_Toc444592606">
        <w:r w:rsidRPr="00D83EF8">
          <w:rPr>
            <w:rStyle w:val="Hypertextovodkaz"/>
          </w:rPr>
          <w:t>Tab. 6.4.8.2 Výčet instrukcí Podmíněných skoků s odsazením</w:t>
        </w:r>
        <w:r>
          <w:rPr>
            <w:webHidden/>
          </w:rPr>
          <w:tab/>
        </w:r>
        <w:r>
          <w:rPr>
            <w:webHidden/>
          </w:rPr>
          <w:fldChar w:fldCharType="begin"/>
        </w:r>
        <w:r>
          <w:rPr>
            <w:webHidden/>
          </w:rPr>
          <w:instrText xml:space="preserve"> PAGEREF _Toc444592606 \h </w:instrText>
        </w:r>
        <w:r>
          <w:rPr>
            <w:webHidden/>
          </w:rPr>
        </w:r>
        <w:r>
          <w:rPr>
            <w:webHidden/>
          </w:rPr>
          <w:fldChar w:fldCharType="separate"/>
        </w:r>
        <w:r>
          <w:rPr>
            <w:webHidden/>
          </w:rPr>
          <w:t>41</w:t>
        </w:r>
        <w:r>
          <w:rPr>
            <w:webHidden/>
          </w:rPr>
          <w:fldChar w:fldCharType="end"/>
        </w:r>
      </w:hyperlink>
    </w:p>
    <w:p xmlns:wp14="http://schemas.microsoft.com/office/word/2010/wordml" w:rsidR="0022460E" w:rsidRDefault="0022460E" w14:paraId="65471B6C" wp14:textId="77777777">
      <w:pPr>
        <w:pStyle w:val="Seznamobrzk"/>
        <w:rPr>
          <w:rFonts w:asciiTheme="minorHAnsi" w:hAnsiTheme="minorHAnsi" w:eastAsiaTheme="minorEastAsia" w:cstheme="minorBidi"/>
          <w:sz w:val="22"/>
          <w:szCs w:val="22"/>
        </w:rPr>
      </w:pPr>
      <w:hyperlink w:history="1" w:anchor="_Toc444592607">
        <w:r w:rsidRPr="00D83EF8">
          <w:rPr>
            <w:rStyle w:val="Hypertextovodkaz"/>
          </w:rPr>
          <w:t>Tab. 6.4.9.1 Instrukční slovo Nepodmíněných skoků s odsazením</w:t>
        </w:r>
        <w:r>
          <w:rPr>
            <w:webHidden/>
          </w:rPr>
          <w:tab/>
        </w:r>
        <w:r>
          <w:rPr>
            <w:webHidden/>
          </w:rPr>
          <w:fldChar w:fldCharType="begin"/>
        </w:r>
        <w:r>
          <w:rPr>
            <w:webHidden/>
          </w:rPr>
          <w:instrText xml:space="preserve"> PAGEREF _Toc444592607 \h </w:instrText>
        </w:r>
        <w:r>
          <w:rPr>
            <w:webHidden/>
          </w:rPr>
        </w:r>
        <w:r>
          <w:rPr>
            <w:webHidden/>
          </w:rPr>
          <w:fldChar w:fldCharType="separate"/>
        </w:r>
        <w:r>
          <w:rPr>
            <w:webHidden/>
          </w:rPr>
          <w:t>42</w:t>
        </w:r>
        <w:r>
          <w:rPr>
            <w:webHidden/>
          </w:rPr>
          <w:fldChar w:fldCharType="end"/>
        </w:r>
      </w:hyperlink>
    </w:p>
    <w:p xmlns:wp14="http://schemas.microsoft.com/office/word/2010/wordml" w:rsidR="0022460E" w:rsidRDefault="0022460E" w14:paraId="6859C056" wp14:textId="77777777">
      <w:pPr>
        <w:pStyle w:val="Seznamobrzk"/>
        <w:rPr>
          <w:rFonts w:asciiTheme="minorHAnsi" w:hAnsiTheme="minorHAnsi" w:eastAsiaTheme="minorEastAsia" w:cstheme="minorBidi"/>
          <w:sz w:val="22"/>
          <w:szCs w:val="22"/>
        </w:rPr>
      </w:pPr>
      <w:hyperlink w:history="1" w:anchor="_Toc444592608">
        <w:r w:rsidRPr="00D83EF8">
          <w:rPr>
            <w:rStyle w:val="Hypertextovodkaz"/>
          </w:rPr>
          <w:t>Tab. 6.4.9.2 Výčet instrukcí Nepodmíněných skoků s odsazením</w:t>
        </w:r>
        <w:r>
          <w:rPr>
            <w:webHidden/>
          </w:rPr>
          <w:tab/>
        </w:r>
        <w:r>
          <w:rPr>
            <w:webHidden/>
          </w:rPr>
          <w:fldChar w:fldCharType="begin"/>
        </w:r>
        <w:r>
          <w:rPr>
            <w:webHidden/>
          </w:rPr>
          <w:instrText xml:space="preserve"> PAGEREF _Toc444592608 \h </w:instrText>
        </w:r>
        <w:r>
          <w:rPr>
            <w:webHidden/>
          </w:rPr>
        </w:r>
        <w:r>
          <w:rPr>
            <w:webHidden/>
          </w:rPr>
          <w:fldChar w:fldCharType="separate"/>
        </w:r>
        <w:r>
          <w:rPr>
            <w:webHidden/>
          </w:rPr>
          <w:t>42</w:t>
        </w:r>
        <w:r>
          <w:rPr>
            <w:webHidden/>
          </w:rPr>
          <w:fldChar w:fldCharType="end"/>
        </w:r>
      </w:hyperlink>
    </w:p>
    <w:p xmlns:wp14="http://schemas.microsoft.com/office/word/2010/wordml" w:rsidR="0022460E" w:rsidRDefault="0022460E" w14:paraId="0972BAE6" wp14:textId="77777777">
      <w:pPr>
        <w:pStyle w:val="Seznamobrzk"/>
        <w:rPr>
          <w:rFonts w:asciiTheme="minorHAnsi" w:hAnsiTheme="minorHAnsi" w:eastAsiaTheme="minorEastAsia" w:cstheme="minorBidi"/>
          <w:sz w:val="22"/>
          <w:szCs w:val="22"/>
        </w:rPr>
      </w:pPr>
      <w:hyperlink w:history="1" w:anchor="_Toc444592609">
        <w:r w:rsidRPr="00D83EF8">
          <w:rPr>
            <w:rStyle w:val="Hypertextovodkaz"/>
          </w:rPr>
          <w:t>Tab. 6.4.10.1 Instrukční slovo Nepodmíněných skoků s registrem</w:t>
        </w:r>
        <w:r>
          <w:rPr>
            <w:webHidden/>
          </w:rPr>
          <w:tab/>
        </w:r>
        <w:r>
          <w:rPr>
            <w:webHidden/>
          </w:rPr>
          <w:fldChar w:fldCharType="begin"/>
        </w:r>
        <w:r>
          <w:rPr>
            <w:webHidden/>
          </w:rPr>
          <w:instrText xml:space="preserve"> PAGEREF _Toc444592609 \h </w:instrText>
        </w:r>
        <w:r>
          <w:rPr>
            <w:webHidden/>
          </w:rPr>
        </w:r>
        <w:r>
          <w:rPr>
            <w:webHidden/>
          </w:rPr>
          <w:fldChar w:fldCharType="separate"/>
        </w:r>
        <w:r>
          <w:rPr>
            <w:webHidden/>
          </w:rPr>
          <w:t>43</w:t>
        </w:r>
        <w:r>
          <w:rPr>
            <w:webHidden/>
          </w:rPr>
          <w:fldChar w:fldCharType="end"/>
        </w:r>
      </w:hyperlink>
    </w:p>
    <w:p xmlns:wp14="http://schemas.microsoft.com/office/word/2010/wordml" w:rsidR="0022460E" w:rsidRDefault="0022460E" w14:paraId="16A63F90" wp14:textId="77777777">
      <w:pPr>
        <w:pStyle w:val="Seznamobrzk"/>
        <w:rPr>
          <w:rFonts w:asciiTheme="minorHAnsi" w:hAnsiTheme="minorHAnsi" w:eastAsiaTheme="minorEastAsia" w:cstheme="minorBidi"/>
          <w:sz w:val="22"/>
          <w:szCs w:val="22"/>
        </w:rPr>
      </w:pPr>
      <w:hyperlink w:history="1" w:anchor="_Toc444592610">
        <w:r w:rsidRPr="00D83EF8">
          <w:rPr>
            <w:rStyle w:val="Hypertextovodkaz"/>
          </w:rPr>
          <w:t>Tab. 6.4.10.2 Výčet instrukcí Nepodmíněných skoků s registrem</w:t>
        </w:r>
        <w:r>
          <w:rPr>
            <w:webHidden/>
          </w:rPr>
          <w:tab/>
        </w:r>
        <w:r>
          <w:rPr>
            <w:webHidden/>
          </w:rPr>
          <w:fldChar w:fldCharType="begin"/>
        </w:r>
        <w:r>
          <w:rPr>
            <w:webHidden/>
          </w:rPr>
          <w:instrText xml:space="preserve"> PAGEREF _Toc444592610 \h </w:instrText>
        </w:r>
        <w:r>
          <w:rPr>
            <w:webHidden/>
          </w:rPr>
        </w:r>
        <w:r>
          <w:rPr>
            <w:webHidden/>
          </w:rPr>
          <w:fldChar w:fldCharType="separate"/>
        </w:r>
        <w:r>
          <w:rPr>
            <w:webHidden/>
          </w:rPr>
          <w:t>43</w:t>
        </w:r>
        <w:r>
          <w:rPr>
            <w:webHidden/>
          </w:rPr>
          <w:fldChar w:fldCharType="end"/>
        </w:r>
      </w:hyperlink>
    </w:p>
    <w:p xmlns:wp14="http://schemas.microsoft.com/office/word/2010/wordml" w:rsidR="0022460E" w:rsidRDefault="0022460E" w14:paraId="0B124CD2" wp14:textId="77777777">
      <w:pPr>
        <w:pStyle w:val="Seznamobrzk"/>
        <w:rPr>
          <w:rFonts w:asciiTheme="minorHAnsi" w:hAnsiTheme="minorHAnsi" w:eastAsiaTheme="minorEastAsia" w:cstheme="minorBidi"/>
          <w:sz w:val="22"/>
          <w:szCs w:val="22"/>
        </w:rPr>
      </w:pPr>
      <w:hyperlink w:history="1" w:anchor="_Toc444592611">
        <w:r w:rsidRPr="00D83EF8">
          <w:rPr>
            <w:rStyle w:val="Hypertextovodkaz"/>
          </w:rPr>
          <w:t>Obr. 6.5.1 Schéma jádra procesoru Limen a RWM</w:t>
        </w:r>
        <w:r>
          <w:rPr>
            <w:webHidden/>
          </w:rPr>
          <w:tab/>
        </w:r>
        <w:r>
          <w:rPr>
            <w:webHidden/>
          </w:rPr>
          <w:fldChar w:fldCharType="begin"/>
        </w:r>
        <w:r>
          <w:rPr>
            <w:webHidden/>
          </w:rPr>
          <w:instrText xml:space="preserve"> PAGEREF _Toc444592611 \h </w:instrText>
        </w:r>
        <w:r>
          <w:rPr>
            <w:webHidden/>
          </w:rPr>
        </w:r>
        <w:r>
          <w:rPr>
            <w:webHidden/>
          </w:rPr>
          <w:fldChar w:fldCharType="separate"/>
        </w:r>
        <w:r>
          <w:rPr>
            <w:webHidden/>
          </w:rPr>
          <w:t>45</w:t>
        </w:r>
        <w:r>
          <w:rPr>
            <w:webHidden/>
          </w:rPr>
          <w:fldChar w:fldCharType="end"/>
        </w:r>
      </w:hyperlink>
    </w:p>
    <w:p xmlns:wp14="http://schemas.microsoft.com/office/word/2010/wordml" w:rsidR="0022460E" w:rsidRDefault="0022460E" w14:paraId="47D2B8FB" wp14:textId="77777777">
      <w:pPr>
        <w:pStyle w:val="Seznamobrzk"/>
        <w:rPr>
          <w:rFonts w:asciiTheme="minorHAnsi" w:hAnsiTheme="minorHAnsi" w:eastAsiaTheme="minorEastAsia" w:cstheme="minorBidi"/>
          <w:sz w:val="22"/>
          <w:szCs w:val="22"/>
        </w:rPr>
      </w:pPr>
      <w:hyperlink w:history="1" w:anchor="_Toc444592612">
        <w:r w:rsidRPr="00D83EF8">
          <w:rPr>
            <w:rStyle w:val="Hypertextovodkaz"/>
          </w:rPr>
          <w:t>Tab. 6.5.2 Výčet operačních kódů aritmeticko-logické jednotky</w:t>
        </w:r>
        <w:r>
          <w:rPr>
            <w:webHidden/>
          </w:rPr>
          <w:tab/>
        </w:r>
        <w:r>
          <w:rPr>
            <w:webHidden/>
          </w:rPr>
          <w:fldChar w:fldCharType="begin"/>
        </w:r>
        <w:r>
          <w:rPr>
            <w:webHidden/>
          </w:rPr>
          <w:instrText xml:space="preserve"> PAGEREF _Toc444592612 \h </w:instrText>
        </w:r>
        <w:r>
          <w:rPr>
            <w:webHidden/>
          </w:rPr>
        </w:r>
        <w:r>
          <w:rPr>
            <w:webHidden/>
          </w:rPr>
          <w:fldChar w:fldCharType="separate"/>
        </w:r>
        <w:r>
          <w:rPr>
            <w:webHidden/>
          </w:rPr>
          <w:t>46</w:t>
        </w:r>
        <w:r>
          <w:rPr>
            <w:webHidden/>
          </w:rPr>
          <w:fldChar w:fldCharType="end"/>
        </w:r>
      </w:hyperlink>
    </w:p>
    <w:p xmlns:wp14="http://schemas.microsoft.com/office/word/2010/wordml" w:rsidR="0022460E" w:rsidRDefault="0022460E" w14:paraId="2F04D4FD" wp14:textId="77777777">
      <w:pPr>
        <w:pStyle w:val="Seznamobrzk"/>
        <w:rPr>
          <w:rFonts w:asciiTheme="minorHAnsi" w:hAnsiTheme="minorHAnsi" w:eastAsiaTheme="minorEastAsia" w:cstheme="minorBidi"/>
          <w:sz w:val="22"/>
          <w:szCs w:val="22"/>
        </w:rPr>
      </w:pPr>
      <w:hyperlink w:history="1" w:anchor="_Toc444592613">
        <w:r w:rsidRPr="00D83EF8">
          <w:rPr>
            <w:rStyle w:val="Hypertextovodkaz"/>
          </w:rPr>
          <w:t>Tab. 6.5.3 Výčet kombinací testeru podmínek</w:t>
        </w:r>
        <w:r>
          <w:rPr>
            <w:webHidden/>
          </w:rPr>
          <w:tab/>
        </w:r>
        <w:r>
          <w:rPr>
            <w:webHidden/>
          </w:rPr>
          <w:fldChar w:fldCharType="begin"/>
        </w:r>
        <w:r>
          <w:rPr>
            <w:webHidden/>
          </w:rPr>
          <w:instrText xml:space="preserve"> PAGEREF _Toc444592613 \h </w:instrText>
        </w:r>
        <w:r>
          <w:rPr>
            <w:webHidden/>
          </w:rPr>
        </w:r>
        <w:r>
          <w:rPr>
            <w:webHidden/>
          </w:rPr>
          <w:fldChar w:fldCharType="separate"/>
        </w:r>
        <w:r>
          <w:rPr>
            <w:webHidden/>
          </w:rPr>
          <w:t>47</w:t>
        </w:r>
        <w:r>
          <w:rPr>
            <w:webHidden/>
          </w:rPr>
          <w:fldChar w:fldCharType="end"/>
        </w:r>
      </w:hyperlink>
    </w:p>
    <w:p xmlns:wp14="http://schemas.microsoft.com/office/word/2010/wordml" w:rsidR="0022460E" w:rsidRDefault="0022460E" w14:paraId="7149DD22" wp14:textId="77777777">
      <w:pPr>
        <w:pStyle w:val="Seznamobrzk"/>
        <w:rPr>
          <w:rFonts w:asciiTheme="minorHAnsi" w:hAnsiTheme="minorHAnsi" w:eastAsiaTheme="minorEastAsia" w:cstheme="minorBidi"/>
          <w:sz w:val="22"/>
          <w:szCs w:val="22"/>
        </w:rPr>
      </w:pPr>
      <w:hyperlink w:history="1" w:anchor="_Toc444592614">
        <w:r w:rsidRPr="00D83EF8">
          <w:rPr>
            <w:rStyle w:val="Hypertextovodkaz"/>
          </w:rPr>
          <w:t>Obr. 6.6 Schéma jádra procesoru Limen a RWM s několika řídícími signály</w:t>
        </w:r>
        <w:r>
          <w:rPr>
            <w:webHidden/>
          </w:rPr>
          <w:tab/>
        </w:r>
        <w:r>
          <w:rPr>
            <w:webHidden/>
          </w:rPr>
          <w:fldChar w:fldCharType="begin"/>
        </w:r>
        <w:r>
          <w:rPr>
            <w:webHidden/>
          </w:rPr>
          <w:instrText xml:space="preserve"> PAGEREF _Toc444592614 \h </w:instrText>
        </w:r>
        <w:r>
          <w:rPr>
            <w:webHidden/>
          </w:rPr>
        </w:r>
        <w:r>
          <w:rPr>
            <w:webHidden/>
          </w:rPr>
          <w:fldChar w:fldCharType="separate"/>
        </w:r>
        <w:r>
          <w:rPr>
            <w:webHidden/>
          </w:rPr>
          <w:t>49</w:t>
        </w:r>
        <w:r>
          <w:rPr>
            <w:webHidden/>
          </w:rPr>
          <w:fldChar w:fldCharType="end"/>
        </w:r>
      </w:hyperlink>
    </w:p>
    <w:p xmlns:wp14="http://schemas.microsoft.com/office/word/2010/wordml" w:rsidR="0022460E" w:rsidP="0022460E" w:rsidRDefault="00C30BEF" w14:paraId="4C4CEA3D" wp14:textId="77777777">
      <w:pPr>
        <w:rPr>
          <w:noProof/>
        </w:rPr>
      </w:pPr>
      <w:r>
        <w:rPr>
          <w:noProof/>
        </w:rPr>
        <w:lastRenderedPageBreak/>
        <w:fldChar w:fldCharType="end"/>
      </w:r>
      <w:bookmarkStart w:name="_GoBack" w:id="261"/>
      <w:bookmarkEnd w:id="261"/>
    </w:p>
    <w:p xmlns:wp14="http://schemas.microsoft.com/office/word/2010/wordml" w:rsidR="00C94493" w:rsidP="009072E6" w:rsidRDefault="009072E6" w14:paraId="0260D88F" wp14:textId="77777777">
      <w:pPr>
        <w:pStyle w:val="Nadpis"/>
        <w:suppressAutoHyphens/>
        <w:sectPr w:rsidR="00C94493" w:rsidSect="004F3D3C">
          <w:footerReference w:type="default" r:id="rId46"/>
          <w:pgSz w:w="11907" w:h="16840" w:orient="portrait" w:code="9"/>
          <w:pgMar w:top="1701" w:right="1134" w:bottom="1134" w:left="1134" w:header="851" w:footer="709" w:gutter="851"/>
          <w:cols w:space="708"/>
        </w:sectPr>
      </w:pPr>
      <w:bookmarkStart w:name="_Toc420374803" w:id="262"/>
      <w:bookmarkStart w:name="_Toc444553982" w:id="263"/>
      <w:r>
        <w:lastRenderedPageBreak/>
        <w:t>Seznam Příloh</w:t>
      </w:r>
      <w:bookmarkEnd w:id="262"/>
      <w:bookmarkEnd w:id="263"/>
    </w:p>
    <w:p xmlns:wp14="http://schemas.microsoft.com/office/word/2010/wordml" w:rsidRPr="003A69DC" w:rsidR="00E478B0" w:rsidP="00B31A46" w:rsidRDefault="00B31A46" w14:paraId="50895670" wp14:textId="4E01B443">
      <w:pPr>
        <w:spacing w:after="0" w:line="240" w:lineRule="auto"/>
        <w:jc w:val="left"/>
      </w:pPr>
      <w:r w:rsidR="53BA9561">
        <w:drawing>
          <wp:inline xmlns:wp14="http://schemas.microsoft.com/office/word/2010/wordprocessingDrawing" wp14:editId="236BAE1E" wp14:anchorId="0BE5F4CA">
            <wp:extent cx="6238800" cy="8899200"/>
            <wp:effectExtent l="0" t="0" r="0" b="0"/>
            <wp:docPr id="1538810212" name="" title=""/>
            <wp:cNvGraphicFramePr>
              <a:graphicFrameLocks noChangeAspect="1"/>
            </wp:cNvGraphicFramePr>
            <a:graphic>
              <a:graphicData uri="http://schemas.openxmlformats.org/drawingml/2006/picture">
                <pic:pic>
                  <pic:nvPicPr>
                    <pic:cNvPr id="0" name=""/>
                    <pic:cNvPicPr/>
                  </pic:nvPicPr>
                  <pic:blipFill>
                    <a:blip r:embed="R24732f192def4363">
                      <a:extLst>
                        <a:ext xmlns:a="http://schemas.openxmlformats.org/drawingml/2006/main" uri="{28A0092B-C50C-407E-A947-70E740481C1C}">
                          <a14:useLocalDpi val="0"/>
                        </a:ext>
                      </a:extLst>
                    </a:blip>
                    <a:stretch>
                      <a:fillRect/>
                    </a:stretch>
                  </pic:blipFill>
                  <pic:spPr>
                    <a:xfrm>
                      <a:off x="0" y="0"/>
                      <a:ext cx="6238800" cy="8899200"/>
                    </a:xfrm>
                    <a:prstGeom prst="rect">
                      <a:avLst/>
                    </a:prstGeom>
                  </pic:spPr>
                </pic:pic>
              </a:graphicData>
            </a:graphic>
          </wp:inline>
        </w:drawing>
      </w:r>
    </w:p>
    <w:sectPr w:rsidRPr="003A69DC" w:rsidR="00E478B0" w:rsidSect="004F3D3C">
      <w:headerReference w:type="default" r:id="rId48"/>
      <w:type w:val="continuous"/>
      <w:pgSz w:w="11907" w:h="16840" w:orient="portrait" w:code="9"/>
      <w:pgMar w:top="1701" w:right="1134" w:bottom="1134" w:left="1134" w:header="851" w:footer="709" w:gutter="85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1416F4" w:rsidRDefault="001416F4" w14:paraId="797E50C6" wp14:textId="77777777">
      <w:r>
        <w:separator/>
      </w:r>
    </w:p>
    <w:p xmlns:wp14="http://schemas.microsoft.com/office/word/2010/wordml" w:rsidR="001416F4" w:rsidRDefault="001416F4" w14:paraId="7B04FA47" wp14:textId="77777777"/>
  </w:endnote>
  <w:endnote w:type="continuationSeparator" w:id="0">
    <w:p xmlns:wp14="http://schemas.microsoft.com/office/word/2010/wordml" w:rsidR="001416F4" w:rsidRDefault="001416F4" w14:paraId="568C698B" wp14:textId="77777777">
      <w:r>
        <w:continuationSeparator/>
      </w:r>
    </w:p>
    <w:p xmlns:wp14="http://schemas.microsoft.com/office/word/2010/wordml" w:rsidR="001416F4" w:rsidRDefault="001416F4" w14:paraId="1A939487" wp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A47FA0" w:rsidRDefault="00A47FA0" w14:paraId="308D56CC" wp14:textId="7777777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1416F4" w:rsidRDefault="001416F4" w14:paraId="38C1F859" wp14:textId="77777777">
      <w:r>
        <w:separator/>
      </w:r>
    </w:p>
    <w:p xmlns:wp14="http://schemas.microsoft.com/office/word/2010/wordml" w:rsidR="001416F4" w:rsidRDefault="001416F4" w14:paraId="0C8FE7CE" wp14:textId="77777777"/>
  </w:footnote>
  <w:footnote w:type="continuationSeparator" w:id="0">
    <w:p xmlns:wp14="http://schemas.microsoft.com/office/word/2010/wordml" w:rsidR="001416F4" w:rsidRDefault="001416F4" w14:paraId="41004F19" wp14:textId="77777777">
      <w:r>
        <w:continuationSeparator/>
      </w:r>
    </w:p>
    <w:p xmlns:wp14="http://schemas.microsoft.com/office/word/2010/wordml" w:rsidR="001416F4" w:rsidRDefault="001416F4" w14:paraId="67C0C651" wp14:textId="7777777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Pr="008848C2" w:rsidR="00A47FA0" w:rsidP="008848C2" w:rsidRDefault="00A47FA0" w14:paraId="391404A6" wp14:textId="77777777">
    <w:pPr>
      <w:pStyle w:val="Zkladntext"/>
      <w:pBdr>
        <w:bottom w:val="single" w:color="auto" w:sz="4" w:space="1"/>
      </w:pBdr>
      <w:tabs>
        <w:tab w:val="right" w:pos="8788"/>
      </w:tabs>
      <w:jc w:val="left"/>
    </w:pPr>
    <w:r>
      <w:t>SŠIEŘ Rožnov pod Radhoštěm</w:t>
    </w:r>
    <w:r>
      <w:tab/>
    </w:r>
    <w:r>
      <w:fldChar w:fldCharType="begin"/>
    </w:r>
    <w:r>
      <w:instrText xml:space="preserve"> PAGE </w:instrText>
    </w:r>
    <w:r>
      <w:fldChar w:fldCharType="separate"/>
    </w:r>
    <w:r w:rsidR="002B06B9">
      <w:t>46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A47FA0" w:rsidP="00E478B0" w:rsidRDefault="00A47FA0" w14:paraId="715A21E9" wp14:textId="77777777">
    <w:pPr>
      <w:pStyle w:val="Zkladntext"/>
      <w:pBdr>
        <w:bottom w:val="single" w:color="auto" w:sz="4" w:space="1"/>
      </w:pBdr>
      <w:tabs>
        <w:tab w:val="right" w:pos="8788"/>
      </w:tabs>
      <w:jc w:val="left"/>
    </w:pPr>
    <w:r>
      <w:t>SŠIEŘ Rožnov pod Radhoštěm</w:t>
    </w:r>
    <w:r>
      <w:tab/>
    </w:r>
    <w:r>
      <w:fldChar w:fldCharType="begin"/>
    </w:r>
    <w:r>
      <w:instrText xml:space="preserve"> PAGE </w:instrText>
    </w:r>
    <w:r>
      <w:fldChar w:fldCharType="separate"/>
    </w:r>
    <w:r w:rsidR="002B06B9">
      <w:rPr>
        <w:noProof/>
      </w:rPr>
      <w:t>64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7329"/>
    <w:multiLevelType w:val="hybridMultilevel"/>
    <w:tmpl w:val="6F4E8E2C"/>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
    <w:nsid w:val="0CB05CEB"/>
    <w:multiLevelType w:val="hybridMultilevel"/>
    <w:tmpl w:val="DEDE74E4"/>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2">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3">
    <w:nsid w:val="0E657E0B"/>
    <w:multiLevelType w:val="hybridMultilevel"/>
    <w:tmpl w:val="67188AF0"/>
    <w:lvl w:ilvl="0" w:tplc="04050001">
      <w:start w:val="1"/>
      <w:numFmt w:val="bullet"/>
      <w:lvlText w:val=""/>
      <w:lvlJc w:val="left"/>
      <w:pPr>
        <w:ind w:left="720" w:hanging="360"/>
      </w:pPr>
      <w:rPr>
        <w:rFonts w:hint="default" w:ascii="Symbol" w:hAnsi="Symbol"/>
      </w:rPr>
    </w:lvl>
    <w:lvl w:ilvl="1" w:tplc="04050003">
      <w:start w:val="1"/>
      <w:numFmt w:val="bullet"/>
      <w:lvlText w:val="o"/>
      <w:lvlJc w:val="left"/>
      <w:pPr>
        <w:ind w:left="1440" w:hanging="360"/>
      </w:pPr>
      <w:rPr>
        <w:rFonts w:hint="default" w:ascii="Courier New" w:hAnsi="Courier New" w:cs="Courier New"/>
      </w:rPr>
    </w:lvl>
    <w:lvl w:ilvl="2" w:tplc="04050005">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4">
    <w:nsid w:val="13C06A78"/>
    <w:multiLevelType w:val="hybridMultilevel"/>
    <w:tmpl w:val="A812326A"/>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5">
    <w:nsid w:val="258C1866"/>
    <w:multiLevelType w:val="hybridMultilevel"/>
    <w:tmpl w:val="5754A1AC"/>
    <w:lvl w:ilvl="0" w:tplc="04050001">
      <w:start w:val="1"/>
      <w:numFmt w:val="bullet"/>
      <w:lvlText w:val=""/>
      <w:lvlJc w:val="left"/>
      <w:pPr>
        <w:ind w:left="720" w:hanging="360"/>
      </w:pPr>
      <w:rPr>
        <w:rFonts w:hint="default" w:ascii="Symbol" w:hAnsi="Symbol"/>
      </w:rPr>
    </w:lvl>
    <w:lvl w:ilvl="1" w:tplc="04050003">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6">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
    <w:nsid w:val="27052182"/>
    <w:multiLevelType w:val="hybridMultilevel"/>
    <w:tmpl w:val="67C6AD24"/>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8">
    <w:nsid w:val="2E0D584F"/>
    <w:multiLevelType w:val="hybridMultilevel"/>
    <w:tmpl w:val="35F0A538"/>
    <w:lvl w:ilvl="0" w:tplc="04050001">
      <w:start w:val="1"/>
      <w:numFmt w:val="bullet"/>
      <w:lvlText w:val=""/>
      <w:lvlJc w:val="left"/>
      <w:pPr>
        <w:ind w:left="720" w:hanging="360"/>
      </w:pPr>
      <w:rPr>
        <w:rFonts w:hint="default" w:ascii="Symbol" w:hAnsi="Symbol"/>
      </w:rPr>
    </w:lvl>
    <w:lvl w:ilvl="1" w:tplc="04050003">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9">
    <w:nsid w:val="314324D8"/>
    <w:multiLevelType w:val="hybridMultilevel"/>
    <w:tmpl w:val="7564ECF2"/>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0">
    <w:nsid w:val="33697888"/>
    <w:multiLevelType w:val="hybridMultilevel"/>
    <w:tmpl w:val="A9E68008"/>
    <w:lvl w:ilvl="0" w:tplc="04050001">
      <w:start w:val="1"/>
      <w:numFmt w:val="bullet"/>
      <w:lvlText w:val=""/>
      <w:lvlJc w:val="left"/>
      <w:pPr>
        <w:ind w:left="720" w:hanging="360"/>
      </w:pPr>
      <w:rPr>
        <w:rFonts w:hint="default" w:ascii="Symbol" w:hAnsi="Symbol"/>
      </w:rPr>
    </w:lvl>
    <w:lvl w:ilvl="1" w:tplc="04050003">
      <w:start w:val="1"/>
      <w:numFmt w:val="bullet"/>
      <w:lvlText w:val="o"/>
      <w:lvlJc w:val="left"/>
      <w:pPr>
        <w:ind w:left="1440" w:hanging="360"/>
      </w:pPr>
      <w:rPr>
        <w:rFonts w:hint="default" w:ascii="Courier New" w:hAnsi="Courier New" w:cs="Courier New"/>
      </w:rPr>
    </w:lvl>
    <w:lvl w:ilvl="2" w:tplc="04050005">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1">
    <w:nsid w:val="3FE74113"/>
    <w:multiLevelType w:val="hybridMultilevel"/>
    <w:tmpl w:val="6512C6B0"/>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2">
    <w:nsid w:val="41371016"/>
    <w:multiLevelType w:val="hybridMultilevel"/>
    <w:tmpl w:val="881048FE"/>
    <w:lvl w:ilvl="0" w:tplc="04050001">
      <w:start w:val="1"/>
      <w:numFmt w:val="bullet"/>
      <w:lvlText w:val=""/>
      <w:lvlJc w:val="left"/>
      <w:pPr>
        <w:ind w:left="720" w:hanging="360"/>
      </w:pPr>
      <w:rPr>
        <w:rFonts w:hint="default" w:ascii="Symbol" w:hAnsi="Symbol"/>
      </w:rPr>
    </w:lvl>
    <w:lvl w:ilvl="1" w:tplc="04050003">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3">
    <w:nsid w:val="42D63B78"/>
    <w:multiLevelType w:val="hybridMultilevel"/>
    <w:tmpl w:val="2F540E54"/>
    <w:lvl w:ilvl="0" w:tplc="04050001">
      <w:start w:val="1"/>
      <w:numFmt w:val="bullet"/>
      <w:lvlText w:val=""/>
      <w:lvlJc w:val="left"/>
      <w:pPr>
        <w:ind w:left="720" w:hanging="360"/>
      </w:pPr>
      <w:rPr>
        <w:rFonts w:hint="default" w:ascii="Symbol" w:hAnsi="Symbol"/>
      </w:rPr>
    </w:lvl>
    <w:lvl w:ilvl="1" w:tplc="04050003">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4">
    <w:nsid w:val="50242B46"/>
    <w:multiLevelType w:val="hybridMultilevel"/>
    <w:tmpl w:val="F68AC580"/>
    <w:lvl w:ilvl="0" w:tplc="04050001">
      <w:start w:val="1"/>
      <w:numFmt w:val="bullet"/>
      <w:lvlText w:val=""/>
      <w:lvlJc w:val="left"/>
      <w:pPr>
        <w:ind w:left="720" w:hanging="360"/>
      </w:pPr>
      <w:rPr>
        <w:rFonts w:hint="default" w:ascii="Symbol" w:hAnsi="Symbol"/>
      </w:rPr>
    </w:lvl>
    <w:lvl w:ilvl="1" w:tplc="04050003">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5">
    <w:nsid w:val="50CD192C"/>
    <w:multiLevelType w:val="hybridMultilevel"/>
    <w:tmpl w:val="DE169480"/>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6">
    <w:nsid w:val="55EF72D3"/>
    <w:multiLevelType w:val="hybridMultilevel"/>
    <w:tmpl w:val="A56E08F4"/>
    <w:lvl w:ilvl="0" w:tplc="04050001">
      <w:start w:val="1"/>
      <w:numFmt w:val="bullet"/>
      <w:lvlText w:val=""/>
      <w:lvlJc w:val="left"/>
      <w:pPr>
        <w:ind w:left="720" w:hanging="360"/>
      </w:pPr>
      <w:rPr>
        <w:rFonts w:hint="default" w:ascii="Symbol" w:hAnsi="Symbol"/>
      </w:rPr>
    </w:lvl>
    <w:lvl w:ilvl="1" w:tplc="04050003">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7">
    <w:nsid w:val="60EB5F5B"/>
    <w:multiLevelType w:val="hybridMultilevel"/>
    <w:tmpl w:val="DD06B770"/>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8">
    <w:nsid w:val="651E6C10"/>
    <w:multiLevelType w:val="hybridMultilevel"/>
    <w:tmpl w:val="9F1EB01C"/>
    <w:lvl w:ilvl="0" w:tplc="04050001">
      <w:start w:val="1"/>
      <w:numFmt w:val="bullet"/>
      <w:lvlText w:val=""/>
      <w:lvlJc w:val="left"/>
      <w:pPr>
        <w:ind w:left="720" w:hanging="360"/>
      </w:pPr>
      <w:rPr>
        <w:rFonts w:hint="default" w:ascii="Symbol" w:hAnsi="Symbol"/>
      </w:rPr>
    </w:lvl>
    <w:lvl w:ilvl="1" w:tplc="04050003">
      <w:start w:val="1"/>
      <w:numFmt w:val="bullet"/>
      <w:lvlText w:val="o"/>
      <w:lvlJc w:val="left"/>
      <w:pPr>
        <w:ind w:left="1440" w:hanging="360"/>
      </w:pPr>
      <w:rPr>
        <w:rFonts w:hint="default" w:ascii="Courier New" w:hAnsi="Courier New" w:cs="Courier New"/>
      </w:rPr>
    </w:lvl>
    <w:lvl w:ilvl="2" w:tplc="04050005">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9">
    <w:nsid w:val="67916307"/>
    <w:multiLevelType w:val="hybridMultilevel"/>
    <w:tmpl w:val="8F5AE322"/>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20">
    <w:nsid w:val="6A935B2B"/>
    <w:multiLevelType w:val="hybridMultilevel"/>
    <w:tmpl w:val="A4DE8BFE"/>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21">
    <w:nsid w:val="74DF61B9"/>
    <w:multiLevelType w:val="hybridMultilevel"/>
    <w:tmpl w:val="9FC6023A"/>
    <w:lvl w:ilvl="0" w:tplc="A10A71A2">
      <w:start w:val="1"/>
      <w:numFmt w:val="upperRoman"/>
      <w:pStyle w:val="st-slice"/>
      <w:lvlText w:val="%1."/>
      <w:lvlJc w:val="left"/>
      <w:pPr>
        <w:tabs>
          <w:tab w:val="num" w:pos="720"/>
        </w:tabs>
        <w:ind w:left="0" w:firstLine="0"/>
      </w:pPr>
      <w:rPr>
        <w:rFonts w:hint="default"/>
      </w:rPr>
    </w:lvl>
    <w:lvl w:ilvl="1" w:tplc="04050001">
      <w:start w:val="1"/>
      <w:numFmt w:val="bullet"/>
      <w:lvlText w:val=""/>
      <w:lvlJc w:val="left"/>
      <w:pPr>
        <w:tabs>
          <w:tab w:val="num" w:pos="1440"/>
        </w:tabs>
        <w:ind w:left="1440" w:hanging="360"/>
      </w:pPr>
      <w:rPr>
        <w:rFonts w:hint="default" w:ascii="Symbol" w:hAnsi="Symbol"/>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nsid w:val="7EB00086"/>
    <w:multiLevelType w:val="hybridMultilevel"/>
    <w:tmpl w:val="6AC0C46E"/>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num w:numId="1">
    <w:abstractNumId w:val="22"/>
  </w:num>
  <w:num w:numId="2">
    <w:abstractNumId w:val="2"/>
  </w:num>
  <w:num w:numId="3">
    <w:abstractNumId w:val="6"/>
  </w:num>
  <w:num w:numId="4">
    <w:abstractNumId w:val="21"/>
  </w:num>
  <w:num w:numId="5">
    <w:abstractNumId w:val="19"/>
  </w:num>
  <w:num w:numId="6">
    <w:abstractNumId w:val="15"/>
  </w:num>
  <w:num w:numId="7">
    <w:abstractNumId w:val="7"/>
  </w:num>
  <w:num w:numId="8">
    <w:abstractNumId w:val="20"/>
  </w:num>
  <w:num w:numId="9">
    <w:abstractNumId w:val="1"/>
  </w:num>
  <w:num w:numId="10">
    <w:abstractNumId w:val="4"/>
  </w:num>
  <w:num w:numId="11">
    <w:abstractNumId w:val="11"/>
  </w:num>
  <w:num w:numId="12">
    <w:abstractNumId w:val="17"/>
  </w:num>
  <w:num w:numId="13">
    <w:abstractNumId w:val="0"/>
  </w:num>
  <w:num w:numId="14">
    <w:abstractNumId w:val="13"/>
  </w:num>
  <w:num w:numId="15">
    <w:abstractNumId w:val="18"/>
  </w:num>
  <w:num w:numId="16">
    <w:abstractNumId w:val="12"/>
  </w:num>
  <w:num w:numId="17">
    <w:abstractNumId w:val="5"/>
  </w:num>
  <w:num w:numId="18">
    <w:abstractNumId w:val="14"/>
  </w:num>
  <w:num w:numId="19">
    <w:abstractNumId w:val="8"/>
  </w:num>
  <w:num w:numId="20">
    <w:abstractNumId w:val="9"/>
  </w:num>
  <w:num w:numId="21">
    <w:abstractNumId w:val="23"/>
  </w:num>
  <w:num w:numId="22">
    <w:abstractNumId w:val="3"/>
  </w:num>
  <w:num w:numId="23">
    <w:abstractNumId w:val="10"/>
  </w:num>
  <w:num w:numId="24">
    <w:abstractNumId w:val="16"/>
  </w:num>
  <w:numIdMacAtCleanup w:val="2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trackRevisions w:val="false"/>
  <w:zoom w:percent="90"/>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36E4"/>
    <w:rsid w:val="00001BAE"/>
    <w:rsid w:val="000036F9"/>
    <w:rsid w:val="00004E95"/>
    <w:rsid w:val="00005A9E"/>
    <w:rsid w:val="00006430"/>
    <w:rsid w:val="000065F5"/>
    <w:rsid w:val="00006857"/>
    <w:rsid w:val="00007142"/>
    <w:rsid w:val="000116D2"/>
    <w:rsid w:val="0001216C"/>
    <w:rsid w:val="000129C9"/>
    <w:rsid w:val="00013FCE"/>
    <w:rsid w:val="00014B41"/>
    <w:rsid w:val="00014C06"/>
    <w:rsid w:val="00015C69"/>
    <w:rsid w:val="00017B86"/>
    <w:rsid w:val="00020A03"/>
    <w:rsid w:val="00020C1E"/>
    <w:rsid w:val="00020FD8"/>
    <w:rsid w:val="000216F0"/>
    <w:rsid w:val="000233F4"/>
    <w:rsid w:val="00025DC0"/>
    <w:rsid w:val="00025DE4"/>
    <w:rsid w:val="00026EED"/>
    <w:rsid w:val="00031466"/>
    <w:rsid w:val="00032ADB"/>
    <w:rsid w:val="000336E8"/>
    <w:rsid w:val="00034EF4"/>
    <w:rsid w:val="0004081A"/>
    <w:rsid w:val="000412C4"/>
    <w:rsid w:val="00045409"/>
    <w:rsid w:val="0004545D"/>
    <w:rsid w:val="00045F95"/>
    <w:rsid w:val="00046A39"/>
    <w:rsid w:val="00046EB7"/>
    <w:rsid w:val="00050EA7"/>
    <w:rsid w:val="00051EA4"/>
    <w:rsid w:val="00055D92"/>
    <w:rsid w:val="00055F5A"/>
    <w:rsid w:val="000575A5"/>
    <w:rsid w:val="00057862"/>
    <w:rsid w:val="00062010"/>
    <w:rsid w:val="000649BB"/>
    <w:rsid w:val="00065B74"/>
    <w:rsid w:val="00066B1C"/>
    <w:rsid w:val="00070313"/>
    <w:rsid w:val="00070B8F"/>
    <w:rsid w:val="00070D23"/>
    <w:rsid w:val="00071708"/>
    <w:rsid w:val="00072800"/>
    <w:rsid w:val="0007280E"/>
    <w:rsid w:val="000755FD"/>
    <w:rsid w:val="00075C36"/>
    <w:rsid w:val="0007792B"/>
    <w:rsid w:val="00077A59"/>
    <w:rsid w:val="00077DBC"/>
    <w:rsid w:val="00080131"/>
    <w:rsid w:val="00082AB7"/>
    <w:rsid w:val="0008553D"/>
    <w:rsid w:val="000875F8"/>
    <w:rsid w:val="000876B7"/>
    <w:rsid w:val="0008775D"/>
    <w:rsid w:val="000947EC"/>
    <w:rsid w:val="00094FDD"/>
    <w:rsid w:val="00097F85"/>
    <w:rsid w:val="000A00FD"/>
    <w:rsid w:val="000A0508"/>
    <w:rsid w:val="000A0DB9"/>
    <w:rsid w:val="000A266E"/>
    <w:rsid w:val="000A2FFE"/>
    <w:rsid w:val="000A3833"/>
    <w:rsid w:val="000A5AB4"/>
    <w:rsid w:val="000A6A9B"/>
    <w:rsid w:val="000A6E46"/>
    <w:rsid w:val="000A6E76"/>
    <w:rsid w:val="000B0081"/>
    <w:rsid w:val="000B0536"/>
    <w:rsid w:val="000B64BF"/>
    <w:rsid w:val="000B67EA"/>
    <w:rsid w:val="000B6926"/>
    <w:rsid w:val="000B69FF"/>
    <w:rsid w:val="000B7BDA"/>
    <w:rsid w:val="000C19E1"/>
    <w:rsid w:val="000C1BF0"/>
    <w:rsid w:val="000C2DAA"/>
    <w:rsid w:val="000C3412"/>
    <w:rsid w:val="000C34F7"/>
    <w:rsid w:val="000C3D2F"/>
    <w:rsid w:val="000C492A"/>
    <w:rsid w:val="000C78E8"/>
    <w:rsid w:val="000D15B4"/>
    <w:rsid w:val="000D74D0"/>
    <w:rsid w:val="000D7C9D"/>
    <w:rsid w:val="000D7FD4"/>
    <w:rsid w:val="000E0B20"/>
    <w:rsid w:val="000E12C0"/>
    <w:rsid w:val="000E2212"/>
    <w:rsid w:val="000E22E4"/>
    <w:rsid w:val="000E2F57"/>
    <w:rsid w:val="000E492C"/>
    <w:rsid w:val="000E55D4"/>
    <w:rsid w:val="000E5EE3"/>
    <w:rsid w:val="000F2319"/>
    <w:rsid w:val="000F2DCE"/>
    <w:rsid w:val="000F2F37"/>
    <w:rsid w:val="000F40BE"/>
    <w:rsid w:val="000F5D12"/>
    <w:rsid w:val="000F622F"/>
    <w:rsid w:val="000F6AAA"/>
    <w:rsid w:val="001026B6"/>
    <w:rsid w:val="00102A63"/>
    <w:rsid w:val="00102D90"/>
    <w:rsid w:val="0010650E"/>
    <w:rsid w:val="001114B1"/>
    <w:rsid w:val="00113002"/>
    <w:rsid w:val="001140E1"/>
    <w:rsid w:val="001174F2"/>
    <w:rsid w:val="00121896"/>
    <w:rsid w:val="00122925"/>
    <w:rsid w:val="00122F2C"/>
    <w:rsid w:val="001242F9"/>
    <w:rsid w:val="00124B14"/>
    <w:rsid w:val="00127DDE"/>
    <w:rsid w:val="00130C85"/>
    <w:rsid w:val="00131439"/>
    <w:rsid w:val="001333AC"/>
    <w:rsid w:val="00134131"/>
    <w:rsid w:val="001354D9"/>
    <w:rsid w:val="00136006"/>
    <w:rsid w:val="001365B4"/>
    <w:rsid w:val="00140A47"/>
    <w:rsid w:val="00140CDE"/>
    <w:rsid w:val="001416F4"/>
    <w:rsid w:val="0014322E"/>
    <w:rsid w:val="00143677"/>
    <w:rsid w:val="001475B9"/>
    <w:rsid w:val="00150359"/>
    <w:rsid w:val="001513EE"/>
    <w:rsid w:val="001546E2"/>
    <w:rsid w:val="00154746"/>
    <w:rsid w:val="00155D8C"/>
    <w:rsid w:val="00156656"/>
    <w:rsid w:val="00156956"/>
    <w:rsid w:val="00157C5B"/>
    <w:rsid w:val="001603F5"/>
    <w:rsid w:val="00162A23"/>
    <w:rsid w:val="00164380"/>
    <w:rsid w:val="001667BE"/>
    <w:rsid w:val="00166B83"/>
    <w:rsid w:val="00167394"/>
    <w:rsid w:val="0016749C"/>
    <w:rsid w:val="00167A9E"/>
    <w:rsid w:val="00171A8A"/>
    <w:rsid w:val="001732F9"/>
    <w:rsid w:val="0017430F"/>
    <w:rsid w:val="00175A57"/>
    <w:rsid w:val="00176B5D"/>
    <w:rsid w:val="001771F4"/>
    <w:rsid w:val="00180621"/>
    <w:rsid w:val="00181193"/>
    <w:rsid w:val="00181A38"/>
    <w:rsid w:val="00184127"/>
    <w:rsid w:val="00187540"/>
    <w:rsid w:val="00187562"/>
    <w:rsid w:val="00187A53"/>
    <w:rsid w:val="0019421C"/>
    <w:rsid w:val="001945DE"/>
    <w:rsid w:val="00197645"/>
    <w:rsid w:val="001A02C6"/>
    <w:rsid w:val="001A1DEB"/>
    <w:rsid w:val="001A2D58"/>
    <w:rsid w:val="001A4C98"/>
    <w:rsid w:val="001A680B"/>
    <w:rsid w:val="001A72D5"/>
    <w:rsid w:val="001A7E6F"/>
    <w:rsid w:val="001B06CA"/>
    <w:rsid w:val="001B1943"/>
    <w:rsid w:val="001B1DE6"/>
    <w:rsid w:val="001B2273"/>
    <w:rsid w:val="001B2607"/>
    <w:rsid w:val="001B2F9E"/>
    <w:rsid w:val="001B34F1"/>
    <w:rsid w:val="001B3570"/>
    <w:rsid w:val="001B412C"/>
    <w:rsid w:val="001B425E"/>
    <w:rsid w:val="001B4602"/>
    <w:rsid w:val="001B56AC"/>
    <w:rsid w:val="001B6217"/>
    <w:rsid w:val="001B67F6"/>
    <w:rsid w:val="001B71A8"/>
    <w:rsid w:val="001C1856"/>
    <w:rsid w:val="001C29EB"/>
    <w:rsid w:val="001C2BDF"/>
    <w:rsid w:val="001C501C"/>
    <w:rsid w:val="001C59F3"/>
    <w:rsid w:val="001C645E"/>
    <w:rsid w:val="001C6963"/>
    <w:rsid w:val="001C7393"/>
    <w:rsid w:val="001D1FE1"/>
    <w:rsid w:val="001D3345"/>
    <w:rsid w:val="001D5523"/>
    <w:rsid w:val="001E05B6"/>
    <w:rsid w:val="001E44AC"/>
    <w:rsid w:val="001E676E"/>
    <w:rsid w:val="001E72B5"/>
    <w:rsid w:val="001E73AE"/>
    <w:rsid w:val="001F3D53"/>
    <w:rsid w:val="001F416D"/>
    <w:rsid w:val="001F618D"/>
    <w:rsid w:val="001F7313"/>
    <w:rsid w:val="002007C0"/>
    <w:rsid w:val="0020608D"/>
    <w:rsid w:val="002070D7"/>
    <w:rsid w:val="00210CED"/>
    <w:rsid w:val="00212D93"/>
    <w:rsid w:val="002167BC"/>
    <w:rsid w:val="00217904"/>
    <w:rsid w:val="00220071"/>
    <w:rsid w:val="002212E2"/>
    <w:rsid w:val="00221734"/>
    <w:rsid w:val="00223F2B"/>
    <w:rsid w:val="0022460E"/>
    <w:rsid w:val="00230639"/>
    <w:rsid w:val="00231527"/>
    <w:rsid w:val="002320DD"/>
    <w:rsid w:val="00232B0B"/>
    <w:rsid w:val="002338B8"/>
    <w:rsid w:val="00233C35"/>
    <w:rsid w:val="0023416F"/>
    <w:rsid w:val="00237CC2"/>
    <w:rsid w:val="00240F63"/>
    <w:rsid w:val="00241992"/>
    <w:rsid w:val="00242A65"/>
    <w:rsid w:val="00242F5E"/>
    <w:rsid w:val="00243125"/>
    <w:rsid w:val="002432D7"/>
    <w:rsid w:val="00243E15"/>
    <w:rsid w:val="002445B9"/>
    <w:rsid w:val="0024600D"/>
    <w:rsid w:val="002460FD"/>
    <w:rsid w:val="002512CF"/>
    <w:rsid w:val="00251884"/>
    <w:rsid w:val="002530BF"/>
    <w:rsid w:val="00254971"/>
    <w:rsid w:val="00255528"/>
    <w:rsid w:val="0025561C"/>
    <w:rsid w:val="00255A10"/>
    <w:rsid w:val="00255F44"/>
    <w:rsid w:val="00257215"/>
    <w:rsid w:val="00257B7E"/>
    <w:rsid w:val="00260519"/>
    <w:rsid w:val="00264C68"/>
    <w:rsid w:val="002706C6"/>
    <w:rsid w:val="00271DD0"/>
    <w:rsid w:val="0027546A"/>
    <w:rsid w:val="00275953"/>
    <w:rsid w:val="00276CD4"/>
    <w:rsid w:val="0028065E"/>
    <w:rsid w:val="0028086B"/>
    <w:rsid w:val="00280FAE"/>
    <w:rsid w:val="0028333D"/>
    <w:rsid w:val="002857FF"/>
    <w:rsid w:val="00285CDF"/>
    <w:rsid w:val="002864E3"/>
    <w:rsid w:val="00290358"/>
    <w:rsid w:val="002942F7"/>
    <w:rsid w:val="00296946"/>
    <w:rsid w:val="002974B4"/>
    <w:rsid w:val="002A0A65"/>
    <w:rsid w:val="002A4379"/>
    <w:rsid w:val="002A4A0C"/>
    <w:rsid w:val="002A66F6"/>
    <w:rsid w:val="002B06B9"/>
    <w:rsid w:val="002B3A40"/>
    <w:rsid w:val="002B7EE8"/>
    <w:rsid w:val="002B7FC7"/>
    <w:rsid w:val="002C4B7C"/>
    <w:rsid w:val="002C4BFF"/>
    <w:rsid w:val="002C7BA6"/>
    <w:rsid w:val="002D030A"/>
    <w:rsid w:val="002D253A"/>
    <w:rsid w:val="002D2D32"/>
    <w:rsid w:val="002D399C"/>
    <w:rsid w:val="002D5244"/>
    <w:rsid w:val="002D6274"/>
    <w:rsid w:val="002D66BE"/>
    <w:rsid w:val="002D6CFC"/>
    <w:rsid w:val="002E09C7"/>
    <w:rsid w:val="002E1153"/>
    <w:rsid w:val="002E6167"/>
    <w:rsid w:val="002E6EBF"/>
    <w:rsid w:val="002F03A5"/>
    <w:rsid w:val="002F0E65"/>
    <w:rsid w:val="002F4DC6"/>
    <w:rsid w:val="002F4E3A"/>
    <w:rsid w:val="002F5343"/>
    <w:rsid w:val="002F7D23"/>
    <w:rsid w:val="003015DC"/>
    <w:rsid w:val="00301715"/>
    <w:rsid w:val="00301CA4"/>
    <w:rsid w:val="0030236F"/>
    <w:rsid w:val="00304007"/>
    <w:rsid w:val="00305200"/>
    <w:rsid w:val="00306840"/>
    <w:rsid w:val="00307B0B"/>
    <w:rsid w:val="00310142"/>
    <w:rsid w:val="0031353D"/>
    <w:rsid w:val="00314065"/>
    <w:rsid w:val="0031454D"/>
    <w:rsid w:val="00314D3E"/>
    <w:rsid w:val="00317070"/>
    <w:rsid w:val="00317644"/>
    <w:rsid w:val="00317E2C"/>
    <w:rsid w:val="00320963"/>
    <w:rsid w:val="00321F7A"/>
    <w:rsid w:val="0032308A"/>
    <w:rsid w:val="00325D58"/>
    <w:rsid w:val="0033024E"/>
    <w:rsid w:val="003307F2"/>
    <w:rsid w:val="00331592"/>
    <w:rsid w:val="00331BB8"/>
    <w:rsid w:val="003328E7"/>
    <w:rsid w:val="00333FE6"/>
    <w:rsid w:val="00336245"/>
    <w:rsid w:val="00340254"/>
    <w:rsid w:val="00340A58"/>
    <w:rsid w:val="00340BF0"/>
    <w:rsid w:val="00341B6F"/>
    <w:rsid w:val="0034287A"/>
    <w:rsid w:val="00342A8F"/>
    <w:rsid w:val="00343D28"/>
    <w:rsid w:val="00343D50"/>
    <w:rsid w:val="00343F19"/>
    <w:rsid w:val="003442F7"/>
    <w:rsid w:val="003451C3"/>
    <w:rsid w:val="00346F80"/>
    <w:rsid w:val="0034791A"/>
    <w:rsid w:val="00350186"/>
    <w:rsid w:val="003536B5"/>
    <w:rsid w:val="0035379C"/>
    <w:rsid w:val="00354E8E"/>
    <w:rsid w:val="00360D81"/>
    <w:rsid w:val="00362779"/>
    <w:rsid w:val="003629D5"/>
    <w:rsid w:val="003636A5"/>
    <w:rsid w:val="0036737F"/>
    <w:rsid w:val="003678F9"/>
    <w:rsid w:val="00370692"/>
    <w:rsid w:val="00371408"/>
    <w:rsid w:val="003715B1"/>
    <w:rsid w:val="00371DBD"/>
    <w:rsid w:val="003728F5"/>
    <w:rsid w:val="00373F58"/>
    <w:rsid w:val="00375247"/>
    <w:rsid w:val="0037671F"/>
    <w:rsid w:val="00376843"/>
    <w:rsid w:val="003803C7"/>
    <w:rsid w:val="003811B0"/>
    <w:rsid w:val="00383178"/>
    <w:rsid w:val="00385E0C"/>
    <w:rsid w:val="00387BED"/>
    <w:rsid w:val="00387E2A"/>
    <w:rsid w:val="00390649"/>
    <w:rsid w:val="00390CD3"/>
    <w:rsid w:val="0039302D"/>
    <w:rsid w:val="00393DB5"/>
    <w:rsid w:val="00397229"/>
    <w:rsid w:val="003A1F82"/>
    <w:rsid w:val="003A214F"/>
    <w:rsid w:val="003A2AFE"/>
    <w:rsid w:val="003A31A0"/>
    <w:rsid w:val="003A32FC"/>
    <w:rsid w:val="003A35D0"/>
    <w:rsid w:val="003A3EEF"/>
    <w:rsid w:val="003A5A61"/>
    <w:rsid w:val="003A60F3"/>
    <w:rsid w:val="003A69DC"/>
    <w:rsid w:val="003A6EFB"/>
    <w:rsid w:val="003A7CC5"/>
    <w:rsid w:val="003B1604"/>
    <w:rsid w:val="003B20DB"/>
    <w:rsid w:val="003B3D69"/>
    <w:rsid w:val="003B4B9E"/>
    <w:rsid w:val="003B5F22"/>
    <w:rsid w:val="003B6E8B"/>
    <w:rsid w:val="003C02DC"/>
    <w:rsid w:val="003C119F"/>
    <w:rsid w:val="003C35E4"/>
    <w:rsid w:val="003C5EF9"/>
    <w:rsid w:val="003C6F6D"/>
    <w:rsid w:val="003C706E"/>
    <w:rsid w:val="003C7B7F"/>
    <w:rsid w:val="003D1202"/>
    <w:rsid w:val="003D26B1"/>
    <w:rsid w:val="003D3607"/>
    <w:rsid w:val="003D3A78"/>
    <w:rsid w:val="003D3A89"/>
    <w:rsid w:val="003D5666"/>
    <w:rsid w:val="003D57FF"/>
    <w:rsid w:val="003D69F5"/>
    <w:rsid w:val="003D7073"/>
    <w:rsid w:val="003E0A2B"/>
    <w:rsid w:val="003E0B49"/>
    <w:rsid w:val="003E1014"/>
    <w:rsid w:val="003E1B0D"/>
    <w:rsid w:val="003E1E24"/>
    <w:rsid w:val="003E2A6A"/>
    <w:rsid w:val="003E3423"/>
    <w:rsid w:val="003E5A91"/>
    <w:rsid w:val="003E6F62"/>
    <w:rsid w:val="003E7E55"/>
    <w:rsid w:val="003F102C"/>
    <w:rsid w:val="003F2EC9"/>
    <w:rsid w:val="003F4ADE"/>
    <w:rsid w:val="003F50C2"/>
    <w:rsid w:val="003F5FA8"/>
    <w:rsid w:val="003F6880"/>
    <w:rsid w:val="003F7C3F"/>
    <w:rsid w:val="004032E1"/>
    <w:rsid w:val="004037D3"/>
    <w:rsid w:val="00404355"/>
    <w:rsid w:val="004048B4"/>
    <w:rsid w:val="004058A2"/>
    <w:rsid w:val="0041083B"/>
    <w:rsid w:val="00412BA1"/>
    <w:rsid w:val="00413A2E"/>
    <w:rsid w:val="00413ABF"/>
    <w:rsid w:val="00415FCB"/>
    <w:rsid w:val="00416A3C"/>
    <w:rsid w:val="00417246"/>
    <w:rsid w:val="00417269"/>
    <w:rsid w:val="00420E7A"/>
    <w:rsid w:val="00421B0F"/>
    <w:rsid w:val="00423BFA"/>
    <w:rsid w:val="00424259"/>
    <w:rsid w:val="00425401"/>
    <w:rsid w:val="00425E1A"/>
    <w:rsid w:val="00426A22"/>
    <w:rsid w:val="00431160"/>
    <w:rsid w:val="00433668"/>
    <w:rsid w:val="00433F30"/>
    <w:rsid w:val="00436D57"/>
    <w:rsid w:val="00441390"/>
    <w:rsid w:val="00441ED0"/>
    <w:rsid w:val="00442B72"/>
    <w:rsid w:val="00444C03"/>
    <w:rsid w:val="004474F0"/>
    <w:rsid w:val="00452BD8"/>
    <w:rsid w:val="00455246"/>
    <w:rsid w:val="00456569"/>
    <w:rsid w:val="00457EE8"/>
    <w:rsid w:val="0046062D"/>
    <w:rsid w:val="00464024"/>
    <w:rsid w:val="00465D3D"/>
    <w:rsid w:val="00466B20"/>
    <w:rsid w:val="00471136"/>
    <w:rsid w:val="0047217C"/>
    <w:rsid w:val="00473DB7"/>
    <w:rsid w:val="00474056"/>
    <w:rsid w:val="004755BA"/>
    <w:rsid w:val="0047689A"/>
    <w:rsid w:val="00476CE1"/>
    <w:rsid w:val="004771C3"/>
    <w:rsid w:val="00481470"/>
    <w:rsid w:val="00482310"/>
    <w:rsid w:val="004837D4"/>
    <w:rsid w:val="00493082"/>
    <w:rsid w:val="0049366F"/>
    <w:rsid w:val="00496573"/>
    <w:rsid w:val="004A02F3"/>
    <w:rsid w:val="004A0A3C"/>
    <w:rsid w:val="004A0E6B"/>
    <w:rsid w:val="004A1A4F"/>
    <w:rsid w:val="004A3C98"/>
    <w:rsid w:val="004A4260"/>
    <w:rsid w:val="004A491F"/>
    <w:rsid w:val="004A4987"/>
    <w:rsid w:val="004A49C6"/>
    <w:rsid w:val="004B13CF"/>
    <w:rsid w:val="004B1A76"/>
    <w:rsid w:val="004B1C71"/>
    <w:rsid w:val="004B2F6A"/>
    <w:rsid w:val="004B73B0"/>
    <w:rsid w:val="004B7952"/>
    <w:rsid w:val="004C1DC7"/>
    <w:rsid w:val="004C21F5"/>
    <w:rsid w:val="004C2501"/>
    <w:rsid w:val="004C4952"/>
    <w:rsid w:val="004C6B49"/>
    <w:rsid w:val="004C7877"/>
    <w:rsid w:val="004C795D"/>
    <w:rsid w:val="004D0EFF"/>
    <w:rsid w:val="004D1390"/>
    <w:rsid w:val="004D3676"/>
    <w:rsid w:val="004D3AC5"/>
    <w:rsid w:val="004D69B1"/>
    <w:rsid w:val="004D776E"/>
    <w:rsid w:val="004E031A"/>
    <w:rsid w:val="004E21C8"/>
    <w:rsid w:val="004E3A68"/>
    <w:rsid w:val="004E4E51"/>
    <w:rsid w:val="004E51E4"/>
    <w:rsid w:val="004E5371"/>
    <w:rsid w:val="004E5809"/>
    <w:rsid w:val="004E598B"/>
    <w:rsid w:val="004E6814"/>
    <w:rsid w:val="004E7C9F"/>
    <w:rsid w:val="004F2899"/>
    <w:rsid w:val="004F3D3C"/>
    <w:rsid w:val="004F4656"/>
    <w:rsid w:val="005004D4"/>
    <w:rsid w:val="00503A3F"/>
    <w:rsid w:val="0050559F"/>
    <w:rsid w:val="00510873"/>
    <w:rsid w:val="00514028"/>
    <w:rsid w:val="00522619"/>
    <w:rsid w:val="00523F51"/>
    <w:rsid w:val="0052439C"/>
    <w:rsid w:val="00524E28"/>
    <w:rsid w:val="00526B1F"/>
    <w:rsid w:val="00526E16"/>
    <w:rsid w:val="00530072"/>
    <w:rsid w:val="00530E23"/>
    <w:rsid w:val="0053578A"/>
    <w:rsid w:val="0053733F"/>
    <w:rsid w:val="005431C2"/>
    <w:rsid w:val="00543596"/>
    <w:rsid w:val="00545834"/>
    <w:rsid w:val="00545B9B"/>
    <w:rsid w:val="005463A4"/>
    <w:rsid w:val="0054702D"/>
    <w:rsid w:val="00547A4D"/>
    <w:rsid w:val="00552703"/>
    <w:rsid w:val="005536E4"/>
    <w:rsid w:val="00553D3A"/>
    <w:rsid w:val="005543DB"/>
    <w:rsid w:val="00556F1A"/>
    <w:rsid w:val="0055736B"/>
    <w:rsid w:val="0055790B"/>
    <w:rsid w:val="005579A1"/>
    <w:rsid w:val="00557E61"/>
    <w:rsid w:val="005636B7"/>
    <w:rsid w:val="00566FDF"/>
    <w:rsid w:val="00570773"/>
    <w:rsid w:val="00570860"/>
    <w:rsid w:val="00571336"/>
    <w:rsid w:val="00572E9E"/>
    <w:rsid w:val="00573756"/>
    <w:rsid w:val="00573A38"/>
    <w:rsid w:val="00575158"/>
    <w:rsid w:val="0057584F"/>
    <w:rsid w:val="00575D70"/>
    <w:rsid w:val="00592B44"/>
    <w:rsid w:val="00595AD1"/>
    <w:rsid w:val="0059625D"/>
    <w:rsid w:val="0059758C"/>
    <w:rsid w:val="005979B2"/>
    <w:rsid w:val="005A37CD"/>
    <w:rsid w:val="005A3D53"/>
    <w:rsid w:val="005A44C3"/>
    <w:rsid w:val="005A6B78"/>
    <w:rsid w:val="005B3AAA"/>
    <w:rsid w:val="005B3AAB"/>
    <w:rsid w:val="005C0C2A"/>
    <w:rsid w:val="005C343A"/>
    <w:rsid w:val="005C344D"/>
    <w:rsid w:val="005C3EB0"/>
    <w:rsid w:val="005C4E6B"/>
    <w:rsid w:val="005C50FF"/>
    <w:rsid w:val="005C5388"/>
    <w:rsid w:val="005D03F4"/>
    <w:rsid w:val="005D0DE7"/>
    <w:rsid w:val="005D2503"/>
    <w:rsid w:val="005D27A6"/>
    <w:rsid w:val="005D307F"/>
    <w:rsid w:val="005D3415"/>
    <w:rsid w:val="005D383C"/>
    <w:rsid w:val="005D3D9D"/>
    <w:rsid w:val="005E0D2B"/>
    <w:rsid w:val="005E1132"/>
    <w:rsid w:val="005E3B15"/>
    <w:rsid w:val="005E5D0D"/>
    <w:rsid w:val="005E62B9"/>
    <w:rsid w:val="005E62E3"/>
    <w:rsid w:val="005E6BB0"/>
    <w:rsid w:val="005E727F"/>
    <w:rsid w:val="005E76C5"/>
    <w:rsid w:val="005E771E"/>
    <w:rsid w:val="005F0120"/>
    <w:rsid w:val="005F03B6"/>
    <w:rsid w:val="005F074E"/>
    <w:rsid w:val="005F1FE3"/>
    <w:rsid w:val="005F355B"/>
    <w:rsid w:val="005F3AE0"/>
    <w:rsid w:val="005F47E1"/>
    <w:rsid w:val="005F552F"/>
    <w:rsid w:val="005F718A"/>
    <w:rsid w:val="00600390"/>
    <w:rsid w:val="00600C34"/>
    <w:rsid w:val="00606D8E"/>
    <w:rsid w:val="00607B04"/>
    <w:rsid w:val="00610035"/>
    <w:rsid w:val="00612DC2"/>
    <w:rsid w:val="0061444F"/>
    <w:rsid w:val="00614B16"/>
    <w:rsid w:val="00614B5B"/>
    <w:rsid w:val="00614B8F"/>
    <w:rsid w:val="00620A04"/>
    <w:rsid w:val="00620BCD"/>
    <w:rsid w:val="0062189E"/>
    <w:rsid w:val="00621E9B"/>
    <w:rsid w:val="0062359E"/>
    <w:rsid w:val="00623856"/>
    <w:rsid w:val="00626410"/>
    <w:rsid w:val="00626AC6"/>
    <w:rsid w:val="00631E9D"/>
    <w:rsid w:val="0063225C"/>
    <w:rsid w:val="00632E6F"/>
    <w:rsid w:val="00633B3D"/>
    <w:rsid w:val="00634954"/>
    <w:rsid w:val="006366E3"/>
    <w:rsid w:val="00636DC4"/>
    <w:rsid w:val="0064077F"/>
    <w:rsid w:val="00641660"/>
    <w:rsid w:val="00641B9E"/>
    <w:rsid w:val="006422AC"/>
    <w:rsid w:val="0064330F"/>
    <w:rsid w:val="00647256"/>
    <w:rsid w:val="00650592"/>
    <w:rsid w:val="00654BAF"/>
    <w:rsid w:val="00657B5A"/>
    <w:rsid w:val="006621E1"/>
    <w:rsid w:val="00662BB7"/>
    <w:rsid w:val="00663BA5"/>
    <w:rsid w:val="00663E57"/>
    <w:rsid w:val="006641DE"/>
    <w:rsid w:val="006648B8"/>
    <w:rsid w:val="006654AE"/>
    <w:rsid w:val="00665E36"/>
    <w:rsid w:val="00666D18"/>
    <w:rsid w:val="00671BD0"/>
    <w:rsid w:val="00674B0A"/>
    <w:rsid w:val="006758BE"/>
    <w:rsid w:val="00680F1B"/>
    <w:rsid w:val="00682F5A"/>
    <w:rsid w:val="006837C6"/>
    <w:rsid w:val="006865BD"/>
    <w:rsid w:val="00687A0D"/>
    <w:rsid w:val="00691F0A"/>
    <w:rsid w:val="00692314"/>
    <w:rsid w:val="00692DA9"/>
    <w:rsid w:val="006937E4"/>
    <w:rsid w:val="00693A57"/>
    <w:rsid w:val="00693EB3"/>
    <w:rsid w:val="00695ABC"/>
    <w:rsid w:val="00695C40"/>
    <w:rsid w:val="00697A47"/>
    <w:rsid w:val="00697CDC"/>
    <w:rsid w:val="00697E6D"/>
    <w:rsid w:val="006A2BF6"/>
    <w:rsid w:val="006A47C2"/>
    <w:rsid w:val="006A4936"/>
    <w:rsid w:val="006A644E"/>
    <w:rsid w:val="006A6531"/>
    <w:rsid w:val="006B0702"/>
    <w:rsid w:val="006B1206"/>
    <w:rsid w:val="006B2D17"/>
    <w:rsid w:val="006B2D88"/>
    <w:rsid w:val="006B505F"/>
    <w:rsid w:val="006B5924"/>
    <w:rsid w:val="006B61AC"/>
    <w:rsid w:val="006B64CF"/>
    <w:rsid w:val="006C18B1"/>
    <w:rsid w:val="006C396B"/>
    <w:rsid w:val="006C3BBB"/>
    <w:rsid w:val="006C4E27"/>
    <w:rsid w:val="006C6C78"/>
    <w:rsid w:val="006C79E1"/>
    <w:rsid w:val="006D01D2"/>
    <w:rsid w:val="006D1D48"/>
    <w:rsid w:val="006D2340"/>
    <w:rsid w:val="006D48D4"/>
    <w:rsid w:val="006D5726"/>
    <w:rsid w:val="006D5FDE"/>
    <w:rsid w:val="006D6D71"/>
    <w:rsid w:val="006D6DAB"/>
    <w:rsid w:val="006E078F"/>
    <w:rsid w:val="006E1A57"/>
    <w:rsid w:val="006E306D"/>
    <w:rsid w:val="006E4CD9"/>
    <w:rsid w:val="006E7EBE"/>
    <w:rsid w:val="006F06E6"/>
    <w:rsid w:val="006F13AD"/>
    <w:rsid w:val="006F4097"/>
    <w:rsid w:val="006F4E11"/>
    <w:rsid w:val="006F5D1B"/>
    <w:rsid w:val="006F6A27"/>
    <w:rsid w:val="007008AF"/>
    <w:rsid w:val="00700B7D"/>
    <w:rsid w:val="0070206A"/>
    <w:rsid w:val="00702873"/>
    <w:rsid w:val="007037FB"/>
    <w:rsid w:val="007038C2"/>
    <w:rsid w:val="00703BE4"/>
    <w:rsid w:val="00703CA7"/>
    <w:rsid w:val="0070480F"/>
    <w:rsid w:val="00704D4C"/>
    <w:rsid w:val="00705175"/>
    <w:rsid w:val="007051BF"/>
    <w:rsid w:val="00706AA4"/>
    <w:rsid w:val="00710D02"/>
    <w:rsid w:val="00710D67"/>
    <w:rsid w:val="0071136A"/>
    <w:rsid w:val="0071163B"/>
    <w:rsid w:val="007125E7"/>
    <w:rsid w:val="007129F8"/>
    <w:rsid w:val="00715337"/>
    <w:rsid w:val="00715BBE"/>
    <w:rsid w:val="0071675F"/>
    <w:rsid w:val="00717815"/>
    <w:rsid w:val="00717CDF"/>
    <w:rsid w:val="00721E05"/>
    <w:rsid w:val="007231A3"/>
    <w:rsid w:val="00723FD5"/>
    <w:rsid w:val="00725713"/>
    <w:rsid w:val="00726236"/>
    <w:rsid w:val="007271F5"/>
    <w:rsid w:val="00727AA6"/>
    <w:rsid w:val="0073073F"/>
    <w:rsid w:val="0073117E"/>
    <w:rsid w:val="007353B9"/>
    <w:rsid w:val="0073636F"/>
    <w:rsid w:val="007379F5"/>
    <w:rsid w:val="00741A0E"/>
    <w:rsid w:val="0074311F"/>
    <w:rsid w:val="007470CB"/>
    <w:rsid w:val="00747C2B"/>
    <w:rsid w:val="00754C4A"/>
    <w:rsid w:val="00755418"/>
    <w:rsid w:val="00760DBA"/>
    <w:rsid w:val="00762F19"/>
    <w:rsid w:val="007642BC"/>
    <w:rsid w:val="00766D6C"/>
    <w:rsid w:val="00772F14"/>
    <w:rsid w:val="00780743"/>
    <w:rsid w:val="00780750"/>
    <w:rsid w:val="00781071"/>
    <w:rsid w:val="007813D8"/>
    <w:rsid w:val="0078327F"/>
    <w:rsid w:val="00785BAD"/>
    <w:rsid w:val="00785FF4"/>
    <w:rsid w:val="0079132C"/>
    <w:rsid w:val="00791504"/>
    <w:rsid w:val="0079363F"/>
    <w:rsid w:val="007A1260"/>
    <w:rsid w:val="007A1611"/>
    <w:rsid w:val="007A1C73"/>
    <w:rsid w:val="007A1EFF"/>
    <w:rsid w:val="007A2E7E"/>
    <w:rsid w:val="007A78C2"/>
    <w:rsid w:val="007A78F7"/>
    <w:rsid w:val="007B0B04"/>
    <w:rsid w:val="007B264F"/>
    <w:rsid w:val="007B2FE2"/>
    <w:rsid w:val="007B42DB"/>
    <w:rsid w:val="007B4B12"/>
    <w:rsid w:val="007B738E"/>
    <w:rsid w:val="007B73F4"/>
    <w:rsid w:val="007C0A58"/>
    <w:rsid w:val="007C1702"/>
    <w:rsid w:val="007C1D63"/>
    <w:rsid w:val="007C531B"/>
    <w:rsid w:val="007C6DCA"/>
    <w:rsid w:val="007D224B"/>
    <w:rsid w:val="007D3026"/>
    <w:rsid w:val="007D55C9"/>
    <w:rsid w:val="007E1069"/>
    <w:rsid w:val="007E2C1F"/>
    <w:rsid w:val="007E6700"/>
    <w:rsid w:val="007F0489"/>
    <w:rsid w:val="007F0624"/>
    <w:rsid w:val="007F28C3"/>
    <w:rsid w:val="007F2FD6"/>
    <w:rsid w:val="007F7EDF"/>
    <w:rsid w:val="00805766"/>
    <w:rsid w:val="008109FC"/>
    <w:rsid w:val="008145EC"/>
    <w:rsid w:val="00815312"/>
    <w:rsid w:val="00816F3C"/>
    <w:rsid w:val="00820582"/>
    <w:rsid w:val="00821AB4"/>
    <w:rsid w:val="0082505B"/>
    <w:rsid w:val="008256D7"/>
    <w:rsid w:val="00826ED8"/>
    <w:rsid w:val="00830687"/>
    <w:rsid w:val="00832309"/>
    <w:rsid w:val="00832E0D"/>
    <w:rsid w:val="00833408"/>
    <w:rsid w:val="008339D1"/>
    <w:rsid w:val="00833BC3"/>
    <w:rsid w:val="00835975"/>
    <w:rsid w:val="00835EB5"/>
    <w:rsid w:val="00836281"/>
    <w:rsid w:val="00836BEB"/>
    <w:rsid w:val="008400BA"/>
    <w:rsid w:val="00840ABB"/>
    <w:rsid w:val="00841FEC"/>
    <w:rsid w:val="00842F09"/>
    <w:rsid w:val="00843203"/>
    <w:rsid w:val="00845BE2"/>
    <w:rsid w:val="00846120"/>
    <w:rsid w:val="00846432"/>
    <w:rsid w:val="00846481"/>
    <w:rsid w:val="0084654D"/>
    <w:rsid w:val="00847AC6"/>
    <w:rsid w:val="008502DB"/>
    <w:rsid w:val="00850984"/>
    <w:rsid w:val="008515AC"/>
    <w:rsid w:val="0085352E"/>
    <w:rsid w:val="008550C2"/>
    <w:rsid w:val="00855CBD"/>
    <w:rsid w:val="00857F4E"/>
    <w:rsid w:val="00861204"/>
    <w:rsid w:val="00865346"/>
    <w:rsid w:val="00865B7D"/>
    <w:rsid w:val="00867470"/>
    <w:rsid w:val="00867614"/>
    <w:rsid w:val="0087199B"/>
    <w:rsid w:val="008726A9"/>
    <w:rsid w:val="00872A2D"/>
    <w:rsid w:val="008739BB"/>
    <w:rsid w:val="008749B7"/>
    <w:rsid w:val="00880873"/>
    <w:rsid w:val="0088288C"/>
    <w:rsid w:val="008848C2"/>
    <w:rsid w:val="00886645"/>
    <w:rsid w:val="00887962"/>
    <w:rsid w:val="00887A95"/>
    <w:rsid w:val="00890391"/>
    <w:rsid w:val="0089145B"/>
    <w:rsid w:val="0089229E"/>
    <w:rsid w:val="00896276"/>
    <w:rsid w:val="008A3C9F"/>
    <w:rsid w:val="008A5B5C"/>
    <w:rsid w:val="008A7533"/>
    <w:rsid w:val="008B0FC7"/>
    <w:rsid w:val="008B0FEF"/>
    <w:rsid w:val="008B31BB"/>
    <w:rsid w:val="008B602C"/>
    <w:rsid w:val="008B6540"/>
    <w:rsid w:val="008C03B3"/>
    <w:rsid w:val="008C0B2C"/>
    <w:rsid w:val="008C0CA6"/>
    <w:rsid w:val="008C1E2C"/>
    <w:rsid w:val="008C25F9"/>
    <w:rsid w:val="008C2BFB"/>
    <w:rsid w:val="008C33C7"/>
    <w:rsid w:val="008C3BCC"/>
    <w:rsid w:val="008C3E97"/>
    <w:rsid w:val="008C4167"/>
    <w:rsid w:val="008C4C98"/>
    <w:rsid w:val="008C5609"/>
    <w:rsid w:val="008C6C88"/>
    <w:rsid w:val="008C706D"/>
    <w:rsid w:val="008D0663"/>
    <w:rsid w:val="008D07CF"/>
    <w:rsid w:val="008D08B1"/>
    <w:rsid w:val="008D1F2E"/>
    <w:rsid w:val="008D3126"/>
    <w:rsid w:val="008D342F"/>
    <w:rsid w:val="008D4B7B"/>
    <w:rsid w:val="008D4B90"/>
    <w:rsid w:val="008D5569"/>
    <w:rsid w:val="008D5C3D"/>
    <w:rsid w:val="008D605B"/>
    <w:rsid w:val="008D781F"/>
    <w:rsid w:val="008E00A0"/>
    <w:rsid w:val="008E223F"/>
    <w:rsid w:val="008E3A74"/>
    <w:rsid w:val="008E3B0D"/>
    <w:rsid w:val="008E44DE"/>
    <w:rsid w:val="008E4605"/>
    <w:rsid w:val="008E747F"/>
    <w:rsid w:val="008E79F9"/>
    <w:rsid w:val="008F1D28"/>
    <w:rsid w:val="008F23D3"/>
    <w:rsid w:val="008F677F"/>
    <w:rsid w:val="0090127D"/>
    <w:rsid w:val="009013AC"/>
    <w:rsid w:val="00904306"/>
    <w:rsid w:val="00906E5F"/>
    <w:rsid w:val="009072E6"/>
    <w:rsid w:val="00911088"/>
    <w:rsid w:val="0091212A"/>
    <w:rsid w:val="00912774"/>
    <w:rsid w:val="0091495C"/>
    <w:rsid w:val="00914E38"/>
    <w:rsid w:val="0091715C"/>
    <w:rsid w:val="00917924"/>
    <w:rsid w:val="009207F2"/>
    <w:rsid w:val="009259D6"/>
    <w:rsid w:val="00926576"/>
    <w:rsid w:val="00931F0A"/>
    <w:rsid w:val="00932C40"/>
    <w:rsid w:val="0093373E"/>
    <w:rsid w:val="0093386D"/>
    <w:rsid w:val="00933F66"/>
    <w:rsid w:val="009342A5"/>
    <w:rsid w:val="00934BFA"/>
    <w:rsid w:val="0094195C"/>
    <w:rsid w:val="00942B1E"/>
    <w:rsid w:val="009443BB"/>
    <w:rsid w:val="00945B90"/>
    <w:rsid w:val="00952828"/>
    <w:rsid w:val="00952AD9"/>
    <w:rsid w:val="00953F27"/>
    <w:rsid w:val="009558D9"/>
    <w:rsid w:val="009559D0"/>
    <w:rsid w:val="00961738"/>
    <w:rsid w:val="00962B2A"/>
    <w:rsid w:val="00964568"/>
    <w:rsid w:val="0096677A"/>
    <w:rsid w:val="00967573"/>
    <w:rsid w:val="009712CE"/>
    <w:rsid w:val="00972A73"/>
    <w:rsid w:val="00973846"/>
    <w:rsid w:val="00974602"/>
    <w:rsid w:val="00974C29"/>
    <w:rsid w:val="00976222"/>
    <w:rsid w:val="009771F0"/>
    <w:rsid w:val="00982F6F"/>
    <w:rsid w:val="00984AD7"/>
    <w:rsid w:val="0098515F"/>
    <w:rsid w:val="00985B1E"/>
    <w:rsid w:val="00985B83"/>
    <w:rsid w:val="00985FA0"/>
    <w:rsid w:val="009914D8"/>
    <w:rsid w:val="00991C49"/>
    <w:rsid w:val="00992804"/>
    <w:rsid w:val="00993758"/>
    <w:rsid w:val="00993CA6"/>
    <w:rsid w:val="00995267"/>
    <w:rsid w:val="009956E2"/>
    <w:rsid w:val="00995C92"/>
    <w:rsid w:val="00995DFA"/>
    <w:rsid w:val="0099773A"/>
    <w:rsid w:val="00997749"/>
    <w:rsid w:val="009A290D"/>
    <w:rsid w:val="009A4786"/>
    <w:rsid w:val="009A5AC5"/>
    <w:rsid w:val="009A5BA0"/>
    <w:rsid w:val="009A634B"/>
    <w:rsid w:val="009A768B"/>
    <w:rsid w:val="009A7AD7"/>
    <w:rsid w:val="009B0FB7"/>
    <w:rsid w:val="009B16CF"/>
    <w:rsid w:val="009B1AA4"/>
    <w:rsid w:val="009B40A7"/>
    <w:rsid w:val="009B5FF8"/>
    <w:rsid w:val="009B6F90"/>
    <w:rsid w:val="009C2185"/>
    <w:rsid w:val="009C7CDA"/>
    <w:rsid w:val="009D2D2F"/>
    <w:rsid w:val="009D38FA"/>
    <w:rsid w:val="009D3B79"/>
    <w:rsid w:val="009D6047"/>
    <w:rsid w:val="009D634F"/>
    <w:rsid w:val="009D666E"/>
    <w:rsid w:val="009D6F0A"/>
    <w:rsid w:val="009E7103"/>
    <w:rsid w:val="009F1F2B"/>
    <w:rsid w:val="009F3BFD"/>
    <w:rsid w:val="009F6016"/>
    <w:rsid w:val="009F72A1"/>
    <w:rsid w:val="009F735E"/>
    <w:rsid w:val="00A02A1A"/>
    <w:rsid w:val="00A02DB5"/>
    <w:rsid w:val="00A0337E"/>
    <w:rsid w:val="00A06E52"/>
    <w:rsid w:val="00A07002"/>
    <w:rsid w:val="00A07605"/>
    <w:rsid w:val="00A105D0"/>
    <w:rsid w:val="00A1529E"/>
    <w:rsid w:val="00A15926"/>
    <w:rsid w:val="00A174DD"/>
    <w:rsid w:val="00A17747"/>
    <w:rsid w:val="00A200E6"/>
    <w:rsid w:val="00A21123"/>
    <w:rsid w:val="00A217B5"/>
    <w:rsid w:val="00A221D2"/>
    <w:rsid w:val="00A23B63"/>
    <w:rsid w:val="00A23CCC"/>
    <w:rsid w:val="00A2444D"/>
    <w:rsid w:val="00A24523"/>
    <w:rsid w:val="00A273EC"/>
    <w:rsid w:val="00A30AED"/>
    <w:rsid w:val="00A31A81"/>
    <w:rsid w:val="00A32A41"/>
    <w:rsid w:val="00A33015"/>
    <w:rsid w:val="00A33A64"/>
    <w:rsid w:val="00A3462A"/>
    <w:rsid w:val="00A3511E"/>
    <w:rsid w:val="00A3565E"/>
    <w:rsid w:val="00A35919"/>
    <w:rsid w:val="00A35931"/>
    <w:rsid w:val="00A35ACB"/>
    <w:rsid w:val="00A36555"/>
    <w:rsid w:val="00A36F8C"/>
    <w:rsid w:val="00A4026B"/>
    <w:rsid w:val="00A418D3"/>
    <w:rsid w:val="00A4278F"/>
    <w:rsid w:val="00A447CC"/>
    <w:rsid w:val="00A45651"/>
    <w:rsid w:val="00A47A15"/>
    <w:rsid w:val="00A47FA0"/>
    <w:rsid w:val="00A50910"/>
    <w:rsid w:val="00A53FA3"/>
    <w:rsid w:val="00A55FE4"/>
    <w:rsid w:val="00A578F2"/>
    <w:rsid w:val="00A57A7A"/>
    <w:rsid w:val="00A64968"/>
    <w:rsid w:val="00A654C9"/>
    <w:rsid w:val="00A66FBC"/>
    <w:rsid w:val="00A67F87"/>
    <w:rsid w:val="00A70257"/>
    <w:rsid w:val="00A70D0C"/>
    <w:rsid w:val="00A711C9"/>
    <w:rsid w:val="00A71672"/>
    <w:rsid w:val="00A726BC"/>
    <w:rsid w:val="00A72C55"/>
    <w:rsid w:val="00A734E6"/>
    <w:rsid w:val="00A738D1"/>
    <w:rsid w:val="00A74151"/>
    <w:rsid w:val="00A751DC"/>
    <w:rsid w:val="00A77A9F"/>
    <w:rsid w:val="00A81464"/>
    <w:rsid w:val="00A8164F"/>
    <w:rsid w:val="00A82100"/>
    <w:rsid w:val="00A82303"/>
    <w:rsid w:val="00A83DDC"/>
    <w:rsid w:val="00A86206"/>
    <w:rsid w:val="00A864FF"/>
    <w:rsid w:val="00A86E37"/>
    <w:rsid w:val="00A87539"/>
    <w:rsid w:val="00A910BD"/>
    <w:rsid w:val="00A91D74"/>
    <w:rsid w:val="00AA09A4"/>
    <w:rsid w:val="00AA1A62"/>
    <w:rsid w:val="00AA3235"/>
    <w:rsid w:val="00AA39D6"/>
    <w:rsid w:val="00AA4DCF"/>
    <w:rsid w:val="00AA4F73"/>
    <w:rsid w:val="00AB011B"/>
    <w:rsid w:val="00AB4A7F"/>
    <w:rsid w:val="00AB569D"/>
    <w:rsid w:val="00AC0A1F"/>
    <w:rsid w:val="00AC0C85"/>
    <w:rsid w:val="00AC13E7"/>
    <w:rsid w:val="00AC4482"/>
    <w:rsid w:val="00AC67DB"/>
    <w:rsid w:val="00AD090F"/>
    <w:rsid w:val="00AD1ABC"/>
    <w:rsid w:val="00AD24AA"/>
    <w:rsid w:val="00AD3CB9"/>
    <w:rsid w:val="00AD6E0D"/>
    <w:rsid w:val="00AD710B"/>
    <w:rsid w:val="00AD78F1"/>
    <w:rsid w:val="00AE283A"/>
    <w:rsid w:val="00AE2BD2"/>
    <w:rsid w:val="00AE4C2D"/>
    <w:rsid w:val="00AE5383"/>
    <w:rsid w:val="00AE56DD"/>
    <w:rsid w:val="00AE5F4A"/>
    <w:rsid w:val="00AE608C"/>
    <w:rsid w:val="00AF3529"/>
    <w:rsid w:val="00AF39C9"/>
    <w:rsid w:val="00AF4FCA"/>
    <w:rsid w:val="00AF7F2F"/>
    <w:rsid w:val="00B03FFD"/>
    <w:rsid w:val="00B043B7"/>
    <w:rsid w:val="00B04857"/>
    <w:rsid w:val="00B1129B"/>
    <w:rsid w:val="00B11A97"/>
    <w:rsid w:val="00B13BE7"/>
    <w:rsid w:val="00B14BF9"/>
    <w:rsid w:val="00B154C5"/>
    <w:rsid w:val="00B16ECF"/>
    <w:rsid w:val="00B20937"/>
    <w:rsid w:val="00B219CF"/>
    <w:rsid w:val="00B25783"/>
    <w:rsid w:val="00B27F62"/>
    <w:rsid w:val="00B3180C"/>
    <w:rsid w:val="00B31A46"/>
    <w:rsid w:val="00B3314F"/>
    <w:rsid w:val="00B35807"/>
    <w:rsid w:val="00B3652B"/>
    <w:rsid w:val="00B36ADD"/>
    <w:rsid w:val="00B3739B"/>
    <w:rsid w:val="00B41CB6"/>
    <w:rsid w:val="00B43DE5"/>
    <w:rsid w:val="00B443B2"/>
    <w:rsid w:val="00B45303"/>
    <w:rsid w:val="00B45532"/>
    <w:rsid w:val="00B46631"/>
    <w:rsid w:val="00B47C3F"/>
    <w:rsid w:val="00B520D1"/>
    <w:rsid w:val="00B5292D"/>
    <w:rsid w:val="00B52A40"/>
    <w:rsid w:val="00B5408A"/>
    <w:rsid w:val="00B55D4B"/>
    <w:rsid w:val="00B56133"/>
    <w:rsid w:val="00B5680A"/>
    <w:rsid w:val="00B573A6"/>
    <w:rsid w:val="00B602EB"/>
    <w:rsid w:val="00B60B0A"/>
    <w:rsid w:val="00B630DF"/>
    <w:rsid w:val="00B6709A"/>
    <w:rsid w:val="00B67450"/>
    <w:rsid w:val="00B7734D"/>
    <w:rsid w:val="00B80AA5"/>
    <w:rsid w:val="00B82794"/>
    <w:rsid w:val="00B84A0B"/>
    <w:rsid w:val="00B8792F"/>
    <w:rsid w:val="00B9334F"/>
    <w:rsid w:val="00B96231"/>
    <w:rsid w:val="00BA027C"/>
    <w:rsid w:val="00BA0C7F"/>
    <w:rsid w:val="00BA2706"/>
    <w:rsid w:val="00BA3A8F"/>
    <w:rsid w:val="00BA4503"/>
    <w:rsid w:val="00BA763E"/>
    <w:rsid w:val="00BA7ADD"/>
    <w:rsid w:val="00BB3A06"/>
    <w:rsid w:val="00BB6B80"/>
    <w:rsid w:val="00BB7CE8"/>
    <w:rsid w:val="00BC09C1"/>
    <w:rsid w:val="00BC1235"/>
    <w:rsid w:val="00BC2BA9"/>
    <w:rsid w:val="00BC4E54"/>
    <w:rsid w:val="00BC592D"/>
    <w:rsid w:val="00BC5DD6"/>
    <w:rsid w:val="00BC6E40"/>
    <w:rsid w:val="00BC7DCC"/>
    <w:rsid w:val="00BD1177"/>
    <w:rsid w:val="00BD53F7"/>
    <w:rsid w:val="00BD5AFA"/>
    <w:rsid w:val="00BD5C0F"/>
    <w:rsid w:val="00BD5E2D"/>
    <w:rsid w:val="00BD6E1C"/>
    <w:rsid w:val="00BE0AC2"/>
    <w:rsid w:val="00BE0E1A"/>
    <w:rsid w:val="00BE1A56"/>
    <w:rsid w:val="00BE2425"/>
    <w:rsid w:val="00BE2EF1"/>
    <w:rsid w:val="00BE305F"/>
    <w:rsid w:val="00BE371C"/>
    <w:rsid w:val="00BE4C8A"/>
    <w:rsid w:val="00BE7C1A"/>
    <w:rsid w:val="00BF1104"/>
    <w:rsid w:val="00BF2808"/>
    <w:rsid w:val="00BF319A"/>
    <w:rsid w:val="00BF3526"/>
    <w:rsid w:val="00BF57D4"/>
    <w:rsid w:val="00BF5F14"/>
    <w:rsid w:val="00BF6A9E"/>
    <w:rsid w:val="00BF772C"/>
    <w:rsid w:val="00C02820"/>
    <w:rsid w:val="00C02B37"/>
    <w:rsid w:val="00C054D5"/>
    <w:rsid w:val="00C05D05"/>
    <w:rsid w:val="00C10946"/>
    <w:rsid w:val="00C10B3D"/>
    <w:rsid w:val="00C11B2F"/>
    <w:rsid w:val="00C13459"/>
    <w:rsid w:val="00C1348C"/>
    <w:rsid w:val="00C146E2"/>
    <w:rsid w:val="00C14C28"/>
    <w:rsid w:val="00C201D9"/>
    <w:rsid w:val="00C225C7"/>
    <w:rsid w:val="00C22EFA"/>
    <w:rsid w:val="00C2364C"/>
    <w:rsid w:val="00C241CA"/>
    <w:rsid w:val="00C25870"/>
    <w:rsid w:val="00C27FDD"/>
    <w:rsid w:val="00C30788"/>
    <w:rsid w:val="00C30BEF"/>
    <w:rsid w:val="00C30C8B"/>
    <w:rsid w:val="00C31368"/>
    <w:rsid w:val="00C33C45"/>
    <w:rsid w:val="00C349F6"/>
    <w:rsid w:val="00C34F40"/>
    <w:rsid w:val="00C34FDF"/>
    <w:rsid w:val="00C35BE2"/>
    <w:rsid w:val="00C36559"/>
    <w:rsid w:val="00C412D8"/>
    <w:rsid w:val="00C41DC7"/>
    <w:rsid w:val="00C42100"/>
    <w:rsid w:val="00C42C1F"/>
    <w:rsid w:val="00C42FBC"/>
    <w:rsid w:val="00C44584"/>
    <w:rsid w:val="00C467D6"/>
    <w:rsid w:val="00C51B84"/>
    <w:rsid w:val="00C53396"/>
    <w:rsid w:val="00C542B0"/>
    <w:rsid w:val="00C550FF"/>
    <w:rsid w:val="00C557AD"/>
    <w:rsid w:val="00C558C5"/>
    <w:rsid w:val="00C566AF"/>
    <w:rsid w:val="00C5768E"/>
    <w:rsid w:val="00C62669"/>
    <w:rsid w:val="00C64625"/>
    <w:rsid w:val="00C65FE8"/>
    <w:rsid w:val="00C743F9"/>
    <w:rsid w:val="00C748CD"/>
    <w:rsid w:val="00C759FA"/>
    <w:rsid w:val="00C75A08"/>
    <w:rsid w:val="00C80876"/>
    <w:rsid w:val="00C80AA6"/>
    <w:rsid w:val="00C81FF3"/>
    <w:rsid w:val="00C83353"/>
    <w:rsid w:val="00C837EE"/>
    <w:rsid w:val="00C85DEC"/>
    <w:rsid w:val="00C85ECD"/>
    <w:rsid w:val="00C9025D"/>
    <w:rsid w:val="00C910D9"/>
    <w:rsid w:val="00C917FA"/>
    <w:rsid w:val="00C941AE"/>
    <w:rsid w:val="00C94493"/>
    <w:rsid w:val="00C96531"/>
    <w:rsid w:val="00CA0C3C"/>
    <w:rsid w:val="00CA1C90"/>
    <w:rsid w:val="00CA407D"/>
    <w:rsid w:val="00CA451B"/>
    <w:rsid w:val="00CA5E03"/>
    <w:rsid w:val="00CA7D42"/>
    <w:rsid w:val="00CB0365"/>
    <w:rsid w:val="00CB13E0"/>
    <w:rsid w:val="00CB526F"/>
    <w:rsid w:val="00CC13A7"/>
    <w:rsid w:val="00CC289A"/>
    <w:rsid w:val="00CC2D5C"/>
    <w:rsid w:val="00CC3F9E"/>
    <w:rsid w:val="00CC680C"/>
    <w:rsid w:val="00CC6FA8"/>
    <w:rsid w:val="00CD18ED"/>
    <w:rsid w:val="00CD278D"/>
    <w:rsid w:val="00CD2819"/>
    <w:rsid w:val="00CD3DAA"/>
    <w:rsid w:val="00CD4FD7"/>
    <w:rsid w:val="00CD7317"/>
    <w:rsid w:val="00CE0B4C"/>
    <w:rsid w:val="00CE2B13"/>
    <w:rsid w:val="00CE3CC0"/>
    <w:rsid w:val="00CE4B99"/>
    <w:rsid w:val="00CE56EA"/>
    <w:rsid w:val="00CE62BE"/>
    <w:rsid w:val="00CF007E"/>
    <w:rsid w:val="00CF069C"/>
    <w:rsid w:val="00CF2C20"/>
    <w:rsid w:val="00CF36C5"/>
    <w:rsid w:val="00CF4DDA"/>
    <w:rsid w:val="00CF5BA4"/>
    <w:rsid w:val="00CF6E60"/>
    <w:rsid w:val="00CF7EAF"/>
    <w:rsid w:val="00D01660"/>
    <w:rsid w:val="00D016BD"/>
    <w:rsid w:val="00D049A3"/>
    <w:rsid w:val="00D05192"/>
    <w:rsid w:val="00D05D7A"/>
    <w:rsid w:val="00D05EEF"/>
    <w:rsid w:val="00D06118"/>
    <w:rsid w:val="00D07538"/>
    <w:rsid w:val="00D076F0"/>
    <w:rsid w:val="00D11979"/>
    <w:rsid w:val="00D12B67"/>
    <w:rsid w:val="00D13C82"/>
    <w:rsid w:val="00D14A8E"/>
    <w:rsid w:val="00D15E6E"/>
    <w:rsid w:val="00D17216"/>
    <w:rsid w:val="00D214E7"/>
    <w:rsid w:val="00D222D7"/>
    <w:rsid w:val="00D23D03"/>
    <w:rsid w:val="00D243A6"/>
    <w:rsid w:val="00D24EC2"/>
    <w:rsid w:val="00D25646"/>
    <w:rsid w:val="00D259C5"/>
    <w:rsid w:val="00D25D7E"/>
    <w:rsid w:val="00D26C23"/>
    <w:rsid w:val="00D300B5"/>
    <w:rsid w:val="00D30A22"/>
    <w:rsid w:val="00D32538"/>
    <w:rsid w:val="00D3276A"/>
    <w:rsid w:val="00D34F17"/>
    <w:rsid w:val="00D37F6A"/>
    <w:rsid w:val="00D42C20"/>
    <w:rsid w:val="00D47245"/>
    <w:rsid w:val="00D50D94"/>
    <w:rsid w:val="00D50F50"/>
    <w:rsid w:val="00D5200E"/>
    <w:rsid w:val="00D562C4"/>
    <w:rsid w:val="00D601F1"/>
    <w:rsid w:val="00D6115A"/>
    <w:rsid w:val="00D638B1"/>
    <w:rsid w:val="00D65C95"/>
    <w:rsid w:val="00D66A0A"/>
    <w:rsid w:val="00D66AB6"/>
    <w:rsid w:val="00D67262"/>
    <w:rsid w:val="00D7019C"/>
    <w:rsid w:val="00D7319D"/>
    <w:rsid w:val="00D731B3"/>
    <w:rsid w:val="00D7483F"/>
    <w:rsid w:val="00D75A74"/>
    <w:rsid w:val="00D760C0"/>
    <w:rsid w:val="00D81BCF"/>
    <w:rsid w:val="00D8429F"/>
    <w:rsid w:val="00D84606"/>
    <w:rsid w:val="00D87EBC"/>
    <w:rsid w:val="00D9294E"/>
    <w:rsid w:val="00D93F4E"/>
    <w:rsid w:val="00D94621"/>
    <w:rsid w:val="00D94B4E"/>
    <w:rsid w:val="00DA238A"/>
    <w:rsid w:val="00DA558D"/>
    <w:rsid w:val="00DA6845"/>
    <w:rsid w:val="00DA76C0"/>
    <w:rsid w:val="00DB0763"/>
    <w:rsid w:val="00DB1B4F"/>
    <w:rsid w:val="00DB2243"/>
    <w:rsid w:val="00DB2CB2"/>
    <w:rsid w:val="00DB3C82"/>
    <w:rsid w:val="00DB6104"/>
    <w:rsid w:val="00DB71BF"/>
    <w:rsid w:val="00DB78F0"/>
    <w:rsid w:val="00DB7FD3"/>
    <w:rsid w:val="00DC05DA"/>
    <w:rsid w:val="00DC3893"/>
    <w:rsid w:val="00DC4072"/>
    <w:rsid w:val="00DC4179"/>
    <w:rsid w:val="00DC5E6E"/>
    <w:rsid w:val="00DC61C8"/>
    <w:rsid w:val="00DC6A3D"/>
    <w:rsid w:val="00DC72D8"/>
    <w:rsid w:val="00DC7CA7"/>
    <w:rsid w:val="00DD033F"/>
    <w:rsid w:val="00DD10EC"/>
    <w:rsid w:val="00DD42E8"/>
    <w:rsid w:val="00DD58A0"/>
    <w:rsid w:val="00DE0D9B"/>
    <w:rsid w:val="00DE3BE5"/>
    <w:rsid w:val="00DE4B2F"/>
    <w:rsid w:val="00DE7EF6"/>
    <w:rsid w:val="00DF054F"/>
    <w:rsid w:val="00DF0CFB"/>
    <w:rsid w:val="00DF42C0"/>
    <w:rsid w:val="00DF4A4C"/>
    <w:rsid w:val="00DF4F2A"/>
    <w:rsid w:val="00DF6A9D"/>
    <w:rsid w:val="00E00A23"/>
    <w:rsid w:val="00E01F5C"/>
    <w:rsid w:val="00E04329"/>
    <w:rsid w:val="00E0549C"/>
    <w:rsid w:val="00E064F2"/>
    <w:rsid w:val="00E073DF"/>
    <w:rsid w:val="00E078EC"/>
    <w:rsid w:val="00E07A2B"/>
    <w:rsid w:val="00E10A75"/>
    <w:rsid w:val="00E118BD"/>
    <w:rsid w:val="00E14155"/>
    <w:rsid w:val="00E14E91"/>
    <w:rsid w:val="00E165A7"/>
    <w:rsid w:val="00E16E85"/>
    <w:rsid w:val="00E176A8"/>
    <w:rsid w:val="00E2102D"/>
    <w:rsid w:val="00E21BAB"/>
    <w:rsid w:val="00E22AA3"/>
    <w:rsid w:val="00E23479"/>
    <w:rsid w:val="00E24954"/>
    <w:rsid w:val="00E255B1"/>
    <w:rsid w:val="00E26BDD"/>
    <w:rsid w:val="00E31CC7"/>
    <w:rsid w:val="00E35358"/>
    <w:rsid w:val="00E35629"/>
    <w:rsid w:val="00E35C1F"/>
    <w:rsid w:val="00E36F19"/>
    <w:rsid w:val="00E37ECF"/>
    <w:rsid w:val="00E40903"/>
    <w:rsid w:val="00E40F91"/>
    <w:rsid w:val="00E41483"/>
    <w:rsid w:val="00E42CFC"/>
    <w:rsid w:val="00E44467"/>
    <w:rsid w:val="00E46B5C"/>
    <w:rsid w:val="00E478B0"/>
    <w:rsid w:val="00E47A20"/>
    <w:rsid w:val="00E53422"/>
    <w:rsid w:val="00E55298"/>
    <w:rsid w:val="00E55CD3"/>
    <w:rsid w:val="00E57A10"/>
    <w:rsid w:val="00E60309"/>
    <w:rsid w:val="00E60505"/>
    <w:rsid w:val="00E614ED"/>
    <w:rsid w:val="00E62DAE"/>
    <w:rsid w:val="00E656F7"/>
    <w:rsid w:val="00E65F45"/>
    <w:rsid w:val="00E70547"/>
    <w:rsid w:val="00E7257B"/>
    <w:rsid w:val="00E74154"/>
    <w:rsid w:val="00E749D9"/>
    <w:rsid w:val="00E75E87"/>
    <w:rsid w:val="00E77897"/>
    <w:rsid w:val="00E77A55"/>
    <w:rsid w:val="00E80193"/>
    <w:rsid w:val="00E803A5"/>
    <w:rsid w:val="00E8068B"/>
    <w:rsid w:val="00E80BD7"/>
    <w:rsid w:val="00E82790"/>
    <w:rsid w:val="00E82D4E"/>
    <w:rsid w:val="00E8333B"/>
    <w:rsid w:val="00E83FE6"/>
    <w:rsid w:val="00E84D48"/>
    <w:rsid w:val="00E85A6B"/>
    <w:rsid w:val="00E85CF7"/>
    <w:rsid w:val="00E85EBE"/>
    <w:rsid w:val="00E8774D"/>
    <w:rsid w:val="00E87879"/>
    <w:rsid w:val="00E90B2B"/>
    <w:rsid w:val="00E91CAD"/>
    <w:rsid w:val="00E91E5D"/>
    <w:rsid w:val="00E92E0E"/>
    <w:rsid w:val="00E93C9B"/>
    <w:rsid w:val="00E94395"/>
    <w:rsid w:val="00E94484"/>
    <w:rsid w:val="00E94764"/>
    <w:rsid w:val="00E94802"/>
    <w:rsid w:val="00E952D8"/>
    <w:rsid w:val="00E96372"/>
    <w:rsid w:val="00E964AF"/>
    <w:rsid w:val="00E97818"/>
    <w:rsid w:val="00E97AE0"/>
    <w:rsid w:val="00EA4540"/>
    <w:rsid w:val="00EA4EC3"/>
    <w:rsid w:val="00EA5EB0"/>
    <w:rsid w:val="00EA6D02"/>
    <w:rsid w:val="00EB14D2"/>
    <w:rsid w:val="00EB19A9"/>
    <w:rsid w:val="00EB3045"/>
    <w:rsid w:val="00EB4EE0"/>
    <w:rsid w:val="00EB4F37"/>
    <w:rsid w:val="00EB5B8D"/>
    <w:rsid w:val="00EB61A4"/>
    <w:rsid w:val="00EB684B"/>
    <w:rsid w:val="00EC16AE"/>
    <w:rsid w:val="00EC369D"/>
    <w:rsid w:val="00EC3A06"/>
    <w:rsid w:val="00EC3C4B"/>
    <w:rsid w:val="00EC453F"/>
    <w:rsid w:val="00EC4988"/>
    <w:rsid w:val="00EC5E2E"/>
    <w:rsid w:val="00ED022B"/>
    <w:rsid w:val="00ED0C68"/>
    <w:rsid w:val="00ED158A"/>
    <w:rsid w:val="00ED2F48"/>
    <w:rsid w:val="00ED36AD"/>
    <w:rsid w:val="00ED3ADC"/>
    <w:rsid w:val="00ED4D00"/>
    <w:rsid w:val="00ED4D74"/>
    <w:rsid w:val="00ED4F19"/>
    <w:rsid w:val="00ED52F3"/>
    <w:rsid w:val="00ED551C"/>
    <w:rsid w:val="00ED6B65"/>
    <w:rsid w:val="00EE0141"/>
    <w:rsid w:val="00EE2E60"/>
    <w:rsid w:val="00EE3927"/>
    <w:rsid w:val="00EE4480"/>
    <w:rsid w:val="00EE50E8"/>
    <w:rsid w:val="00EE53E4"/>
    <w:rsid w:val="00EE6433"/>
    <w:rsid w:val="00EF3F42"/>
    <w:rsid w:val="00EF7567"/>
    <w:rsid w:val="00F0101E"/>
    <w:rsid w:val="00F01087"/>
    <w:rsid w:val="00F048E0"/>
    <w:rsid w:val="00F04DE4"/>
    <w:rsid w:val="00F05ACC"/>
    <w:rsid w:val="00F05CFA"/>
    <w:rsid w:val="00F05E00"/>
    <w:rsid w:val="00F0723E"/>
    <w:rsid w:val="00F07603"/>
    <w:rsid w:val="00F07632"/>
    <w:rsid w:val="00F10057"/>
    <w:rsid w:val="00F109F7"/>
    <w:rsid w:val="00F121C3"/>
    <w:rsid w:val="00F15E91"/>
    <w:rsid w:val="00F15EDB"/>
    <w:rsid w:val="00F1779E"/>
    <w:rsid w:val="00F21ACF"/>
    <w:rsid w:val="00F2236A"/>
    <w:rsid w:val="00F24DF9"/>
    <w:rsid w:val="00F250CB"/>
    <w:rsid w:val="00F26260"/>
    <w:rsid w:val="00F30DC1"/>
    <w:rsid w:val="00F314D0"/>
    <w:rsid w:val="00F31D63"/>
    <w:rsid w:val="00F36797"/>
    <w:rsid w:val="00F37231"/>
    <w:rsid w:val="00F37BD2"/>
    <w:rsid w:val="00F41586"/>
    <w:rsid w:val="00F416C2"/>
    <w:rsid w:val="00F424DB"/>
    <w:rsid w:val="00F4460B"/>
    <w:rsid w:val="00F448E6"/>
    <w:rsid w:val="00F45B13"/>
    <w:rsid w:val="00F47484"/>
    <w:rsid w:val="00F47666"/>
    <w:rsid w:val="00F501BC"/>
    <w:rsid w:val="00F56E1D"/>
    <w:rsid w:val="00F65C2C"/>
    <w:rsid w:val="00F667E5"/>
    <w:rsid w:val="00F66829"/>
    <w:rsid w:val="00F67B0F"/>
    <w:rsid w:val="00F67FC3"/>
    <w:rsid w:val="00F72FF1"/>
    <w:rsid w:val="00F7391E"/>
    <w:rsid w:val="00F759BF"/>
    <w:rsid w:val="00F76B4E"/>
    <w:rsid w:val="00F77170"/>
    <w:rsid w:val="00F77A53"/>
    <w:rsid w:val="00F77CB0"/>
    <w:rsid w:val="00F835E9"/>
    <w:rsid w:val="00F838F0"/>
    <w:rsid w:val="00F84345"/>
    <w:rsid w:val="00F84402"/>
    <w:rsid w:val="00F84F12"/>
    <w:rsid w:val="00F8581B"/>
    <w:rsid w:val="00F87DE8"/>
    <w:rsid w:val="00F93585"/>
    <w:rsid w:val="00F943FD"/>
    <w:rsid w:val="00F94B18"/>
    <w:rsid w:val="00F9505B"/>
    <w:rsid w:val="00FA119D"/>
    <w:rsid w:val="00FA1C71"/>
    <w:rsid w:val="00FA291F"/>
    <w:rsid w:val="00FA7A42"/>
    <w:rsid w:val="00FB0E7D"/>
    <w:rsid w:val="00FB4FBD"/>
    <w:rsid w:val="00FB6CA6"/>
    <w:rsid w:val="00FB781B"/>
    <w:rsid w:val="00FC0035"/>
    <w:rsid w:val="00FC2719"/>
    <w:rsid w:val="00FC330D"/>
    <w:rsid w:val="00FC3921"/>
    <w:rsid w:val="00FC3C9F"/>
    <w:rsid w:val="00FC6C19"/>
    <w:rsid w:val="00FC7161"/>
    <w:rsid w:val="00FD0BEC"/>
    <w:rsid w:val="00FD26C1"/>
    <w:rsid w:val="00FD3930"/>
    <w:rsid w:val="00FD42BE"/>
    <w:rsid w:val="00FD4A30"/>
    <w:rsid w:val="00FD5144"/>
    <w:rsid w:val="00FD51CF"/>
    <w:rsid w:val="00FD5804"/>
    <w:rsid w:val="00FD61BD"/>
    <w:rsid w:val="00FD7144"/>
    <w:rsid w:val="00FD71B6"/>
    <w:rsid w:val="00FE06FC"/>
    <w:rsid w:val="00FE1D5A"/>
    <w:rsid w:val="00FE2D3A"/>
    <w:rsid w:val="00FE322E"/>
    <w:rsid w:val="00FE367B"/>
    <w:rsid w:val="00FF4A23"/>
    <w:rsid w:val="00FF7C40"/>
    <w:rsid w:val="01271FC9"/>
    <w:rsid w:val="24A0E614"/>
    <w:rsid w:val="3CB8B0E1"/>
    <w:rsid w:val="53BA9561"/>
    <w:rsid w:val="5A229126"/>
    <w:rsid w:val="5C39435E"/>
    <w:rsid w:val="65418B50"/>
    <w:rsid w:val="763325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0A908A"/>
  <w15:docId w15:val="{0e81e854-6a50-4a23-8586-d55d24eb761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cs-CZ" w:eastAsia="cs-CZ"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semiHidden="0" w:unhideWhenUsed="0" w:qFormat="1"/>
    <w:lsdException w:name="heading 6" w:uiPriority="9" w:semiHidden="0" w:unhideWhenUsed="0" w:qFormat="1"/>
    <w:lsdException w:name="heading 7" w:uiPriority="9" w:semiHidden="0" w:unhideWhenUsed="0" w:qFormat="1"/>
    <w:lsdException w:name="heading 8" w:uiPriority="9" w:semiHidden="0" w:unhideWhenUsed="0" w:qFormat="1"/>
    <w:lsdException w:name="heading 9" w:uiPriority="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ln" w:default="1">
    <w:name w:val="Normal"/>
    <w:qFormat/>
    <w:pPr>
      <w:spacing w:after="120" w:line="360" w:lineRule="auto"/>
      <w:jc w:val="both"/>
    </w:pPr>
    <w:rPr>
      <w:sz w:val="24"/>
      <w:szCs w:val="24"/>
    </w:rPr>
  </w:style>
  <w:style w:type="paragraph" w:styleId="Nadpis1">
    <w:name w:val="heading 1"/>
    <w:basedOn w:val="Normln"/>
    <w:next w:val="Normln"/>
    <w:qFormat/>
    <w:pPr>
      <w:keepNext/>
      <w:pageBreakBefore/>
      <w:numPr>
        <w:numId w:val="2"/>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
      </w:numPr>
      <w:tabs>
        <w:tab w:val="left" w:pos="1134"/>
      </w:tabs>
      <w:spacing w:before="240"/>
      <w:jc w:val="left"/>
      <w:outlineLvl w:val="2"/>
    </w:pPr>
    <w:rPr>
      <w:b/>
      <w:bCs/>
    </w:rPr>
  </w:style>
  <w:style w:type="paragraph" w:styleId="Nadpis4">
    <w:name w:val="heading 4"/>
    <w:basedOn w:val="Normln"/>
    <w:next w:val="Normln"/>
    <w:qFormat/>
    <w:pPr>
      <w:keepNext/>
      <w:numPr>
        <w:ilvl w:val="3"/>
        <w:numId w:val="2"/>
      </w:numPr>
      <w:spacing w:before="240"/>
      <w:jc w:val="left"/>
      <w:outlineLvl w:val="3"/>
    </w:pPr>
    <w:rPr>
      <w:b/>
      <w:bCs/>
      <w:i/>
      <w:iCs/>
    </w:rPr>
  </w:style>
  <w:style w:type="paragraph" w:styleId="Nadpis5">
    <w:name w:val="heading 5"/>
    <w:aliases w:val="Nepoužívaný 5"/>
    <w:basedOn w:val="Normln"/>
    <w:next w:val="Normln"/>
    <w:qFormat/>
    <w:pPr>
      <w:numPr>
        <w:ilvl w:val="4"/>
        <w:numId w:val="2"/>
      </w:numPr>
      <w:spacing w:before="240"/>
      <w:outlineLvl w:val="4"/>
    </w:pPr>
  </w:style>
  <w:style w:type="paragraph" w:styleId="Nadpis6">
    <w:name w:val="heading 6"/>
    <w:aliases w:val="Nepoužívaný 6"/>
    <w:basedOn w:val="Normln"/>
    <w:next w:val="Normln"/>
    <w:qFormat/>
    <w:pPr>
      <w:numPr>
        <w:ilvl w:val="5"/>
        <w:numId w:val="2"/>
      </w:numPr>
      <w:spacing w:before="240" w:after="60"/>
      <w:outlineLvl w:val="5"/>
    </w:pPr>
    <w:rPr>
      <w:i/>
      <w:iCs/>
      <w:sz w:val="22"/>
      <w:szCs w:val="22"/>
    </w:rPr>
  </w:style>
  <w:style w:type="paragraph" w:styleId="Nadpis7">
    <w:name w:val="heading 7"/>
    <w:aliases w:val="Nepoužívaný 7"/>
    <w:basedOn w:val="Normln"/>
    <w:next w:val="Normln"/>
    <w:qFormat/>
    <w:pPr>
      <w:numPr>
        <w:ilvl w:val="6"/>
        <w:numId w:val="2"/>
      </w:numPr>
      <w:spacing w:before="240" w:after="60"/>
      <w:outlineLvl w:val="6"/>
    </w:pPr>
  </w:style>
  <w:style w:type="paragraph" w:styleId="Nadpis8">
    <w:name w:val="heading 8"/>
    <w:aliases w:val="Nepoužívaný 8"/>
    <w:basedOn w:val="Normln"/>
    <w:next w:val="Normln"/>
    <w:qFormat/>
    <w:pPr>
      <w:numPr>
        <w:ilvl w:val="7"/>
        <w:numId w:val="2"/>
      </w:numPr>
      <w:spacing w:before="240" w:after="60"/>
      <w:outlineLvl w:val="7"/>
    </w:pPr>
    <w:rPr>
      <w:i/>
      <w:iCs/>
    </w:rPr>
  </w:style>
  <w:style w:type="paragraph" w:styleId="Nadpis9">
    <w:name w:val="heading 9"/>
    <w:aliases w:val="Nepoužívaný 9"/>
    <w:basedOn w:val="Normln"/>
    <w:next w:val="Normln"/>
    <w:qFormat/>
    <w:pPr>
      <w:numPr>
        <w:ilvl w:val="8"/>
        <w:numId w:val="2"/>
      </w:numPr>
      <w:spacing w:before="240" w:after="60"/>
      <w:outlineLvl w:val="8"/>
    </w:pPr>
    <w:rPr>
      <w:b/>
      <w:bCs/>
      <w:i/>
      <w:iCs/>
      <w:sz w:val="18"/>
      <w:szCs w:val="18"/>
    </w:rPr>
  </w:style>
  <w:style w:type="character" w:styleId="Standardnpsmoodstavce" w:default="1">
    <w:name w:val="Default Paragraph Font"/>
    <w:uiPriority w:val="1"/>
    <w:semiHidden/>
    <w:unhideWhenUsed/>
  </w:style>
  <w:style w:type="table" w:styleId="Normlntabulka" w:default="1">
    <w:name w:val="Normal Table"/>
    <w:uiPriority w:val="99"/>
    <w:semiHidden/>
    <w:unhideWhenUsed/>
    <w:tblPr>
      <w:tblInd w:w="0" w:type="dxa"/>
      <w:tblCellMar>
        <w:top w:w="0" w:type="dxa"/>
        <w:left w:w="108" w:type="dxa"/>
        <w:bottom w:w="0" w:type="dxa"/>
        <w:right w:w="108" w:type="dxa"/>
      </w:tblCellMar>
    </w:tblPr>
  </w:style>
  <w:style w:type="numbering" w:styleId="Bezseznamu" w:default="1">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styleId="Literatura" w:customStyle="1">
    <w:name w:val="Literatura"/>
    <w:basedOn w:val="Normln"/>
    <w:pPr>
      <w:tabs>
        <w:tab w:val="right" w:pos="709"/>
        <w:tab w:val="left" w:pos="851"/>
      </w:tabs>
      <w:spacing w:before="60" w:after="60"/>
      <w:ind w:left="851" w:hanging="851"/>
    </w:pPr>
  </w:style>
  <w:style w:type="paragraph" w:styleId="Rovnice" w:customStyle="1">
    <w:name w:val="Rovnice"/>
    <w:basedOn w:val="Normln"/>
    <w:pPr>
      <w:tabs>
        <w:tab w:val="center" w:pos="4253"/>
        <w:tab w:val="right" w:pos="8505"/>
      </w:tabs>
    </w:pPr>
    <w:rPr>
      <w:bCs/>
      <w:iCs/>
    </w:rPr>
  </w:style>
  <w:style w:type="paragraph" w:styleId="Seznamobrzk">
    <w:name w:val="table of figures"/>
    <w:basedOn w:val="Normln"/>
    <w:next w:val="Normln"/>
    <w:uiPriority w:val="99"/>
    <w:pPr>
      <w:tabs>
        <w:tab w:val="right" w:leader="dot" w:pos="8789"/>
      </w:tabs>
      <w:spacing w:after="0"/>
      <w:ind w:left="567" w:right="567" w:hanging="567"/>
    </w:pPr>
    <w:rPr>
      <w:noProof/>
    </w:rPr>
  </w:style>
  <w:style w:type="paragraph" w:styleId="Nadpis" w:customStyle="1">
    <w:name w:val="Nadpis"/>
    <w:basedOn w:val="Normln"/>
    <w:next w:val="Normln"/>
    <w:pPr>
      <w:pageBreakBefore/>
      <w:jc w:val="left"/>
      <w:outlineLvl w:val="0"/>
    </w:pPr>
    <w:rPr>
      <w:b/>
      <w:bCs/>
      <w:caps/>
      <w:sz w:val="28"/>
      <w:szCs w:val="28"/>
    </w:rPr>
  </w:style>
  <w:style w:type="paragraph" w:styleId="Ploha" w:customStyle="1">
    <w:name w:val="Příloha"/>
    <w:basedOn w:val="Normln"/>
    <w:pPr>
      <w:spacing w:before="60"/>
      <w:ind w:left="851" w:hanging="851"/>
    </w:pPr>
  </w:style>
  <w:style w:type="paragraph" w:styleId="Popisky" w:customStyle="1">
    <w:name w:val="Popisky"/>
    <w:basedOn w:val="Titulek"/>
    <w:next w:val="Normln"/>
    <w:pPr>
      <w:tabs>
        <w:tab w:val="clear" w:pos="709"/>
        <w:tab w:val="clear" w:pos="851"/>
      </w:tabs>
      <w:spacing w:before="120" w:after="120"/>
      <w:ind w:hanging="851"/>
    </w:pPr>
    <w:rPr>
      <w:i/>
    </w:rPr>
  </w:style>
  <w:style w:type="paragraph" w:styleId="Zkladntext">
    <w:name w:val="Body Text"/>
    <w:basedOn w:val="Norml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styleId="Tabulka" w:customStyle="1">
    <w:name w:val="Tabulka"/>
    <w:basedOn w:val="Titulek"/>
    <w:next w:val="Normln"/>
    <w:pPr>
      <w:ind w:left="567" w:hanging="567"/>
      <w:jc w:val="left"/>
    </w:pPr>
  </w:style>
  <w:style w:type="character" w:styleId="Hypertextovodkaz">
    <w:name w:val="Hyperlink"/>
    <w:uiPriority w:val="99"/>
    <w:rPr>
      <w:color w:val="auto"/>
      <w:u w:val="none"/>
    </w:rPr>
  </w:style>
  <w:style w:type="paragraph" w:styleId="Bezodstavce" w:customStyle="1">
    <w:name w:val="Bez odstavce"/>
    <w:basedOn w:val="Normln"/>
  </w:style>
  <w:style w:type="paragraph" w:styleId="Zhlav">
    <w:name w:val="header"/>
    <w:basedOn w:val="Normln"/>
    <w:pPr>
      <w:tabs>
        <w:tab w:val="center" w:pos="4536"/>
        <w:tab w:val="right" w:pos="9072"/>
      </w:tabs>
    </w:pPr>
  </w:style>
  <w:style w:type="paragraph" w:styleId="Zpat">
    <w:name w:val="footer"/>
    <w:basedOn w:val="Normln"/>
    <w:pPr>
      <w:tabs>
        <w:tab w:val="center" w:pos="4536"/>
        <w:tab w:val="right" w:pos="9072"/>
      </w:tabs>
    </w:pPr>
  </w:style>
  <w:style w:type="paragraph" w:styleId="Program" w:customStyle="1">
    <w:name w:val="Program"/>
    <w:basedOn w:val="Normln"/>
    <w:next w:val="Normln"/>
    <w:pPr>
      <w:numPr>
        <w:numId w:val="1"/>
      </w:numPr>
      <w:spacing w:line="240" w:lineRule="auto"/>
      <w:jc w:val="left"/>
    </w:pPr>
    <w:rPr>
      <w:rFonts w:ascii="Courier New" w:hAnsi="Courier New"/>
      <w:sz w:val="20"/>
    </w:rPr>
  </w:style>
  <w:style w:type="paragraph" w:styleId="st" w:customStyle="1">
    <w:name w:val="Část"/>
    <w:basedOn w:val="Nadpis"/>
    <w:next w:val="Normln"/>
    <w:pPr>
      <w:spacing w:before="6000" w:after="0"/>
      <w:jc w:val="center"/>
    </w:pPr>
    <w:rPr>
      <w:sz w:val="36"/>
    </w:rPr>
  </w:style>
  <w:style w:type="character" w:styleId="Siln">
    <w:name w:val="Strong"/>
    <w:qFormat/>
    <w:rPr>
      <w:b/>
      <w:bCs/>
    </w:rPr>
  </w:style>
  <w:style w:type="character" w:styleId="Zvraznn">
    <w:name w:val="Emphasis"/>
    <w:qFormat/>
    <w:rPr>
      <w:i/>
      <w:iCs/>
    </w:rPr>
  </w:style>
  <w:style w:type="paragraph" w:styleId="Zkladntextodsazen">
    <w:name w:val="Body Text Indent"/>
    <w:basedOn w:val="Norml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styleId="Nadpis-Obsah" w:customStyle="1">
    <w:name w:val="Nadpis-Obsah"/>
    <w:basedOn w:val="Nadpis"/>
    <w:next w:val="Normln"/>
    <w:pPr>
      <w:pageBreakBefore w:val="0"/>
    </w:pPr>
  </w:style>
  <w:style w:type="paragraph" w:styleId="Textkomente">
    <w:name w:val="annotation text"/>
    <w:basedOn w:val="Normln"/>
    <w:semiHidden/>
    <w:rPr>
      <w:sz w:val="20"/>
      <w:szCs w:val="20"/>
    </w:rPr>
  </w:style>
  <w:style w:type="paragraph" w:styleId="st-slice" w:customStyle="1">
    <w:name w:val="Část-číslice"/>
    <w:basedOn w:val="st"/>
    <w:pPr>
      <w:numPr>
        <w:numId w:val="4"/>
      </w:numPr>
      <w:ind w:left="1804"/>
    </w:pPr>
  </w:style>
  <w:style w:type="paragraph" w:styleId="Rozvrendokumentu" w:customStyle="1">
    <w:name w:val="Rozvržení dokumentu"/>
    <w:basedOn w:val="Normln"/>
    <w:semiHidden/>
    <w:pPr>
      <w:shd w:val="clear" w:color="auto" w:fill="000080"/>
    </w:pPr>
    <w:rPr>
      <w:rFonts w:ascii="Tahoma" w:hAnsi="Tahoma" w:cs="Tahoma"/>
    </w:rPr>
  </w:style>
  <w:style w:type="character" w:styleId="Sledovanodkaz">
    <w:name w:val="FollowedHyperlink"/>
    <w:rPr>
      <w:color w:val="800080"/>
      <w:u w:val="single"/>
    </w:rPr>
  </w:style>
  <w:style w:type="paragraph" w:styleId="Pokraovnseznamu">
    <w:name w:val="List Continue"/>
    <w:basedOn w:val="Normln"/>
    <w:pPr>
      <w:ind w:left="283"/>
    </w:pPr>
  </w:style>
  <w:style w:type="paragraph" w:styleId="Zkladntext2">
    <w:name w:val="Body Text 2"/>
    <w:basedOn w:val="Normln"/>
  </w:style>
  <w:style w:type="character" w:styleId="Pokec" w:customStyle="1">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pPr>
      <w:jc w:val="left"/>
    </w:pPr>
    <w:rPr>
      <w:sz w:val="20"/>
    </w:rPr>
  </w:style>
  <w:style w:type="character" w:styleId="slostrnky">
    <w:name w:val="page number"/>
    <w:basedOn w:val="Standardnpsmoodstavce"/>
    <w:rsid w:val="004F3D3C"/>
  </w:style>
  <w:style w:type="paragraph" w:styleId="Textbubliny">
    <w:name w:val="Balloon Text"/>
    <w:basedOn w:val="Normln"/>
    <w:link w:val="TextbublinyChar"/>
    <w:uiPriority w:val="99"/>
    <w:semiHidden/>
    <w:unhideWhenUsed/>
    <w:rsid w:val="00A82100"/>
    <w:pPr>
      <w:spacing w:after="0" w:line="240" w:lineRule="auto"/>
    </w:pPr>
    <w:rPr>
      <w:rFonts w:ascii="Tahoma" w:hAnsi="Tahoma" w:cs="Tahoma"/>
      <w:sz w:val="16"/>
      <w:szCs w:val="16"/>
    </w:rPr>
  </w:style>
  <w:style w:type="character" w:styleId="TextbublinyChar" w:customStyle="1">
    <w:name w:val="Text bubliny Char"/>
    <w:basedOn w:val="Standardnpsmoodstavce"/>
    <w:link w:val="Textbubliny"/>
    <w:uiPriority w:val="99"/>
    <w:semiHidden/>
    <w:rsid w:val="00A82100"/>
    <w:rPr>
      <w:rFonts w:ascii="Tahoma" w:hAnsi="Tahoma" w:cs="Tahoma"/>
      <w:sz w:val="16"/>
      <w:szCs w:val="16"/>
    </w:rPr>
  </w:style>
  <w:style w:type="table" w:styleId="Mkatabulky">
    <w:name w:val="Table Grid"/>
    <w:basedOn w:val="Normlntabulka"/>
    <w:uiPriority w:val="59"/>
    <w:rsid w:val="00371DB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Odstavecseseznamem">
    <w:name w:val="List Paragraph"/>
    <w:basedOn w:val="Normln"/>
    <w:uiPriority w:val="34"/>
    <w:qFormat/>
    <w:rsid w:val="00E3562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qFormat/>
    <w:pPr>
      <w:keepNext/>
      <w:pageBreakBefore/>
      <w:numPr>
        <w:numId w:val="2"/>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
      </w:numPr>
      <w:tabs>
        <w:tab w:val="left" w:pos="1134"/>
      </w:tabs>
      <w:spacing w:before="240"/>
      <w:jc w:val="left"/>
      <w:outlineLvl w:val="2"/>
    </w:pPr>
    <w:rPr>
      <w:b/>
      <w:bCs/>
    </w:rPr>
  </w:style>
  <w:style w:type="paragraph" w:styleId="Nadpis4">
    <w:name w:val="heading 4"/>
    <w:basedOn w:val="Normln"/>
    <w:next w:val="Normln"/>
    <w:qFormat/>
    <w:pPr>
      <w:keepNext/>
      <w:numPr>
        <w:ilvl w:val="3"/>
        <w:numId w:val="2"/>
      </w:numPr>
      <w:spacing w:before="240"/>
      <w:jc w:val="left"/>
      <w:outlineLvl w:val="3"/>
    </w:pPr>
    <w:rPr>
      <w:b/>
      <w:bCs/>
      <w:i/>
      <w:iCs/>
    </w:rPr>
  </w:style>
  <w:style w:type="paragraph" w:styleId="Nadpis5">
    <w:name w:val="heading 5"/>
    <w:aliases w:val="Nepoužívaný 5"/>
    <w:basedOn w:val="Normln"/>
    <w:next w:val="Normln"/>
    <w:qFormat/>
    <w:pPr>
      <w:numPr>
        <w:ilvl w:val="4"/>
        <w:numId w:val="2"/>
      </w:numPr>
      <w:spacing w:before="240"/>
      <w:outlineLvl w:val="4"/>
    </w:pPr>
  </w:style>
  <w:style w:type="paragraph" w:styleId="Nadpis6">
    <w:name w:val="heading 6"/>
    <w:aliases w:val="Nepoužívaný 6"/>
    <w:basedOn w:val="Normln"/>
    <w:next w:val="Normln"/>
    <w:qFormat/>
    <w:pPr>
      <w:numPr>
        <w:ilvl w:val="5"/>
        <w:numId w:val="2"/>
      </w:numPr>
      <w:spacing w:before="240" w:after="60"/>
      <w:outlineLvl w:val="5"/>
    </w:pPr>
    <w:rPr>
      <w:i/>
      <w:iCs/>
      <w:sz w:val="22"/>
      <w:szCs w:val="22"/>
    </w:rPr>
  </w:style>
  <w:style w:type="paragraph" w:styleId="Nadpis7">
    <w:name w:val="heading 7"/>
    <w:aliases w:val="Nepoužívaný 7"/>
    <w:basedOn w:val="Normln"/>
    <w:next w:val="Normln"/>
    <w:qFormat/>
    <w:pPr>
      <w:numPr>
        <w:ilvl w:val="6"/>
        <w:numId w:val="2"/>
      </w:numPr>
      <w:spacing w:before="240" w:after="60"/>
      <w:outlineLvl w:val="6"/>
    </w:pPr>
  </w:style>
  <w:style w:type="paragraph" w:styleId="Nadpis8">
    <w:name w:val="heading 8"/>
    <w:aliases w:val="Nepoužívaný 8"/>
    <w:basedOn w:val="Normln"/>
    <w:next w:val="Normln"/>
    <w:qFormat/>
    <w:pPr>
      <w:numPr>
        <w:ilvl w:val="7"/>
        <w:numId w:val="2"/>
      </w:numPr>
      <w:spacing w:before="240" w:after="60"/>
      <w:outlineLvl w:val="7"/>
    </w:pPr>
    <w:rPr>
      <w:i/>
      <w:iCs/>
    </w:rPr>
  </w:style>
  <w:style w:type="paragraph" w:styleId="Nadpis9">
    <w:name w:val="heading 9"/>
    <w:aliases w:val="Nepoužívaný 9"/>
    <w:basedOn w:val="Normln"/>
    <w:next w:val="Normln"/>
    <w:qFormat/>
    <w:pPr>
      <w:numPr>
        <w:ilvl w:val="8"/>
        <w:numId w:val="2"/>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tabs>
        <w:tab w:val="right" w:leader="dot" w:pos="8789"/>
      </w:tabs>
      <w:spacing w:after="0"/>
      <w:ind w:left="567" w:right="567" w:hanging="567"/>
    </w:pPr>
    <w:rPr>
      <w:noProof/>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pPr>
      <w:tabs>
        <w:tab w:val="center" w:pos="4536"/>
        <w:tab w:val="right" w:pos="9072"/>
      </w:tabs>
    </w:pPr>
  </w:style>
  <w:style w:type="paragraph" w:styleId="Zpat">
    <w:name w:val="footer"/>
    <w:basedOn w:val="Normln"/>
    <w:pPr>
      <w:tabs>
        <w:tab w:val="center" w:pos="4536"/>
        <w:tab w:val="right" w:pos="9072"/>
      </w:tabs>
    </w:pPr>
  </w:style>
  <w:style w:type="paragraph" w:customStyle="1" w:styleId="Program">
    <w:name w:val="Program"/>
    <w:basedOn w:val="Normln"/>
    <w:next w:val="Normln"/>
    <w:pPr>
      <w:numPr>
        <w:numId w:val="1"/>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styleId="Zvraznn">
    <w:name w:val="Emphasis"/>
    <w:qFormat/>
    <w:rPr>
      <w:i/>
      <w:iCs/>
    </w:rPr>
  </w:style>
  <w:style w:type="paragraph" w:styleId="Zkladntextodsazen">
    <w:name w:val="Body Text Indent"/>
    <w:basedOn w:val="Norml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4"/>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rPr>
      <w:color w:val="800080"/>
      <w:u w:val="single"/>
    </w:rPr>
  </w:style>
  <w:style w:type="paragraph" w:styleId="Pokraovnseznamu">
    <w:name w:val="List Continue"/>
    <w:basedOn w:val="Normln"/>
    <w:pPr>
      <w:ind w:left="283"/>
    </w:pPr>
  </w:style>
  <w:style w:type="paragraph" w:styleId="Zkladntext2">
    <w:name w:val="Body Text 2"/>
    <w:basedOn w:val="Norml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pPr>
      <w:jc w:val="left"/>
    </w:pPr>
    <w:rPr>
      <w:sz w:val="20"/>
    </w:rPr>
  </w:style>
  <w:style w:type="character" w:styleId="slostrnky">
    <w:name w:val="page number"/>
    <w:basedOn w:val="Standardnpsmoodstavce"/>
    <w:rsid w:val="004F3D3C"/>
  </w:style>
  <w:style w:type="paragraph" w:styleId="Textbubliny">
    <w:name w:val="Balloon Text"/>
    <w:basedOn w:val="Normln"/>
    <w:link w:val="TextbublinyChar"/>
    <w:uiPriority w:val="99"/>
    <w:semiHidden/>
    <w:unhideWhenUsed/>
    <w:rsid w:val="00A82100"/>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A82100"/>
    <w:rPr>
      <w:rFonts w:ascii="Tahoma" w:hAnsi="Tahoma" w:cs="Tahoma"/>
      <w:sz w:val="16"/>
      <w:szCs w:val="16"/>
    </w:rPr>
  </w:style>
  <w:style w:type="table" w:styleId="Mkatabulky">
    <w:name w:val="Table Grid"/>
    <w:basedOn w:val="Normlntabulka"/>
    <w:uiPriority w:val="59"/>
    <w:rsid w:val="00371D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E356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9525">
      <w:bodyDiv w:val="1"/>
      <w:marLeft w:val="0"/>
      <w:marRight w:val="0"/>
      <w:marTop w:val="0"/>
      <w:marBottom w:val="0"/>
      <w:divBdr>
        <w:top w:val="none" w:sz="0" w:space="0" w:color="auto"/>
        <w:left w:val="none" w:sz="0" w:space="0" w:color="auto"/>
        <w:bottom w:val="none" w:sz="0" w:space="0" w:color="auto"/>
        <w:right w:val="none" w:sz="0" w:space="0" w:color="auto"/>
      </w:divBdr>
    </w:div>
    <w:div w:id="88430649">
      <w:bodyDiv w:val="1"/>
      <w:marLeft w:val="0"/>
      <w:marRight w:val="0"/>
      <w:marTop w:val="0"/>
      <w:marBottom w:val="0"/>
      <w:divBdr>
        <w:top w:val="none" w:sz="0" w:space="0" w:color="auto"/>
        <w:left w:val="none" w:sz="0" w:space="0" w:color="auto"/>
        <w:bottom w:val="none" w:sz="0" w:space="0" w:color="auto"/>
        <w:right w:val="none" w:sz="0" w:space="0" w:color="auto"/>
      </w:divBdr>
    </w:div>
    <w:div w:id="92484543">
      <w:bodyDiv w:val="1"/>
      <w:marLeft w:val="0"/>
      <w:marRight w:val="0"/>
      <w:marTop w:val="0"/>
      <w:marBottom w:val="0"/>
      <w:divBdr>
        <w:top w:val="none" w:sz="0" w:space="0" w:color="auto"/>
        <w:left w:val="none" w:sz="0" w:space="0" w:color="auto"/>
        <w:bottom w:val="none" w:sz="0" w:space="0" w:color="auto"/>
        <w:right w:val="none" w:sz="0" w:space="0" w:color="auto"/>
      </w:divBdr>
    </w:div>
    <w:div w:id="150298785">
      <w:bodyDiv w:val="1"/>
      <w:marLeft w:val="0"/>
      <w:marRight w:val="0"/>
      <w:marTop w:val="0"/>
      <w:marBottom w:val="0"/>
      <w:divBdr>
        <w:top w:val="none" w:sz="0" w:space="0" w:color="auto"/>
        <w:left w:val="none" w:sz="0" w:space="0" w:color="auto"/>
        <w:bottom w:val="none" w:sz="0" w:space="0" w:color="auto"/>
        <w:right w:val="none" w:sz="0" w:space="0" w:color="auto"/>
      </w:divBdr>
    </w:div>
    <w:div w:id="207375615">
      <w:bodyDiv w:val="1"/>
      <w:marLeft w:val="0"/>
      <w:marRight w:val="0"/>
      <w:marTop w:val="0"/>
      <w:marBottom w:val="0"/>
      <w:divBdr>
        <w:top w:val="none" w:sz="0" w:space="0" w:color="auto"/>
        <w:left w:val="none" w:sz="0" w:space="0" w:color="auto"/>
        <w:bottom w:val="none" w:sz="0" w:space="0" w:color="auto"/>
        <w:right w:val="none" w:sz="0" w:space="0" w:color="auto"/>
      </w:divBdr>
    </w:div>
    <w:div w:id="270286412">
      <w:bodyDiv w:val="1"/>
      <w:marLeft w:val="0"/>
      <w:marRight w:val="0"/>
      <w:marTop w:val="0"/>
      <w:marBottom w:val="0"/>
      <w:divBdr>
        <w:top w:val="none" w:sz="0" w:space="0" w:color="auto"/>
        <w:left w:val="none" w:sz="0" w:space="0" w:color="auto"/>
        <w:bottom w:val="none" w:sz="0" w:space="0" w:color="auto"/>
        <w:right w:val="none" w:sz="0" w:space="0" w:color="auto"/>
      </w:divBdr>
    </w:div>
    <w:div w:id="281350168">
      <w:bodyDiv w:val="1"/>
      <w:marLeft w:val="0"/>
      <w:marRight w:val="0"/>
      <w:marTop w:val="0"/>
      <w:marBottom w:val="0"/>
      <w:divBdr>
        <w:top w:val="none" w:sz="0" w:space="0" w:color="auto"/>
        <w:left w:val="none" w:sz="0" w:space="0" w:color="auto"/>
        <w:bottom w:val="none" w:sz="0" w:space="0" w:color="auto"/>
        <w:right w:val="none" w:sz="0" w:space="0" w:color="auto"/>
      </w:divBdr>
    </w:div>
    <w:div w:id="297150236">
      <w:bodyDiv w:val="1"/>
      <w:marLeft w:val="0"/>
      <w:marRight w:val="0"/>
      <w:marTop w:val="0"/>
      <w:marBottom w:val="0"/>
      <w:divBdr>
        <w:top w:val="none" w:sz="0" w:space="0" w:color="auto"/>
        <w:left w:val="none" w:sz="0" w:space="0" w:color="auto"/>
        <w:bottom w:val="none" w:sz="0" w:space="0" w:color="auto"/>
        <w:right w:val="none" w:sz="0" w:space="0" w:color="auto"/>
      </w:divBdr>
    </w:div>
    <w:div w:id="306401340">
      <w:bodyDiv w:val="1"/>
      <w:marLeft w:val="0"/>
      <w:marRight w:val="0"/>
      <w:marTop w:val="0"/>
      <w:marBottom w:val="0"/>
      <w:divBdr>
        <w:top w:val="none" w:sz="0" w:space="0" w:color="auto"/>
        <w:left w:val="none" w:sz="0" w:space="0" w:color="auto"/>
        <w:bottom w:val="none" w:sz="0" w:space="0" w:color="auto"/>
        <w:right w:val="none" w:sz="0" w:space="0" w:color="auto"/>
      </w:divBdr>
    </w:div>
    <w:div w:id="322051329">
      <w:bodyDiv w:val="1"/>
      <w:marLeft w:val="0"/>
      <w:marRight w:val="0"/>
      <w:marTop w:val="0"/>
      <w:marBottom w:val="0"/>
      <w:divBdr>
        <w:top w:val="none" w:sz="0" w:space="0" w:color="auto"/>
        <w:left w:val="none" w:sz="0" w:space="0" w:color="auto"/>
        <w:bottom w:val="none" w:sz="0" w:space="0" w:color="auto"/>
        <w:right w:val="none" w:sz="0" w:space="0" w:color="auto"/>
      </w:divBdr>
    </w:div>
    <w:div w:id="349915318">
      <w:bodyDiv w:val="1"/>
      <w:marLeft w:val="0"/>
      <w:marRight w:val="0"/>
      <w:marTop w:val="0"/>
      <w:marBottom w:val="0"/>
      <w:divBdr>
        <w:top w:val="none" w:sz="0" w:space="0" w:color="auto"/>
        <w:left w:val="none" w:sz="0" w:space="0" w:color="auto"/>
        <w:bottom w:val="none" w:sz="0" w:space="0" w:color="auto"/>
        <w:right w:val="none" w:sz="0" w:space="0" w:color="auto"/>
      </w:divBdr>
    </w:div>
    <w:div w:id="353188427">
      <w:bodyDiv w:val="1"/>
      <w:marLeft w:val="0"/>
      <w:marRight w:val="0"/>
      <w:marTop w:val="0"/>
      <w:marBottom w:val="0"/>
      <w:divBdr>
        <w:top w:val="none" w:sz="0" w:space="0" w:color="auto"/>
        <w:left w:val="none" w:sz="0" w:space="0" w:color="auto"/>
        <w:bottom w:val="none" w:sz="0" w:space="0" w:color="auto"/>
        <w:right w:val="none" w:sz="0" w:space="0" w:color="auto"/>
      </w:divBdr>
    </w:div>
    <w:div w:id="376246791">
      <w:bodyDiv w:val="1"/>
      <w:marLeft w:val="0"/>
      <w:marRight w:val="0"/>
      <w:marTop w:val="0"/>
      <w:marBottom w:val="0"/>
      <w:divBdr>
        <w:top w:val="none" w:sz="0" w:space="0" w:color="auto"/>
        <w:left w:val="none" w:sz="0" w:space="0" w:color="auto"/>
        <w:bottom w:val="none" w:sz="0" w:space="0" w:color="auto"/>
        <w:right w:val="none" w:sz="0" w:space="0" w:color="auto"/>
      </w:divBdr>
    </w:div>
    <w:div w:id="377978562">
      <w:bodyDiv w:val="1"/>
      <w:marLeft w:val="0"/>
      <w:marRight w:val="0"/>
      <w:marTop w:val="0"/>
      <w:marBottom w:val="0"/>
      <w:divBdr>
        <w:top w:val="none" w:sz="0" w:space="0" w:color="auto"/>
        <w:left w:val="none" w:sz="0" w:space="0" w:color="auto"/>
        <w:bottom w:val="none" w:sz="0" w:space="0" w:color="auto"/>
        <w:right w:val="none" w:sz="0" w:space="0" w:color="auto"/>
      </w:divBdr>
    </w:div>
    <w:div w:id="430048738">
      <w:bodyDiv w:val="1"/>
      <w:marLeft w:val="0"/>
      <w:marRight w:val="0"/>
      <w:marTop w:val="0"/>
      <w:marBottom w:val="0"/>
      <w:divBdr>
        <w:top w:val="none" w:sz="0" w:space="0" w:color="auto"/>
        <w:left w:val="none" w:sz="0" w:space="0" w:color="auto"/>
        <w:bottom w:val="none" w:sz="0" w:space="0" w:color="auto"/>
        <w:right w:val="none" w:sz="0" w:space="0" w:color="auto"/>
      </w:divBdr>
    </w:div>
    <w:div w:id="506867321">
      <w:bodyDiv w:val="1"/>
      <w:marLeft w:val="0"/>
      <w:marRight w:val="0"/>
      <w:marTop w:val="0"/>
      <w:marBottom w:val="0"/>
      <w:divBdr>
        <w:top w:val="none" w:sz="0" w:space="0" w:color="auto"/>
        <w:left w:val="none" w:sz="0" w:space="0" w:color="auto"/>
        <w:bottom w:val="none" w:sz="0" w:space="0" w:color="auto"/>
        <w:right w:val="none" w:sz="0" w:space="0" w:color="auto"/>
      </w:divBdr>
    </w:div>
    <w:div w:id="539244490">
      <w:bodyDiv w:val="1"/>
      <w:marLeft w:val="0"/>
      <w:marRight w:val="0"/>
      <w:marTop w:val="0"/>
      <w:marBottom w:val="0"/>
      <w:divBdr>
        <w:top w:val="none" w:sz="0" w:space="0" w:color="auto"/>
        <w:left w:val="none" w:sz="0" w:space="0" w:color="auto"/>
        <w:bottom w:val="none" w:sz="0" w:space="0" w:color="auto"/>
        <w:right w:val="none" w:sz="0" w:space="0" w:color="auto"/>
      </w:divBdr>
    </w:div>
    <w:div w:id="548763022">
      <w:bodyDiv w:val="1"/>
      <w:marLeft w:val="0"/>
      <w:marRight w:val="0"/>
      <w:marTop w:val="0"/>
      <w:marBottom w:val="0"/>
      <w:divBdr>
        <w:top w:val="none" w:sz="0" w:space="0" w:color="auto"/>
        <w:left w:val="none" w:sz="0" w:space="0" w:color="auto"/>
        <w:bottom w:val="none" w:sz="0" w:space="0" w:color="auto"/>
        <w:right w:val="none" w:sz="0" w:space="0" w:color="auto"/>
      </w:divBdr>
    </w:div>
    <w:div w:id="621691447">
      <w:bodyDiv w:val="1"/>
      <w:marLeft w:val="0"/>
      <w:marRight w:val="0"/>
      <w:marTop w:val="0"/>
      <w:marBottom w:val="0"/>
      <w:divBdr>
        <w:top w:val="none" w:sz="0" w:space="0" w:color="auto"/>
        <w:left w:val="none" w:sz="0" w:space="0" w:color="auto"/>
        <w:bottom w:val="none" w:sz="0" w:space="0" w:color="auto"/>
        <w:right w:val="none" w:sz="0" w:space="0" w:color="auto"/>
      </w:divBdr>
    </w:div>
    <w:div w:id="692999180">
      <w:bodyDiv w:val="1"/>
      <w:marLeft w:val="0"/>
      <w:marRight w:val="0"/>
      <w:marTop w:val="0"/>
      <w:marBottom w:val="0"/>
      <w:divBdr>
        <w:top w:val="none" w:sz="0" w:space="0" w:color="auto"/>
        <w:left w:val="none" w:sz="0" w:space="0" w:color="auto"/>
        <w:bottom w:val="none" w:sz="0" w:space="0" w:color="auto"/>
        <w:right w:val="none" w:sz="0" w:space="0" w:color="auto"/>
      </w:divBdr>
    </w:div>
    <w:div w:id="727848611">
      <w:bodyDiv w:val="1"/>
      <w:marLeft w:val="0"/>
      <w:marRight w:val="0"/>
      <w:marTop w:val="0"/>
      <w:marBottom w:val="0"/>
      <w:divBdr>
        <w:top w:val="none" w:sz="0" w:space="0" w:color="auto"/>
        <w:left w:val="none" w:sz="0" w:space="0" w:color="auto"/>
        <w:bottom w:val="none" w:sz="0" w:space="0" w:color="auto"/>
        <w:right w:val="none" w:sz="0" w:space="0" w:color="auto"/>
      </w:divBdr>
    </w:div>
    <w:div w:id="744762027">
      <w:bodyDiv w:val="1"/>
      <w:marLeft w:val="0"/>
      <w:marRight w:val="0"/>
      <w:marTop w:val="0"/>
      <w:marBottom w:val="0"/>
      <w:divBdr>
        <w:top w:val="none" w:sz="0" w:space="0" w:color="auto"/>
        <w:left w:val="none" w:sz="0" w:space="0" w:color="auto"/>
        <w:bottom w:val="none" w:sz="0" w:space="0" w:color="auto"/>
        <w:right w:val="none" w:sz="0" w:space="0" w:color="auto"/>
      </w:divBdr>
    </w:div>
    <w:div w:id="792017358">
      <w:bodyDiv w:val="1"/>
      <w:marLeft w:val="0"/>
      <w:marRight w:val="0"/>
      <w:marTop w:val="0"/>
      <w:marBottom w:val="0"/>
      <w:divBdr>
        <w:top w:val="none" w:sz="0" w:space="0" w:color="auto"/>
        <w:left w:val="none" w:sz="0" w:space="0" w:color="auto"/>
        <w:bottom w:val="none" w:sz="0" w:space="0" w:color="auto"/>
        <w:right w:val="none" w:sz="0" w:space="0" w:color="auto"/>
      </w:divBdr>
    </w:div>
    <w:div w:id="812910180">
      <w:bodyDiv w:val="1"/>
      <w:marLeft w:val="0"/>
      <w:marRight w:val="0"/>
      <w:marTop w:val="0"/>
      <w:marBottom w:val="0"/>
      <w:divBdr>
        <w:top w:val="none" w:sz="0" w:space="0" w:color="auto"/>
        <w:left w:val="none" w:sz="0" w:space="0" w:color="auto"/>
        <w:bottom w:val="none" w:sz="0" w:space="0" w:color="auto"/>
        <w:right w:val="none" w:sz="0" w:space="0" w:color="auto"/>
      </w:divBdr>
    </w:div>
    <w:div w:id="833304564">
      <w:bodyDiv w:val="1"/>
      <w:marLeft w:val="0"/>
      <w:marRight w:val="0"/>
      <w:marTop w:val="0"/>
      <w:marBottom w:val="0"/>
      <w:divBdr>
        <w:top w:val="none" w:sz="0" w:space="0" w:color="auto"/>
        <w:left w:val="none" w:sz="0" w:space="0" w:color="auto"/>
        <w:bottom w:val="none" w:sz="0" w:space="0" w:color="auto"/>
        <w:right w:val="none" w:sz="0" w:space="0" w:color="auto"/>
      </w:divBdr>
    </w:div>
    <w:div w:id="874193159">
      <w:bodyDiv w:val="1"/>
      <w:marLeft w:val="0"/>
      <w:marRight w:val="0"/>
      <w:marTop w:val="0"/>
      <w:marBottom w:val="0"/>
      <w:divBdr>
        <w:top w:val="none" w:sz="0" w:space="0" w:color="auto"/>
        <w:left w:val="none" w:sz="0" w:space="0" w:color="auto"/>
        <w:bottom w:val="none" w:sz="0" w:space="0" w:color="auto"/>
        <w:right w:val="none" w:sz="0" w:space="0" w:color="auto"/>
      </w:divBdr>
    </w:div>
    <w:div w:id="899251828">
      <w:bodyDiv w:val="1"/>
      <w:marLeft w:val="0"/>
      <w:marRight w:val="0"/>
      <w:marTop w:val="0"/>
      <w:marBottom w:val="0"/>
      <w:divBdr>
        <w:top w:val="none" w:sz="0" w:space="0" w:color="auto"/>
        <w:left w:val="none" w:sz="0" w:space="0" w:color="auto"/>
        <w:bottom w:val="none" w:sz="0" w:space="0" w:color="auto"/>
        <w:right w:val="none" w:sz="0" w:space="0" w:color="auto"/>
      </w:divBdr>
    </w:div>
    <w:div w:id="909581070">
      <w:bodyDiv w:val="1"/>
      <w:marLeft w:val="0"/>
      <w:marRight w:val="0"/>
      <w:marTop w:val="0"/>
      <w:marBottom w:val="0"/>
      <w:divBdr>
        <w:top w:val="none" w:sz="0" w:space="0" w:color="auto"/>
        <w:left w:val="none" w:sz="0" w:space="0" w:color="auto"/>
        <w:bottom w:val="none" w:sz="0" w:space="0" w:color="auto"/>
        <w:right w:val="none" w:sz="0" w:space="0" w:color="auto"/>
      </w:divBdr>
    </w:div>
    <w:div w:id="938828654">
      <w:bodyDiv w:val="1"/>
      <w:marLeft w:val="0"/>
      <w:marRight w:val="0"/>
      <w:marTop w:val="0"/>
      <w:marBottom w:val="0"/>
      <w:divBdr>
        <w:top w:val="none" w:sz="0" w:space="0" w:color="auto"/>
        <w:left w:val="none" w:sz="0" w:space="0" w:color="auto"/>
        <w:bottom w:val="none" w:sz="0" w:space="0" w:color="auto"/>
        <w:right w:val="none" w:sz="0" w:space="0" w:color="auto"/>
      </w:divBdr>
    </w:div>
    <w:div w:id="966550154">
      <w:bodyDiv w:val="1"/>
      <w:marLeft w:val="0"/>
      <w:marRight w:val="0"/>
      <w:marTop w:val="0"/>
      <w:marBottom w:val="0"/>
      <w:divBdr>
        <w:top w:val="none" w:sz="0" w:space="0" w:color="auto"/>
        <w:left w:val="none" w:sz="0" w:space="0" w:color="auto"/>
        <w:bottom w:val="none" w:sz="0" w:space="0" w:color="auto"/>
        <w:right w:val="none" w:sz="0" w:space="0" w:color="auto"/>
      </w:divBdr>
    </w:div>
    <w:div w:id="975913449">
      <w:bodyDiv w:val="1"/>
      <w:marLeft w:val="0"/>
      <w:marRight w:val="0"/>
      <w:marTop w:val="0"/>
      <w:marBottom w:val="0"/>
      <w:divBdr>
        <w:top w:val="none" w:sz="0" w:space="0" w:color="auto"/>
        <w:left w:val="none" w:sz="0" w:space="0" w:color="auto"/>
        <w:bottom w:val="none" w:sz="0" w:space="0" w:color="auto"/>
        <w:right w:val="none" w:sz="0" w:space="0" w:color="auto"/>
      </w:divBdr>
    </w:div>
    <w:div w:id="1023440038">
      <w:bodyDiv w:val="1"/>
      <w:marLeft w:val="0"/>
      <w:marRight w:val="0"/>
      <w:marTop w:val="0"/>
      <w:marBottom w:val="0"/>
      <w:divBdr>
        <w:top w:val="none" w:sz="0" w:space="0" w:color="auto"/>
        <w:left w:val="none" w:sz="0" w:space="0" w:color="auto"/>
        <w:bottom w:val="none" w:sz="0" w:space="0" w:color="auto"/>
        <w:right w:val="none" w:sz="0" w:space="0" w:color="auto"/>
      </w:divBdr>
    </w:div>
    <w:div w:id="1045252063">
      <w:bodyDiv w:val="1"/>
      <w:marLeft w:val="0"/>
      <w:marRight w:val="0"/>
      <w:marTop w:val="0"/>
      <w:marBottom w:val="0"/>
      <w:divBdr>
        <w:top w:val="none" w:sz="0" w:space="0" w:color="auto"/>
        <w:left w:val="none" w:sz="0" w:space="0" w:color="auto"/>
        <w:bottom w:val="none" w:sz="0" w:space="0" w:color="auto"/>
        <w:right w:val="none" w:sz="0" w:space="0" w:color="auto"/>
      </w:divBdr>
    </w:div>
    <w:div w:id="1079209929">
      <w:bodyDiv w:val="1"/>
      <w:marLeft w:val="0"/>
      <w:marRight w:val="0"/>
      <w:marTop w:val="0"/>
      <w:marBottom w:val="0"/>
      <w:divBdr>
        <w:top w:val="none" w:sz="0" w:space="0" w:color="auto"/>
        <w:left w:val="none" w:sz="0" w:space="0" w:color="auto"/>
        <w:bottom w:val="none" w:sz="0" w:space="0" w:color="auto"/>
        <w:right w:val="none" w:sz="0" w:space="0" w:color="auto"/>
      </w:divBdr>
    </w:div>
    <w:div w:id="1081949692">
      <w:bodyDiv w:val="1"/>
      <w:marLeft w:val="0"/>
      <w:marRight w:val="0"/>
      <w:marTop w:val="0"/>
      <w:marBottom w:val="0"/>
      <w:divBdr>
        <w:top w:val="none" w:sz="0" w:space="0" w:color="auto"/>
        <w:left w:val="none" w:sz="0" w:space="0" w:color="auto"/>
        <w:bottom w:val="none" w:sz="0" w:space="0" w:color="auto"/>
        <w:right w:val="none" w:sz="0" w:space="0" w:color="auto"/>
      </w:divBdr>
    </w:div>
    <w:div w:id="1099136583">
      <w:bodyDiv w:val="1"/>
      <w:marLeft w:val="0"/>
      <w:marRight w:val="0"/>
      <w:marTop w:val="0"/>
      <w:marBottom w:val="0"/>
      <w:divBdr>
        <w:top w:val="none" w:sz="0" w:space="0" w:color="auto"/>
        <w:left w:val="none" w:sz="0" w:space="0" w:color="auto"/>
        <w:bottom w:val="none" w:sz="0" w:space="0" w:color="auto"/>
        <w:right w:val="none" w:sz="0" w:space="0" w:color="auto"/>
      </w:divBdr>
    </w:div>
    <w:div w:id="1227255598">
      <w:bodyDiv w:val="1"/>
      <w:marLeft w:val="0"/>
      <w:marRight w:val="0"/>
      <w:marTop w:val="0"/>
      <w:marBottom w:val="0"/>
      <w:divBdr>
        <w:top w:val="none" w:sz="0" w:space="0" w:color="auto"/>
        <w:left w:val="none" w:sz="0" w:space="0" w:color="auto"/>
        <w:bottom w:val="none" w:sz="0" w:space="0" w:color="auto"/>
        <w:right w:val="none" w:sz="0" w:space="0" w:color="auto"/>
      </w:divBdr>
    </w:div>
    <w:div w:id="1293828065">
      <w:bodyDiv w:val="1"/>
      <w:marLeft w:val="0"/>
      <w:marRight w:val="0"/>
      <w:marTop w:val="0"/>
      <w:marBottom w:val="0"/>
      <w:divBdr>
        <w:top w:val="none" w:sz="0" w:space="0" w:color="auto"/>
        <w:left w:val="none" w:sz="0" w:space="0" w:color="auto"/>
        <w:bottom w:val="none" w:sz="0" w:space="0" w:color="auto"/>
        <w:right w:val="none" w:sz="0" w:space="0" w:color="auto"/>
      </w:divBdr>
    </w:div>
    <w:div w:id="1356661538">
      <w:bodyDiv w:val="1"/>
      <w:marLeft w:val="0"/>
      <w:marRight w:val="0"/>
      <w:marTop w:val="0"/>
      <w:marBottom w:val="0"/>
      <w:divBdr>
        <w:top w:val="none" w:sz="0" w:space="0" w:color="auto"/>
        <w:left w:val="none" w:sz="0" w:space="0" w:color="auto"/>
        <w:bottom w:val="none" w:sz="0" w:space="0" w:color="auto"/>
        <w:right w:val="none" w:sz="0" w:space="0" w:color="auto"/>
      </w:divBdr>
    </w:div>
    <w:div w:id="1377239233">
      <w:bodyDiv w:val="1"/>
      <w:marLeft w:val="0"/>
      <w:marRight w:val="0"/>
      <w:marTop w:val="0"/>
      <w:marBottom w:val="0"/>
      <w:divBdr>
        <w:top w:val="none" w:sz="0" w:space="0" w:color="auto"/>
        <w:left w:val="none" w:sz="0" w:space="0" w:color="auto"/>
        <w:bottom w:val="none" w:sz="0" w:space="0" w:color="auto"/>
        <w:right w:val="none" w:sz="0" w:space="0" w:color="auto"/>
      </w:divBdr>
    </w:div>
    <w:div w:id="1405302589">
      <w:bodyDiv w:val="1"/>
      <w:marLeft w:val="0"/>
      <w:marRight w:val="0"/>
      <w:marTop w:val="0"/>
      <w:marBottom w:val="0"/>
      <w:divBdr>
        <w:top w:val="none" w:sz="0" w:space="0" w:color="auto"/>
        <w:left w:val="none" w:sz="0" w:space="0" w:color="auto"/>
        <w:bottom w:val="none" w:sz="0" w:space="0" w:color="auto"/>
        <w:right w:val="none" w:sz="0" w:space="0" w:color="auto"/>
      </w:divBdr>
    </w:div>
    <w:div w:id="1425763060">
      <w:bodyDiv w:val="1"/>
      <w:marLeft w:val="0"/>
      <w:marRight w:val="0"/>
      <w:marTop w:val="0"/>
      <w:marBottom w:val="0"/>
      <w:divBdr>
        <w:top w:val="none" w:sz="0" w:space="0" w:color="auto"/>
        <w:left w:val="none" w:sz="0" w:space="0" w:color="auto"/>
        <w:bottom w:val="none" w:sz="0" w:space="0" w:color="auto"/>
        <w:right w:val="none" w:sz="0" w:space="0" w:color="auto"/>
      </w:divBdr>
    </w:div>
    <w:div w:id="1468355213">
      <w:bodyDiv w:val="1"/>
      <w:marLeft w:val="0"/>
      <w:marRight w:val="0"/>
      <w:marTop w:val="0"/>
      <w:marBottom w:val="0"/>
      <w:divBdr>
        <w:top w:val="none" w:sz="0" w:space="0" w:color="auto"/>
        <w:left w:val="none" w:sz="0" w:space="0" w:color="auto"/>
        <w:bottom w:val="none" w:sz="0" w:space="0" w:color="auto"/>
        <w:right w:val="none" w:sz="0" w:space="0" w:color="auto"/>
      </w:divBdr>
    </w:div>
    <w:div w:id="1489903262">
      <w:bodyDiv w:val="1"/>
      <w:marLeft w:val="0"/>
      <w:marRight w:val="0"/>
      <w:marTop w:val="0"/>
      <w:marBottom w:val="0"/>
      <w:divBdr>
        <w:top w:val="none" w:sz="0" w:space="0" w:color="auto"/>
        <w:left w:val="none" w:sz="0" w:space="0" w:color="auto"/>
        <w:bottom w:val="none" w:sz="0" w:space="0" w:color="auto"/>
        <w:right w:val="none" w:sz="0" w:space="0" w:color="auto"/>
      </w:divBdr>
    </w:div>
    <w:div w:id="1527600369">
      <w:bodyDiv w:val="1"/>
      <w:marLeft w:val="0"/>
      <w:marRight w:val="0"/>
      <w:marTop w:val="0"/>
      <w:marBottom w:val="0"/>
      <w:divBdr>
        <w:top w:val="none" w:sz="0" w:space="0" w:color="auto"/>
        <w:left w:val="none" w:sz="0" w:space="0" w:color="auto"/>
        <w:bottom w:val="none" w:sz="0" w:space="0" w:color="auto"/>
        <w:right w:val="none" w:sz="0" w:space="0" w:color="auto"/>
      </w:divBdr>
    </w:div>
    <w:div w:id="1575967285">
      <w:bodyDiv w:val="1"/>
      <w:marLeft w:val="0"/>
      <w:marRight w:val="0"/>
      <w:marTop w:val="0"/>
      <w:marBottom w:val="0"/>
      <w:divBdr>
        <w:top w:val="none" w:sz="0" w:space="0" w:color="auto"/>
        <w:left w:val="none" w:sz="0" w:space="0" w:color="auto"/>
        <w:bottom w:val="none" w:sz="0" w:space="0" w:color="auto"/>
        <w:right w:val="none" w:sz="0" w:space="0" w:color="auto"/>
      </w:divBdr>
    </w:div>
    <w:div w:id="1577939401">
      <w:bodyDiv w:val="1"/>
      <w:marLeft w:val="0"/>
      <w:marRight w:val="0"/>
      <w:marTop w:val="0"/>
      <w:marBottom w:val="0"/>
      <w:divBdr>
        <w:top w:val="none" w:sz="0" w:space="0" w:color="auto"/>
        <w:left w:val="none" w:sz="0" w:space="0" w:color="auto"/>
        <w:bottom w:val="none" w:sz="0" w:space="0" w:color="auto"/>
        <w:right w:val="none" w:sz="0" w:space="0" w:color="auto"/>
      </w:divBdr>
    </w:div>
    <w:div w:id="1601379133">
      <w:bodyDiv w:val="1"/>
      <w:marLeft w:val="0"/>
      <w:marRight w:val="0"/>
      <w:marTop w:val="0"/>
      <w:marBottom w:val="0"/>
      <w:divBdr>
        <w:top w:val="none" w:sz="0" w:space="0" w:color="auto"/>
        <w:left w:val="none" w:sz="0" w:space="0" w:color="auto"/>
        <w:bottom w:val="none" w:sz="0" w:space="0" w:color="auto"/>
        <w:right w:val="none" w:sz="0" w:space="0" w:color="auto"/>
      </w:divBdr>
    </w:div>
    <w:div w:id="1615092446">
      <w:bodyDiv w:val="1"/>
      <w:marLeft w:val="0"/>
      <w:marRight w:val="0"/>
      <w:marTop w:val="0"/>
      <w:marBottom w:val="0"/>
      <w:divBdr>
        <w:top w:val="none" w:sz="0" w:space="0" w:color="auto"/>
        <w:left w:val="none" w:sz="0" w:space="0" w:color="auto"/>
        <w:bottom w:val="none" w:sz="0" w:space="0" w:color="auto"/>
        <w:right w:val="none" w:sz="0" w:space="0" w:color="auto"/>
      </w:divBdr>
    </w:div>
    <w:div w:id="1714232667">
      <w:bodyDiv w:val="1"/>
      <w:marLeft w:val="0"/>
      <w:marRight w:val="0"/>
      <w:marTop w:val="0"/>
      <w:marBottom w:val="0"/>
      <w:divBdr>
        <w:top w:val="none" w:sz="0" w:space="0" w:color="auto"/>
        <w:left w:val="none" w:sz="0" w:space="0" w:color="auto"/>
        <w:bottom w:val="none" w:sz="0" w:space="0" w:color="auto"/>
        <w:right w:val="none" w:sz="0" w:space="0" w:color="auto"/>
      </w:divBdr>
    </w:div>
    <w:div w:id="1733843301">
      <w:bodyDiv w:val="1"/>
      <w:marLeft w:val="0"/>
      <w:marRight w:val="0"/>
      <w:marTop w:val="0"/>
      <w:marBottom w:val="0"/>
      <w:divBdr>
        <w:top w:val="none" w:sz="0" w:space="0" w:color="auto"/>
        <w:left w:val="none" w:sz="0" w:space="0" w:color="auto"/>
        <w:bottom w:val="none" w:sz="0" w:space="0" w:color="auto"/>
        <w:right w:val="none" w:sz="0" w:space="0" w:color="auto"/>
      </w:divBdr>
    </w:div>
    <w:div w:id="1791439182">
      <w:bodyDiv w:val="1"/>
      <w:marLeft w:val="0"/>
      <w:marRight w:val="0"/>
      <w:marTop w:val="0"/>
      <w:marBottom w:val="0"/>
      <w:divBdr>
        <w:top w:val="none" w:sz="0" w:space="0" w:color="auto"/>
        <w:left w:val="none" w:sz="0" w:space="0" w:color="auto"/>
        <w:bottom w:val="none" w:sz="0" w:space="0" w:color="auto"/>
        <w:right w:val="none" w:sz="0" w:space="0" w:color="auto"/>
      </w:divBdr>
    </w:div>
    <w:div w:id="1819032167">
      <w:bodyDiv w:val="1"/>
      <w:marLeft w:val="0"/>
      <w:marRight w:val="0"/>
      <w:marTop w:val="0"/>
      <w:marBottom w:val="0"/>
      <w:divBdr>
        <w:top w:val="none" w:sz="0" w:space="0" w:color="auto"/>
        <w:left w:val="none" w:sz="0" w:space="0" w:color="auto"/>
        <w:bottom w:val="none" w:sz="0" w:space="0" w:color="auto"/>
        <w:right w:val="none" w:sz="0" w:space="0" w:color="auto"/>
      </w:divBdr>
    </w:div>
    <w:div w:id="1859543929">
      <w:bodyDiv w:val="1"/>
      <w:marLeft w:val="0"/>
      <w:marRight w:val="0"/>
      <w:marTop w:val="0"/>
      <w:marBottom w:val="0"/>
      <w:divBdr>
        <w:top w:val="none" w:sz="0" w:space="0" w:color="auto"/>
        <w:left w:val="none" w:sz="0" w:space="0" w:color="auto"/>
        <w:bottom w:val="none" w:sz="0" w:space="0" w:color="auto"/>
        <w:right w:val="none" w:sz="0" w:space="0" w:color="auto"/>
      </w:divBdr>
    </w:div>
    <w:div w:id="1862889850">
      <w:bodyDiv w:val="1"/>
      <w:marLeft w:val="0"/>
      <w:marRight w:val="0"/>
      <w:marTop w:val="0"/>
      <w:marBottom w:val="0"/>
      <w:divBdr>
        <w:top w:val="none" w:sz="0" w:space="0" w:color="auto"/>
        <w:left w:val="none" w:sz="0" w:space="0" w:color="auto"/>
        <w:bottom w:val="none" w:sz="0" w:space="0" w:color="auto"/>
        <w:right w:val="none" w:sz="0" w:space="0" w:color="auto"/>
      </w:divBdr>
    </w:div>
    <w:div w:id="1870099913">
      <w:bodyDiv w:val="1"/>
      <w:marLeft w:val="0"/>
      <w:marRight w:val="0"/>
      <w:marTop w:val="0"/>
      <w:marBottom w:val="0"/>
      <w:divBdr>
        <w:top w:val="none" w:sz="0" w:space="0" w:color="auto"/>
        <w:left w:val="none" w:sz="0" w:space="0" w:color="auto"/>
        <w:bottom w:val="none" w:sz="0" w:space="0" w:color="auto"/>
        <w:right w:val="none" w:sz="0" w:space="0" w:color="auto"/>
      </w:divBdr>
    </w:div>
    <w:div w:id="1994141093">
      <w:bodyDiv w:val="1"/>
      <w:marLeft w:val="0"/>
      <w:marRight w:val="0"/>
      <w:marTop w:val="0"/>
      <w:marBottom w:val="0"/>
      <w:divBdr>
        <w:top w:val="none" w:sz="0" w:space="0" w:color="auto"/>
        <w:left w:val="none" w:sz="0" w:space="0" w:color="auto"/>
        <w:bottom w:val="none" w:sz="0" w:space="0" w:color="auto"/>
        <w:right w:val="none" w:sz="0" w:space="0" w:color="auto"/>
      </w:divBdr>
    </w:div>
    <w:div w:id="2058897997">
      <w:bodyDiv w:val="1"/>
      <w:marLeft w:val="0"/>
      <w:marRight w:val="0"/>
      <w:marTop w:val="0"/>
      <w:marBottom w:val="0"/>
      <w:divBdr>
        <w:top w:val="none" w:sz="0" w:space="0" w:color="auto"/>
        <w:left w:val="none" w:sz="0" w:space="0" w:color="auto"/>
        <w:bottom w:val="none" w:sz="0" w:space="0" w:color="auto"/>
        <w:right w:val="none" w:sz="0" w:space="0" w:color="auto"/>
      </w:divBdr>
    </w:div>
    <w:div w:id="2124038199">
      <w:bodyDiv w:val="1"/>
      <w:marLeft w:val="0"/>
      <w:marRight w:val="0"/>
      <w:marTop w:val="0"/>
      <w:marBottom w:val="0"/>
      <w:divBdr>
        <w:top w:val="none" w:sz="0" w:space="0" w:color="auto"/>
        <w:left w:val="none" w:sz="0" w:space="0" w:color="auto"/>
        <w:bottom w:val="none" w:sz="0" w:space="0" w:color="auto"/>
        <w:right w:val="none" w:sz="0" w:space="0" w:color="auto"/>
      </w:divBdr>
    </w:div>
    <w:div w:id="21265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50" /><Relationship Type="http://schemas.openxmlformats.org/officeDocument/2006/relationships/footnotes" Target="footnotes.xml" Id="rId7" /><Relationship Type="http://schemas.openxmlformats.org/officeDocument/2006/relationships/header" Target="header1.xml" Id="rId12" /><Relationship Type="http://schemas.openxmlformats.org/officeDocument/2006/relationships/footer" Target="footer1.xml" Id="rId46"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vhdl.cz/proces" TargetMode="External" Id="rId45" /><Relationship Type="http://schemas.openxmlformats.org/officeDocument/2006/relationships/settings" Target="settings.xml" Id="rId5" /><Relationship Type="http://schemas.openxmlformats.org/officeDocument/2006/relationships/fontTable" Target="fontTable.xml" Id="rId49" /><Relationship Type="http://schemas.openxmlformats.org/officeDocument/2006/relationships/hyperlink" Target="https://en.wikipedia.org/wiki/Addition" TargetMode="External" Id="rId44" /><Relationship Type="http://schemas.microsoft.com/office/2007/relationships/stylesWithEffects" Target="stylesWithEffects.xml" Id="rId4" /><Relationship Type="http://schemas.openxmlformats.org/officeDocument/2006/relationships/header" Target="header2.xml" Id="rId48" /><Relationship Type="http://schemas.openxmlformats.org/officeDocument/2006/relationships/endnotes" Target="endnotes.xml" Id="rId8" /><Relationship Type="http://schemas.openxmlformats.org/officeDocument/2006/relationships/image" Target="/media/image1d.png" Id="Refddd25420dc4d76" /><Relationship Type="http://schemas.openxmlformats.org/officeDocument/2006/relationships/image" Target="/media/image8.jpg" Id="R2b289fe0f3584de2" /><Relationship Type="http://schemas.openxmlformats.org/officeDocument/2006/relationships/image" Target="/media/image9.jpg" Id="Ra06ea598a53c4c22" /><Relationship Type="http://schemas.openxmlformats.org/officeDocument/2006/relationships/image" Target="/media/image1e.png" Id="R6c0e2db63d774602" /><Relationship Type="http://schemas.openxmlformats.org/officeDocument/2006/relationships/image" Target="/media/image1f.png" Id="Ra0103a3b1eac4fa5" /><Relationship Type="http://schemas.openxmlformats.org/officeDocument/2006/relationships/image" Target="/media/imagea.jpg" Id="R6890abf618f54bbd" /><Relationship Type="http://schemas.openxmlformats.org/officeDocument/2006/relationships/image" Target="/media/image20.png" Id="R98886210889f4e20" /><Relationship Type="http://schemas.openxmlformats.org/officeDocument/2006/relationships/image" Target="/media/imageb.jpg" Id="R2ff3c2f4568c4636" /><Relationship Type="http://schemas.openxmlformats.org/officeDocument/2006/relationships/image" Target="/media/image21.png" Id="R3755c7816cef4b7c" /><Relationship Type="http://schemas.openxmlformats.org/officeDocument/2006/relationships/image" Target="/media/imagec.jpg" Id="R410c9bf159b24b4c" /><Relationship Type="http://schemas.openxmlformats.org/officeDocument/2006/relationships/image" Target="/media/image22.png" Id="R4f36097e36f14a19" /><Relationship Type="http://schemas.openxmlformats.org/officeDocument/2006/relationships/image" Target="/media/image23.png" Id="R61c876d592d644f5" /><Relationship Type="http://schemas.openxmlformats.org/officeDocument/2006/relationships/image" Target="/media/imaged.jpg" Id="Rcca5bf7a48fd4e48" /><Relationship Type="http://schemas.openxmlformats.org/officeDocument/2006/relationships/image" Target="/media/image24.png" Id="R3fc86f51724f4aed" /><Relationship Type="http://schemas.openxmlformats.org/officeDocument/2006/relationships/image" Target="/media/image25.png" Id="R3d8688d7d4f0494b" /><Relationship Type="http://schemas.openxmlformats.org/officeDocument/2006/relationships/image" Target="/media/image26.png" Id="Rafc4cef53d8e4518" /><Relationship Type="http://schemas.openxmlformats.org/officeDocument/2006/relationships/image" Target="/media/image27.png" Id="R2780d0ab82fe4eb0" /><Relationship Type="http://schemas.openxmlformats.org/officeDocument/2006/relationships/image" Target="/media/image28.png" Id="R604e7f1a6e01462b" /><Relationship Type="http://schemas.openxmlformats.org/officeDocument/2006/relationships/image" Target="/media/image29.png" Id="R44a2d51b51304d29" /><Relationship Type="http://schemas.openxmlformats.org/officeDocument/2006/relationships/image" Target="/media/image2a.png" Id="Ra66c90200aad4e38" /><Relationship Type="http://schemas.openxmlformats.org/officeDocument/2006/relationships/image" Target="/media/image2b.png" Id="Ra04da8e5766b4a6e" /><Relationship Type="http://schemas.openxmlformats.org/officeDocument/2006/relationships/image" Target="/media/image2c.png" Id="Rd3226d9af64d4446" /><Relationship Type="http://schemas.openxmlformats.org/officeDocument/2006/relationships/image" Target="/media/image2d.png" Id="R77abe0d82b2b412a" /><Relationship Type="http://schemas.openxmlformats.org/officeDocument/2006/relationships/image" Target="/media/image2e.png" Id="R5cde7116f55f421b" /><Relationship Type="http://schemas.openxmlformats.org/officeDocument/2006/relationships/image" Target="/media/image2f.png" Id="Rd4d3c3c47e814812" /><Relationship Type="http://schemas.openxmlformats.org/officeDocument/2006/relationships/image" Target="/media/image30.png" Id="R1b2a0ae3a0604a28" /><Relationship Type="http://schemas.openxmlformats.org/officeDocument/2006/relationships/image" Target="/media/image31.png" Id="R5d0a12bc3a7342b6" /><Relationship Type="http://schemas.openxmlformats.org/officeDocument/2006/relationships/image" Target="/media/image32.png" Id="R137400fda9fd4dd4" /><Relationship Type="http://schemas.openxmlformats.org/officeDocument/2006/relationships/image" Target="/media/image33.png" Id="R836c7ce85e034eb9" /><Relationship Type="http://schemas.openxmlformats.org/officeDocument/2006/relationships/image" Target="/media/image34.png" Id="R34fc3742289d4102" /><Relationship Type="http://schemas.openxmlformats.org/officeDocument/2006/relationships/image" Target="/media/image35.png" Id="R790687a781644d05" /><Relationship Type="http://schemas.openxmlformats.org/officeDocument/2006/relationships/image" Target="/media/image36.png" Id="R518a848900164fe9" /><Relationship Type="http://schemas.openxmlformats.org/officeDocument/2006/relationships/image" Target="/media/image37.png" Id="R4837496cca45477e" /><Relationship Type="http://schemas.openxmlformats.org/officeDocument/2006/relationships/image" Target="/media/image38.png" Id="Rdac874fd365240b2" /><Relationship Type="http://schemas.openxmlformats.org/officeDocument/2006/relationships/image" Target="/media/image39.png" Id="R7a7203426f074d3c" /><Relationship Type="http://schemas.openxmlformats.org/officeDocument/2006/relationships/image" Target="/media/imagee.jpg" Id="R24732f192def4363" /></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Materi&#225;ly%20S&#352;IE&#344;\diplomov&#225;%20pr&#225;ce\Diplomov&#225;%20pr&#225;ce.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92D86-9E7B-4249-92CA-3212B75B29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Diplomová práce</ap:Template>
  <ap:Application>Microsoft Office Word</ap:Application>
  <ap:DocSecurity>0</ap:DocSecurity>
  <ap:ScaleCrop>false</ap:ScaleCrop>
  <ap:Company>FaME UTB ve Zlíně</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Šablona -- Diplomová práce (ft)</dc:title>
  <dc:creator>Martin</dc:creator>
  <lastModifiedBy>Dominik Salvet</lastModifiedBy>
  <revision>1441</revision>
  <lastPrinted>2016-02-29T22:52:00.0000000Z</lastPrinted>
  <dcterms:created xsi:type="dcterms:W3CDTF">2014-08-26T09:05:00.0000000Z</dcterms:created>
  <dcterms:modified xsi:type="dcterms:W3CDTF">2020-09-27T12:55:04.8819004Z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